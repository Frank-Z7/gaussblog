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3B5A0E" w:rsidRDefault="00E75EA5" w:rsidP="0053549F">
      <w:pPr>
        <w:rPr>
          <w:rFonts w:ascii="Huawei Sans" w:eastAsia="方正兰亭黑简体" w:hAnsi="Huawei Sans" w:cs="Huawei Sans"/>
        </w:rPr>
      </w:pPr>
    </w:p>
    <w:p w14:paraId="1E20AA9F" w14:textId="77777777" w:rsidR="0020153C" w:rsidRPr="003B5A0E" w:rsidRDefault="0020153C" w:rsidP="0020153C">
      <w:pPr>
        <w:pStyle w:val="Cover2"/>
        <w:rPr>
          <w:rFonts w:ascii="Huawei Sans" w:eastAsia="方正兰亭黑简体" w:hAnsi="Huawei Sans" w:cs="Huawei Sans"/>
          <w:lang w:eastAsia="zh-CN"/>
        </w:rPr>
      </w:pPr>
    </w:p>
    <w:p w14:paraId="41775DF2" w14:textId="77777777" w:rsidR="0053549F" w:rsidRPr="003B5A0E" w:rsidRDefault="0053549F" w:rsidP="0020153C">
      <w:pPr>
        <w:pStyle w:val="Cover2"/>
        <w:rPr>
          <w:rFonts w:ascii="Huawei Sans" w:eastAsia="方正兰亭黑简体" w:hAnsi="Huawei Sans" w:cs="Huawei Sans"/>
          <w:lang w:eastAsia="zh-CN"/>
        </w:rPr>
      </w:pPr>
    </w:p>
    <w:p w14:paraId="410726D2" w14:textId="77777777" w:rsidR="0053549F" w:rsidRPr="003B5A0E" w:rsidRDefault="0053549F" w:rsidP="0020153C">
      <w:pPr>
        <w:pStyle w:val="Cover2"/>
        <w:rPr>
          <w:rFonts w:ascii="Huawei Sans" w:eastAsia="方正兰亭黑简体" w:hAnsi="Huawei Sans" w:cs="Huawei Sans"/>
          <w:lang w:eastAsia="zh-CN"/>
        </w:rPr>
      </w:pPr>
    </w:p>
    <w:p w14:paraId="4A6926DF" w14:textId="77777777" w:rsidR="0053549F" w:rsidRPr="003B5A0E" w:rsidRDefault="0053549F" w:rsidP="0020153C">
      <w:pPr>
        <w:pStyle w:val="Cover2"/>
        <w:rPr>
          <w:rFonts w:ascii="Huawei Sans" w:eastAsia="方正兰亭黑简体" w:hAnsi="Huawei Sans" w:cs="Huawei Sans"/>
          <w:lang w:eastAsia="zh-CN"/>
        </w:rPr>
      </w:pPr>
    </w:p>
    <w:p w14:paraId="7C3EA1D8" w14:textId="73DDCBD1" w:rsidR="004662DC" w:rsidRPr="003B5A0E" w:rsidRDefault="004662DC" w:rsidP="004662DC">
      <w:pPr>
        <w:pStyle w:val="Cover2"/>
        <w:rPr>
          <w:rFonts w:ascii="Huawei Sans" w:eastAsia="方正兰亭黑简体" w:hAnsi="Huawei Sans" w:cs="Huawei Sans"/>
          <w:sz w:val="72"/>
          <w:szCs w:val="72"/>
          <w:lang w:eastAsia="zh-CN"/>
        </w:rPr>
      </w:pPr>
      <w:r w:rsidRPr="003B5A0E">
        <w:rPr>
          <w:rFonts w:ascii="Huawei Sans" w:eastAsia="方正兰亭黑简体" w:hAnsi="Huawei Sans" w:cs="Huawei Sans"/>
          <w:sz w:val="72"/>
          <w:szCs w:val="72"/>
          <w:lang w:eastAsia="zh-CN"/>
        </w:rPr>
        <w:t>《数据库》</w:t>
      </w:r>
    </w:p>
    <w:p w14:paraId="3F112442" w14:textId="03264A63" w:rsidR="0020153C" w:rsidRPr="003B5A0E" w:rsidRDefault="00B86BD3" w:rsidP="0020153C">
      <w:pPr>
        <w:pStyle w:val="Cover2"/>
        <w:rPr>
          <w:rFonts w:ascii="Huawei Sans" w:eastAsia="方正兰亭黑简体" w:hAnsi="Huawei Sans" w:cs="Huawei Sans"/>
          <w:lang w:eastAsia="zh-CN"/>
        </w:rPr>
      </w:pPr>
      <w:r w:rsidRPr="003B5A0E">
        <w:rPr>
          <w:rFonts w:ascii="Huawei Sans" w:eastAsia="方正兰亭黑简体" w:hAnsi="Huawei Sans" w:cs="Huawei Sans"/>
          <w:sz w:val="72"/>
          <w:szCs w:val="72"/>
          <w:lang w:eastAsia="zh-CN"/>
        </w:rPr>
        <w:t>在虚拟机</w:t>
      </w:r>
      <w:r w:rsidR="009878ED" w:rsidRPr="003B5A0E">
        <w:rPr>
          <w:rFonts w:ascii="Huawei Sans" w:eastAsia="方正兰亭黑简体" w:hAnsi="Huawei Sans" w:cs="Huawei Sans"/>
          <w:sz w:val="72"/>
          <w:szCs w:val="72"/>
          <w:lang w:eastAsia="zh-CN"/>
        </w:rPr>
        <w:t>+CentOS</w:t>
      </w:r>
      <w:r w:rsidRPr="003B5A0E">
        <w:rPr>
          <w:rFonts w:ascii="Huawei Sans" w:eastAsia="方正兰亭黑简体" w:hAnsi="Huawei Sans" w:cs="Huawei Sans"/>
          <w:sz w:val="72"/>
          <w:szCs w:val="72"/>
          <w:lang w:eastAsia="zh-CN"/>
        </w:rPr>
        <w:t>上安装部署</w:t>
      </w:r>
      <w:r w:rsidRPr="003B5A0E">
        <w:rPr>
          <w:rFonts w:ascii="Huawei Sans" w:eastAsia="方正兰亭黑简体" w:hAnsi="Huawei Sans" w:cs="Huawei Sans"/>
          <w:sz w:val="72"/>
          <w:szCs w:val="72"/>
          <w:lang w:eastAsia="zh-CN"/>
        </w:rPr>
        <w:t>openGauss</w:t>
      </w:r>
      <w:r w:rsidR="00AB57AD" w:rsidRPr="003B5A0E">
        <w:rPr>
          <w:rFonts w:ascii="Huawei Sans" w:eastAsia="方正兰亭黑简体" w:hAnsi="Huawei Sans" w:cs="Huawei Sans"/>
          <w:sz w:val="72"/>
          <w:szCs w:val="72"/>
          <w:lang w:eastAsia="zh-CN"/>
        </w:rPr>
        <w:t>数据库</w:t>
      </w:r>
      <w:r w:rsidRPr="003B5A0E">
        <w:rPr>
          <w:rFonts w:ascii="Huawei Sans" w:eastAsia="方正兰亭黑简体" w:hAnsi="Huawei Sans" w:cs="Huawei Sans"/>
          <w:sz w:val="72"/>
          <w:szCs w:val="72"/>
          <w:lang w:eastAsia="zh-CN"/>
        </w:rPr>
        <w:t>指导手册</w:t>
      </w:r>
    </w:p>
    <w:p w14:paraId="0FA8C2C2" w14:textId="77777777" w:rsidR="0020153C" w:rsidRPr="003B5A0E" w:rsidRDefault="0020153C" w:rsidP="0020153C">
      <w:pPr>
        <w:pStyle w:val="Cover2"/>
        <w:rPr>
          <w:rFonts w:ascii="Huawei Sans" w:eastAsia="方正兰亭黑简体" w:hAnsi="Huawei Sans" w:cs="Huawei Sans"/>
          <w:lang w:eastAsia="zh-CN"/>
        </w:rPr>
      </w:pPr>
    </w:p>
    <w:p w14:paraId="62ED3664" w14:textId="414C8387" w:rsidR="00213E96" w:rsidRPr="003B5A0E" w:rsidRDefault="00213E96" w:rsidP="0020153C">
      <w:pPr>
        <w:pStyle w:val="Cover2"/>
        <w:rPr>
          <w:rFonts w:ascii="Huawei Sans" w:eastAsia="方正兰亭黑简体" w:hAnsi="Huawei Sans" w:cs="Huawei Sans"/>
          <w:lang w:eastAsia="zh-CN"/>
        </w:rPr>
      </w:pPr>
    </w:p>
    <w:p w14:paraId="3EFA5202" w14:textId="2428E973" w:rsidR="00213E96" w:rsidRPr="003B5A0E" w:rsidRDefault="00213E96" w:rsidP="0020153C">
      <w:pPr>
        <w:pStyle w:val="Cover2"/>
        <w:rPr>
          <w:rFonts w:ascii="Huawei Sans" w:eastAsia="方正兰亭黑简体" w:hAnsi="Huawei Sans" w:cs="Huawei Sans"/>
          <w:lang w:eastAsia="zh-CN"/>
        </w:rPr>
      </w:pPr>
    </w:p>
    <w:p w14:paraId="5090A8A2" w14:textId="1B7B2006" w:rsidR="00213E96" w:rsidRPr="003B5A0E" w:rsidRDefault="00213E96" w:rsidP="0020153C">
      <w:pPr>
        <w:pStyle w:val="Cover2"/>
        <w:rPr>
          <w:rFonts w:ascii="Huawei Sans" w:eastAsia="方正兰亭黑简体" w:hAnsi="Huawei Sans" w:cs="Huawei Sans"/>
          <w:lang w:eastAsia="zh-CN"/>
        </w:rPr>
      </w:pPr>
    </w:p>
    <w:p w14:paraId="5D885321" w14:textId="51EA07BB" w:rsidR="00213E96" w:rsidRPr="003B5A0E" w:rsidRDefault="00213E96" w:rsidP="0020153C">
      <w:pPr>
        <w:pStyle w:val="Cover2"/>
        <w:rPr>
          <w:rFonts w:ascii="Huawei Sans" w:eastAsia="方正兰亭黑简体" w:hAnsi="Huawei Sans" w:cs="Huawei Sans"/>
          <w:lang w:eastAsia="zh-CN"/>
        </w:rPr>
      </w:pPr>
    </w:p>
    <w:p w14:paraId="1A377C9C" w14:textId="5DB420D2" w:rsidR="00213E96" w:rsidRPr="003B5A0E" w:rsidRDefault="00213E96" w:rsidP="0020153C">
      <w:pPr>
        <w:pStyle w:val="Cover2"/>
        <w:rPr>
          <w:rFonts w:ascii="Huawei Sans" w:eastAsia="方正兰亭黑简体" w:hAnsi="Huawei Sans" w:cs="Huawei Sans"/>
          <w:lang w:eastAsia="zh-CN"/>
        </w:rPr>
      </w:pPr>
    </w:p>
    <w:p w14:paraId="48D05E2B" w14:textId="77777777" w:rsidR="00213E96" w:rsidRPr="003B5A0E" w:rsidRDefault="00213E96" w:rsidP="00213E96">
      <w:pPr>
        <w:pStyle w:val="Cover2"/>
        <w:rPr>
          <w:rFonts w:ascii="Huawei Sans" w:eastAsia="方正兰亭黑简体" w:hAnsi="Huawei Sans" w:cs="Huawei Sans"/>
          <w:lang w:eastAsia="zh-CN"/>
        </w:rPr>
      </w:pPr>
    </w:p>
    <w:p w14:paraId="7CB96A1D" w14:textId="77777777" w:rsidR="00213E96" w:rsidRPr="003B5A0E" w:rsidRDefault="00213E96" w:rsidP="00213E96">
      <w:pPr>
        <w:pStyle w:val="Cover2"/>
        <w:jc w:val="left"/>
        <w:rPr>
          <w:rFonts w:ascii="Huawei Sans" w:eastAsia="方正兰亭黑简体" w:hAnsi="Huawei Sans" w:cs="Huawei Sans"/>
          <w:lang w:eastAsia="zh-CN"/>
        </w:rPr>
      </w:pPr>
    </w:p>
    <w:p w14:paraId="7028DA36" w14:textId="14CA7C1E" w:rsidR="00213E96" w:rsidRPr="003B5A0E" w:rsidRDefault="00342110" w:rsidP="00213E96">
      <w:pPr>
        <w:pStyle w:val="cover--"/>
        <w:rPr>
          <w:rFonts w:ascii="Huawei Sans" w:eastAsia="方正兰亭黑简体" w:hAnsi="Huawei Sans" w:cs="Huawei Sans"/>
          <w:noProof/>
        </w:rPr>
      </w:pPr>
      <w:r w:rsidRPr="003B5A0E">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3B5A0E" w:rsidRDefault="00213E96" w:rsidP="00213E96">
      <w:pPr>
        <w:rPr>
          <w:rFonts w:ascii="Huawei Sans" w:eastAsia="方正兰亭黑简体" w:hAnsi="Huawei Sans" w:cs="Huawei Sans"/>
        </w:rPr>
      </w:pPr>
      <w:r w:rsidRPr="003B5A0E">
        <w:rPr>
          <w:rFonts w:ascii="Huawei Sans" w:eastAsia="方正兰亭黑简体" w:hAnsi="Huawei Sans" w:cs="Huawei Sans"/>
        </w:rPr>
        <w:fldChar w:fldCharType="begin"/>
      </w:r>
      <w:r w:rsidRPr="003B5A0E">
        <w:rPr>
          <w:rFonts w:ascii="Huawei Sans" w:eastAsia="方正兰亭黑简体" w:hAnsi="Huawei Sans" w:cs="Huawei Sans"/>
        </w:rPr>
        <w:instrText xml:space="preserve"> DOCPROPERTY  Confidential </w:instrText>
      </w:r>
      <w:r w:rsidRPr="003B5A0E">
        <w:rPr>
          <w:rFonts w:ascii="Huawei Sans" w:eastAsia="方正兰亭黑简体" w:hAnsi="Huawei Sans" w:cs="Huawei Sans"/>
        </w:rPr>
        <w:fldChar w:fldCharType="end"/>
      </w:r>
    </w:p>
    <w:p w14:paraId="6F7BEF1B" w14:textId="77777777" w:rsidR="00213E96" w:rsidRPr="003B5A0E" w:rsidRDefault="00213E96" w:rsidP="00213E96">
      <w:pPr>
        <w:pStyle w:val="Cover2"/>
        <w:rPr>
          <w:rFonts w:ascii="Huawei Sans" w:eastAsia="方正兰亭黑简体" w:hAnsi="Huawei Sans" w:cs="Huawei Sans"/>
          <w:lang w:eastAsia="zh-CN"/>
        </w:rPr>
      </w:pPr>
      <w:r w:rsidRPr="003B5A0E">
        <w:rPr>
          <w:rFonts w:ascii="Huawei Sans" w:eastAsia="方正兰亭黑简体" w:hAnsi="Huawei Sans" w:cs="Huawei Sans"/>
          <w:lang w:eastAsia="zh-CN"/>
        </w:rPr>
        <w:t>华为技术有限公司</w:t>
      </w:r>
    </w:p>
    <w:p w14:paraId="4C0703B4" w14:textId="77777777" w:rsidR="00033B54" w:rsidRPr="003B5A0E" w:rsidRDefault="00033B54">
      <w:pPr>
        <w:topLinePunct w:val="0"/>
        <w:adjustRightInd/>
        <w:snapToGrid/>
        <w:spacing w:before="0" w:after="0" w:line="240" w:lineRule="auto"/>
        <w:ind w:left="0"/>
        <w:rPr>
          <w:rFonts w:ascii="Huawei Sans" w:eastAsia="方正兰亭黑简体" w:hAnsi="Huawei Sans" w:cs="Huawei Sans"/>
        </w:rPr>
        <w:sectPr w:rsidR="00033B54" w:rsidRPr="003B5A0E" w:rsidSect="00033B54">
          <w:pgSz w:w="11906" w:h="16838" w:code="9"/>
          <w:pgMar w:top="1701" w:right="1134" w:bottom="1701" w:left="1134" w:header="567" w:footer="567" w:gutter="0"/>
          <w:pgNumType w:start="1"/>
          <w:cols w:space="425"/>
          <w:docGrid w:linePitch="312"/>
        </w:sectPr>
      </w:pPr>
      <w:r w:rsidRPr="003B5A0E">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B5A0E" w:rsidRDefault="0020153C" w:rsidP="00FD6CD0">
          <w:pPr>
            <w:pStyle w:val="Contents"/>
            <w:rPr>
              <w:rFonts w:ascii="Huawei Sans" w:hAnsi="Huawei Sans" w:cs="Huawei Sans"/>
            </w:rPr>
          </w:pPr>
          <w:r w:rsidRPr="003B5A0E">
            <w:rPr>
              <w:rFonts w:ascii="Huawei Sans" w:hAnsi="Huawei Sans" w:cs="Huawei Sans"/>
              <w:lang w:val="zh-CN"/>
            </w:rPr>
            <w:t>目录</w:t>
          </w:r>
        </w:p>
        <w:p w14:paraId="1CA53524" w14:textId="77777777" w:rsidR="004E268D"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3B5A0E">
            <w:rPr>
              <w:rFonts w:ascii="Huawei Sans" w:hAnsi="Huawei Sans" w:cs="Huawei Sans"/>
              <w:noProof/>
            </w:rPr>
            <w:fldChar w:fldCharType="begin"/>
          </w:r>
          <w:r w:rsidRPr="003B5A0E">
            <w:rPr>
              <w:rFonts w:ascii="Huawei Sans" w:hAnsi="Huawei Sans" w:cs="Huawei Sans"/>
              <w:noProof/>
            </w:rPr>
            <w:instrText xml:space="preserve"> TOC \o "1-3" \h \z \u </w:instrText>
          </w:r>
          <w:r w:rsidRPr="003B5A0E">
            <w:rPr>
              <w:rFonts w:ascii="Huawei Sans" w:hAnsi="Huawei Sans" w:cs="Huawei Sans"/>
              <w:noProof/>
            </w:rPr>
            <w:fldChar w:fldCharType="separate"/>
          </w:r>
          <w:hyperlink w:anchor="_Toc53763754" w:history="1">
            <w:r w:rsidR="004E268D" w:rsidRPr="004241BC">
              <w:rPr>
                <w:rStyle w:val="ad"/>
                <w:rFonts w:ascii="Huawei Sans" w:hAnsi="Huawei Sans" w:cs="Huawei Sans" w:hint="eastAsia"/>
                <w:noProof/>
              </w:rPr>
              <w:t>前</w:t>
            </w:r>
            <w:r w:rsidR="004E268D" w:rsidRPr="004241BC">
              <w:rPr>
                <w:rStyle w:val="ad"/>
                <w:rFonts w:ascii="Huawei Sans" w:hAnsi="Huawei Sans" w:cs="Huawei Sans"/>
                <w:noProof/>
              </w:rPr>
              <w:t xml:space="preserve">  </w:t>
            </w:r>
            <w:r w:rsidR="004E268D" w:rsidRPr="004241BC">
              <w:rPr>
                <w:rStyle w:val="ad"/>
                <w:rFonts w:ascii="Huawei Sans" w:hAnsi="Huawei Sans" w:cs="Huawei Sans" w:hint="eastAsia"/>
                <w:noProof/>
              </w:rPr>
              <w:t>言</w:t>
            </w:r>
            <w:r w:rsidR="004E268D">
              <w:rPr>
                <w:noProof/>
                <w:webHidden/>
              </w:rPr>
              <w:tab/>
            </w:r>
            <w:r w:rsidR="004E268D">
              <w:rPr>
                <w:noProof/>
                <w:webHidden/>
              </w:rPr>
              <w:fldChar w:fldCharType="begin"/>
            </w:r>
            <w:r w:rsidR="004E268D">
              <w:rPr>
                <w:noProof/>
                <w:webHidden/>
              </w:rPr>
              <w:instrText xml:space="preserve"> PAGEREF _Toc53763754 \h </w:instrText>
            </w:r>
            <w:r w:rsidR="004E268D">
              <w:rPr>
                <w:noProof/>
                <w:webHidden/>
              </w:rPr>
            </w:r>
            <w:r w:rsidR="004E268D">
              <w:rPr>
                <w:noProof/>
                <w:webHidden/>
              </w:rPr>
              <w:fldChar w:fldCharType="separate"/>
            </w:r>
            <w:r w:rsidR="00BE5B22">
              <w:rPr>
                <w:rFonts w:hint="eastAsia"/>
                <w:noProof/>
                <w:webHidden/>
              </w:rPr>
              <w:t>3</w:t>
            </w:r>
            <w:r w:rsidR="004E268D">
              <w:rPr>
                <w:noProof/>
                <w:webHidden/>
              </w:rPr>
              <w:fldChar w:fldCharType="end"/>
            </w:r>
          </w:hyperlink>
        </w:p>
        <w:p w14:paraId="08F460FA"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5" w:history="1">
            <w:r w:rsidR="004E268D" w:rsidRPr="004241BC">
              <w:rPr>
                <w:rStyle w:val="ad"/>
                <w:rFonts w:ascii="Huawei Sans" w:hAnsi="Huawei Sans" w:cs="Huawei Sans" w:hint="eastAsia"/>
              </w:rPr>
              <w:t>简介</w:t>
            </w:r>
            <w:r w:rsidR="004E268D">
              <w:rPr>
                <w:webHidden/>
              </w:rPr>
              <w:tab/>
            </w:r>
            <w:r w:rsidR="004E268D">
              <w:rPr>
                <w:webHidden/>
              </w:rPr>
              <w:fldChar w:fldCharType="begin"/>
            </w:r>
            <w:r w:rsidR="004E268D">
              <w:rPr>
                <w:webHidden/>
              </w:rPr>
              <w:instrText xml:space="preserve"> PAGEREF _Toc53763755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22390CF5"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6" w:history="1">
            <w:r w:rsidR="004E268D" w:rsidRPr="004241BC">
              <w:rPr>
                <w:rStyle w:val="ad"/>
                <w:rFonts w:ascii="Huawei Sans" w:hAnsi="Huawei Sans" w:cs="Huawei Sans" w:hint="eastAsia"/>
              </w:rPr>
              <w:t>内容描述</w:t>
            </w:r>
            <w:r w:rsidR="004E268D">
              <w:rPr>
                <w:webHidden/>
              </w:rPr>
              <w:tab/>
            </w:r>
            <w:r w:rsidR="004E268D">
              <w:rPr>
                <w:webHidden/>
              </w:rPr>
              <w:fldChar w:fldCharType="begin"/>
            </w:r>
            <w:r w:rsidR="004E268D">
              <w:rPr>
                <w:webHidden/>
              </w:rPr>
              <w:instrText xml:space="preserve"> PAGEREF _Toc53763756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01B2E2B2"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7" w:history="1">
            <w:r w:rsidR="004E268D" w:rsidRPr="004241BC">
              <w:rPr>
                <w:rStyle w:val="ad"/>
                <w:rFonts w:ascii="Huawei Sans" w:hAnsi="Huawei Sans" w:cs="Huawei Sans" w:hint="eastAsia"/>
              </w:rPr>
              <w:t>前置条件</w:t>
            </w:r>
            <w:r w:rsidR="004E268D">
              <w:rPr>
                <w:webHidden/>
              </w:rPr>
              <w:tab/>
            </w:r>
            <w:r w:rsidR="004E268D">
              <w:rPr>
                <w:webHidden/>
              </w:rPr>
              <w:fldChar w:fldCharType="begin"/>
            </w:r>
            <w:r w:rsidR="004E268D">
              <w:rPr>
                <w:webHidden/>
              </w:rPr>
              <w:instrText xml:space="preserve"> PAGEREF _Toc53763757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46AF6DAA"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8" w:history="1">
            <w:r w:rsidR="004E268D" w:rsidRPr="004241BC">
              <w:rPr>
                <w:rStyle w:val="ad"/>
                <w:rFonts w:ascii="Huawei Sans" w:hAnsi="Huawei Sans" w:cs="Huawei Sans" w:hint="eastAsia"/>
              </w:rPr>
              <w:t>实验环境说明</w:t>
            </w:r>
            <w:r w:rsidR="004E268D">
              <w:rPr>
                <w:webHidden/>
              </w:rPr>
              <w:tab/>
            </w:r>
            <w:r w:rsidR="004E268D">
              <w:rPr>
                <w:webHidden/>
              </w:rPr>
              <w:fldChar w:fldCharType="begin"/>
            </w:r>
            <w:r w:rsidR="004E268D">
              <w:rPr>
                <w:webHidden/>
              </w:rPr>
              <w:instrText xml:space="preserve"> PAGEREF _Toc53763758 \h </w:instrText>
            </w:r>
            <w:r w:rsidR="004E268D">
              <w:rPr>
                <w:webHidden/>
              </w:rPr>
            </w:r>
            <w:r w:rsidR="004E268D">
              <w:rPr>
                <w:webHidden/>
              </w:rPr>
              <w:fldChar w:fldCharType="separate"/>
            </w:r>
            <w:r w:rsidR="00BE5B22">
              <w:rPr>
                <w:rFonts w:hint="eastAsia"/>
                <w:webHidden/>
              </w:rPr>
              <w:t>3</w:t>
            </w:r>
            <w:r w:rsidR="004E268D">
              <w:rPr>
                <w:webHidden/>
              </w:rPr>
              <w:fldChar w:fldCharType="end"/>
            </w:r>
          </w:hyperlink>
        </w:p>
        <w:p w14:paraId="530EEE49"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59" w:history="1">
            <w:r w:rsidR="004E268D" w:rsidRPr="004241BC">
              <w:rPr>
                <w:rStyle w:val="ad"/>
                <w:rFonts w:ascii="Huawei Sans" w:hAnsi="Huawei Sans" w:cs="Huawei Sans" w:hint="eastAsia"/>
              </w:rPr>
              <w:t>单机安装概览</w:t>
            </w:r>
            <w:r w:rsidR="004E268D">
              <w:rPr>
                <w:webHidden/>
              </w:rPr>
              <w:tab/>
            </w:r>
            <w:r w:rsidR="004E268D">
              <w:rPr>
                <w:webHidden/>
              </w:rPr>
              <w:fldChar w:fldCharType="begin"/>
            </w:r>
            <w:r w:rsidR="004E268D">
              <w:rPr>
                <w:webHidden/>
              </w:rPr>
              <w:instrText xml:space="preserve"> PAGEREF _Toc53763759 \h </w:instrText>
            </w:r>
            <w:r w:rsidR="004E268D">
              <w:rPr>
                <w:webHidden/>
              </w:rPr>
            </w:r>
            <w:r w:rsidR="004E268D">
              <w:rPr>
                <w:webHidden/>
              </w:rPr>
              <w:fldChar w:fldCharType="separate"/>
            </w:r>
            <w:r w:rsidR="00BE5B22">
              <w:rPr>
                <w:rFonts w:hint="eastAsia"/>
                <w:webHidden/>
              </w:rPr>
              <w:t>5</w:t>
            </w:r>
            <w:r w:rsidR="004E268D">
              <w:rPr>
                <w:webHidden/>
              </w:rPr>
              <w:fldChar w:fldCharType="end"/>
            </w:r>
          </w:hyperlink>
        </w:p>
        <w:p w14:paraId="7ED83F4E"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60" w:history="1">
            <w:r w:rsidR="004E268D" w:rsidRPr="004241BC">
              <w:rPr>
                <w:rStyle w:val="ad"/>
                <w:rFonts w:cs="Huawei Sans"/>
                <w:noProof/>
              </w:rPr>
              <w:t>1</w:t>
            </w:r>
            <w:r w:rsidR="004E268D" w:rsidRPr="004241BC">
              <w:rPr>
                <w:rStyle w:val="ad"/>
                <w:rFonts w:ascii="Huawei Sans" w:hAnsi="Huawei Sans" w:cs="Huawei Sans"/>
                <w:noProof/>
              </w:rPr>
              <w:t xml:space="preserve"> openGauss</w:t>
            </w:r>
            <w:r w:rsidR="004E268D" w:rsidRPr="004241BC">
              <w:rPr>
                <w:rStyle w:val="ad"/>
                <w:rFonts w:ascii="Huawei Sans" w:hAnsi="Huawei Sans" w:cs="Huawei Sans" w:hint="eastAsia"/>
                <w:noProof/>
              </w:rPr>
              <w:t>数据库安装</w:t>
            </w:r>
            <w:r w:rsidR="004E268D">
              <w:rPr>
                <w:noProof/>
                <w:webHidden/>
              </w:rPr>
              <w:tab/>
            </w:r>
            <w:r w:rsidR="004E268D">
              <w:rPr>
                <w:noProof/>
                <w:webHidden/>
              </w:rPr>
              <w:fldChar w:fldCharType="begin"/>
            </w:r>
            <w:r w:rsidR="004E268D">
              <w:rPr>
                <w:noProof/>
                <w:webHidden/>
              </w:rPr>
              <w:instrText xml:space="preserve"> PAGEREF _Toc53763760 \h </w:instrText>
            </w:r>
            <w:r w:rsidR="004E268D">
              <w:rPr>
                <w:noProof/>
                <w:webHidden/>
              </w:rPr>
            </w:r>
            <w:r w:rsidR="004E268D">
              <w:rPr>
                <w:noProof/>
                <w:webHidden/>
              </w:rPr>
              <w:fldChar w:fldCharType="separate"/>
            </w:r>
            <w:r w:rsidR="00BE5B22">
              <w:rPr>
                <w:rFonts w:hint="eastAsia"/>
                <w:noProof/>
                <w:webHidden/>
              </w:rPr>
              <w:t>6</w:t>
            </w:r>
            <w:r w:rsidR="004E268D">
              <w:rPr>
                <w:noProof/>
                <w:webHidden/>
              </w:rPr>
              <w:fldChar w:fldCharType="end"/>
            </w:r>
          </w:hyperlink>
        </w:p>
        <w:p w14:paraId="49019CE7"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1" w:history="1">
            <w:r w:rsidR="004E268D" w:rsidRPr="004241BC">
              <w:rPr>
                <w:rStyle w:val="ad"/>
                <w:rFonts w:cs="Huawei Sans"/>
                <w:snapToGrid w:val="0"/>
              </w:rPr>
              <w:t>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实验介绍</w:t>
            </w:r>
            <w:r w:rsidR="004E268D">
              <w:rPr>
                <w:webHidden/>
              </w:rPr>
              <w:tab/>
            </w:r>
            <w:r w:rsidR="004E268D">
              <w:rPr>
                <w:webHidden/>
              </w:rPr>
              <w:fldChar w:fldCharType="begin"/>
            </w:r>
            <w:r w:rsidR="004E268D">
              <w:rPr>
                <w:webHidden/>
              </w:rPr>
              <w:instrText xml:space="preserve"> PAGEREF _Toc53763761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5DED36A3" w14:textId="77777777" w:rsidR="004E268D" w:rsidRDefault="00FC2EA6">
          <w:pPr>
            <w:pStyle w:val="31"/>
            <w:tabs>
              <w:tab w:val="right" w:leader="dot" w:pos="9628"/>
            </w:tabs>
            <w:rPr>
              <w:rFonts w:asciiTheme="minorHAnsi" w:eastAsiaTheme="minorEastAsia" w:hAnsiTheme="minorHAnsi" w:cstheme="minorBidi"/>
              <w:kern w:val="2"/>
              <w:sz w:val="21"/>
              <w:szCs w:val="22"/>
            </w:rPr>
          </w:pPr>
          <w:hyperlink w:anchor="_Toc53763762" w:history="1">
            <w:r w:rsidR="004E268D" w:rsidRPr="004241BC">
              <w:rPr>
                <w:rStyle w:val="ad"/>
                <w:rFonts w:cs="Huawei Sans"/>
                <w:bCs/>
                <w:snapToGrid w:val="0"/>
              </w:rPr>
              <w:t>1.1.1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关于本实验</w:t>
            </w:r>
            <w:r w:rsidR="004E268D">
              <w:rPr>
                <w:webHidden/>
              </w:rPr>
              <w:tab/>
            </w:r>
            <w:r w:rsidR="004E268D">
              <w:rPr>
                <w:webHidden/>
              </w:rPr>
              <w:fldChar w:fldCharType="begin"/>
            </w:r>
            <w:r w:rsidR="004E268D">
              <w:rPr>
                <w:webHidden/>
              </w:rPr>
              <w:instrText xml:space="preserve"> PAGEREF _Toc53763762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7055FA8E" w14:textId="77777777" w:rsidR="004E268D" w:rsidRDefault="00FC2EA6">
          <w:pPr>
            <w:pStyle w:val="31"/>
            <w:tabs>
              <w:tab w:val="right" w:leader="dot" w:pos="9628"/>
            </w:tabs>
            <w:rPr>
              <w:rFonts w:asciiTheme="minorHAnsi" w:eastAsiaTheme="minorEastAsia" w:hAnsiTheme="minorHAnsi" w:cstheme="minorBidi"/>
              <w:kern w:val="2"/>
              <w:sz w:val="21"/>
              <w:szCs w:val="22"/>
            </w:rPr>
          </w:pPr>
          <w:hyperlink w:anchor="_Toc53763763" w:history="1">
            <w:r w:rsidR="004E268D" w:rsidRPr="004241BC">
              <w:rPr>
                <w:rStyle w:val="ad"/>
                <w:rFonts w:cs="Huawei Sans"/>
                <w:bCs/>
                <w:snapToGrid w:val="0"/>
              </w:rPr>
              <w:t>1.1.2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实验目的</w:t>
            </w:r>
            <w:r w:rsidR="004E268D">
              <w:rPr>
                <w:webHidden/>
              </w:rPr>
              <w:tab/>
            </w:r>
            <w:r w:rsidR="004E268D">
              <w:rPr>
                <w:webHidden/>
              </w:rPr>
              <w:fldChar w:fldCharType="begin"/>
            </w:r>
            <w:r w:rsidR="004E268D">
              <w:rPr>
                <w:webHidden/>
              </w:rPr>
              <w:instrText xml:space="preserve"> PAGEREF _Toc53763763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2D7A16A5"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4" w:history="1">
            <w:r w:rsidR="004E268D" w:rsidRPr="004241BC">
              <w:rPr>
                <w:rStyle w:val="ad"/>
                <w:rFonts w:cs="Huawei Sans"/>
                <w:snapToGrid w:val="0"/>
              </w:rPr>
              <w:t>1.2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虚拟机</w:t>
            </w:r>
            <w:r w:rsidR="004E268D" w:rsidRPr="004241BC">
              <w:rPr>
                <w:rStyle w:val="ad"/>
                <w:rFonts w:ascii="Huawei Sans" w:hAnsi="Huawei Sans" w:cs="Huawei Sans"/>
              </w:rPr>
              <w:t>VirtualBox</w:t>
            </w:r>
            <w:r w:rsidR="004E268D" w:rsidRPr="004241BC">
              <w:rPr>
                <w:rStyle w:val="ad"/>
                <w:rFonts w:ascii="Huawei Sans" w:hAnsi="Huawei Sans" w:cs="Huawei Sans" w:hint="eastAsia"/>
              </w:rPr>
              <w:t>下载及安装</w:t>
            </w:r>
            <w:r w:rsidR="004E268D">
              <w:rPr>
                <w:webHidden/>
              </w:rPr>
              <w:tab/>
            </w:r>
            <w:r w:rsidR="004E268D">
              <w:rPr>
                <w:webHidden/>
              </w:rPr>
              <w:fldChar w:fldCharType="begin"/>
            </w:r>
            <w:r w:rsidR="004E268D">
              <w:rPr>
                <w:webHidden/>
              </w:rPr>
              <w:instrText xml:space="preserve"> PAGEREF _Toc53763764 \h </w:instrText>
            </w:r>
            <w:r w:rsidR="004E268D">
              <w:rPr>
                <w:webHidden/>
              </w:rPr>
            </w:r>
            <w:r w:rsidR="004E268D">
              <w:rPr>
                <w:webHidden/>
              </w:rPr>
              <w:fldChar w:fldCharType="separate"/>
            </w:r>
            <w:r w:rsidR="00BE5B22">
              <w:rPr>
                <w:rFonts w:hint="eastAsia"/>
                <w:webHidden/>
              </w:rPr>
              <w:t>6</w:t>
            </w:r>
            <w:r w:rsidR="004E268D">
              <w:rPr>
                <w:webHidden/>
              </w:rPr>
              <w:fldChar w:fldCharType="end"/>
            </w:r>
          </w:hyperlink>
        </w:p>
        <w:p w14:paraId="3FC37190"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5" w:history="1">
            <w:r w:rsidR="004E268D" w:rsidRPr="004241BC">
              <w:rPr>
                <w:rStyle w:val="ad"/>
                <w:rFonts w:cs="Huawei Sans"/>
                <w:snapToGrid w:val="0"/>
              </w:rPr>
              <w:t>1.3</w:t>
            </w:r>
            <w:r w:rsidR="004E268D" w:rsidRPr="004241BC">
              <w:rPr>
                <w:rStyle w:val="ad"/>
                <w:rFonts w:ascii="Huawei Sans" w:hAnsi="Huawei Sans" w:cs="Huawei Sans"/>
              </w:rPr>
              <w:t xml:space="preserve"> CentOS 7.8 </w:t>
            </w:r>
            <w:r w:rsidR="004E268D" w:rsidRPr="004241BC">
              <w:rPr>
                <w:rStyle w:val="ad"/>
                <w:rFonts w:ascii="Huawei Sans" w:hAnsi="Huawei Sans" w:cs="Huawei Sans" w:hint="eastAsia"/>
              </w:rPr>
              <w:t>镜像文件下载</w:t>
            </w:r>
            <w:r w:rsidR="004E268D">
              <w:rPr>
                <w:webHidden/>
              </w:rPr>
              <w:tab/>
            </w:r>
            <w:r w:rsidR="004E268D">
              <w:rPr>
                <w:webHidden/>
              </w:rPr>
              <w:fldChar w:fldCharType="begin"/>
            </w:r>
            <w:r w:rsidR="004E268D">
              <w:rPr>
                <w:webHidden/>
              </w:rPr>
              <w:instrText xml:space="preserve"> PAGEREF _Toc53763765 \h </w:instrText>
            </w:r>
            <w:r w:rsidR="004E268D">
              <w:rPr>
                <w:webHidden/>
              </w:rPr>
            </w:r>
            <w:r w:rsidR="004E268D">
              <w:rPr>
                <w:webHidden/>
              </w:rPr>
              <w:fldChar w:fldCharType="separate"/>
            </w:r>
            <w:r w:rsidR="00BE5B22">
              <w:rPr>
                <w:rFonts w:hint="eastAsia"/>
                <w:webHidden/>
              </w:rPr>
              <w:t>7</w:t>
            </w:r>
            <w:r w:rsidR="004E268D">
              <w:rPr>
                <w:webHidden/>
              </w:rPr>
              <w:fldChar w:fldCharType="end"/>
            </w:r>
          </w:hyperlink>
        </w:p>
        <w:p w14:paraId="47E86EF0"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6" w:history="1">
            <w:r w:rsidR="004E268D" w:rsidRPr="004241BC">
              <w:rPr>
                <w:rStyle w:val="ad"/>
                <w:rFonts w:cs="Huawei Sans"/>
                <w:snapToGrid w:val="0"/>
              </w:rPr>
              <w:t>1.4</w:t>
            </w:r>
            <w:r w:rsidR="004E268D" w:rsidRPr="004241BC">
              <w:rPr>
                <w:rStyle w:val="ad"/>
                <w:rFonts w:ascii="Huawei Sans" w:hAnsi="Huawei Sans" w:cs="Huawei Sans"/>
              </w:rPr>
              <w:t xml:space="preserve"> VirtualBox</w:t>
            </w:r>
            <w:r w:rsidR="004E268D" w:rsidRPr="004241BC">
              <w:rPr>
                <w:rStyle w:val="ad"/>
                <w:rFonts w:ascii="Huawei Sans" w:hAnsi="Huawei Sans" w:cs="Huawei Sans" w:hint="eastAsia"/>
              </w:rPr>
              <w:t>下安装</w:t>
            </w:r>
            <w:r w:rsidR="004E268D" w:rsidRPr="004241BC">
              <w:rPr>
                <w:rStyle w:val="ad"/>
                <w:rFonts w:ascii="Huawei Sans" w:hAnsi="Huawei Sans" w:cs="Huawei Sans"/>
              </w:rPr>
              <w:t>CentOS 7.8</w:t>
            </w:r>
            <w:r w:rsidR="004E268D" w:rsidRPr="004241BC">
              <w:rPr>
                <w:rStyle w:val="ad"/>
                <w:rFonts w:ascii="Huawei Sans" w:hAnsi="Huawei Sans" w:cs="Huawei Sans" w:hint="eastAsia"/>
              </w:rPr>
              <w:t>操作系统</w:t>
            </w:r>
            <w:r w:rsidR="004E268D">
              <w:rPr>
                <w:webHidden/>
              </w:rPr>
              <w:tab/>
            </w:r>
            <w:r w:rsidR="004E268D">
              <w:rPr>
                <w:webHidden/>
              </w:rPr>
              <w:fldChar w:fldCharType="begin"/>
            </w:r>
            <w:r w:rsidR="004E268D">
              <w:rPr>
                <w:webHidden/>
              </w:rPr>
              <w:instrText xml:space="preserve"> PAGEREF _Toc53763766 \h </w:instrText>
            </w:r>
            <w:r w:rsidR="004E268D">
              <w:rPr>
                <w:webHidden/>
              </w:rPr>
            </w:r>
            <w:r w:rsidR="004E268D">
              <w:rPr>
                <w:webHidden/>
              </w:rPr>
              <w:fldChar w:fldCharType="separate"/>
            </w:r>
            <w:r w:rsidR="00BE5B22">
              <w:rPr>
                <w:rFonts w:hint="eastAsia"/>
                <w:webHidden/>
              </w:rPr>
              <w:t>8</w:t>
            </w:r>
            <w:r w:rsidR="004E268D">
              <w:rPr>
                <w:webHidden/>
              </w:rPr>
              <w:fldChar w:fldCharType="end"/>
            </w:r>
          </w:hyperlink>
        </w:p>
        <w:p w14:paraId="3AF4CDEC"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7" w:history="1">
            <w:r w:rsidR="004E268D" w:rsidRPr="004241BC">
              <w:rPr>
                <w:rStyle w:val="ad"/>
                <w:rFonts w:cs="Huawei Sans"/>
                <w:snapToGrid w:val="0"/>
              </w:rPr>
              <w:t>1.5</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操作系统环境准备</w:t>
            </w:r>
            <w:r w:rsidR="004E268D">
              <w:rPr>
                <w:webHidden/>
              </w:rPr>
              <w:tab/>
            </w:r>
            <w:r w:rsidR="004E268D">
              <w:rPr>
                <w:webHidden/>
              </w:rPr>
              <w:fldChar w:fldCharType="begin"/>
            </w:r>
            <w:r w:rsidR="004E268D">
              <w:rPr>
                <w:webHidden/>
              </w:rPr>
              <w:instrText xml:space="preserve"> PAGEREF _Toc53763767 \h </w:instrText>
            </w:r>
            <w:r w:rsidR="004E268D">
              <w:rPr>
                <w:webHidden/>
              </w:rPr>
            </w:r>
            <w:r w:rsidR="004E268D">
              <w:rPr>
                <w:webHidden/>
              </w:rPr>
              <w:fldChar w:fldCharType="separate"/>
            </w:r>
            <w:r w:rsidR="00BE5B22">
              <w:rPr>
                <w:rFonts w:hint="eastAsia"/>
                <w:webHidden/>
              </w:rPr>
              <w:t>26</w:t>
            </w:r>
            <w:r w:rsidR="004E268D">
              <w:rPr>
                <w:webHidden/>
              </w:rPr>
              <w:fldChar w:fldCharType="end"/>
            </w:r>
          </w:hyperlink>
        </w:p>
        <w:p w14:paraId="5C8C9D51"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68" w:history="1">
            <w:r w:rsidR="004E268D" w:rsidRPr="004241BC">
              <w:rPr>
                <w:rStyle w:val="ad"/>
                <w:rFonts w:cs="Huawei Sans"/>
                <w:snapToGrid w:val="0"/>
              </w:rPr>
              <w:t>1.6</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安装</w:t>
            </w:r>
            <w:r w:rsidR="004E268D" w:rsidRPr="004241BC">
              <w:rPr>
                <w:rStyle w:val="ad"/>
                <w:rFonts w:ascii="Huawei Sans" w:hAnsi="Huawei Sans" w:cs="Huawei Sans"/>
              </w:rPr>
              <w:t>openGauss</w:t>
            </w:r>
            <w:r w:rsidR="004E268D" w:rsidRPr="004241BC">
              <w:rPr>
                <w:rStyle w:val="ad"/>
                <w:rFonts w:ascii="Huawei Sans" w:hAnsi="Huawei Sans" w:cs="Huawei Sans" w:hint="eastAsia"/>
              </w:rPr>
              <w:t>数据库</w:t>
            </w:r>
            <w:r w:rsidR="004E268D">
              <w:rPr>
                <w:webHidden/>
              </w:rPr>
              <w:tab/>
            </w:r>
            <w:r w:rsidR="004E268D">
              <w:rPr>
                <w:webHidden/>
              </w:rPr>
              <w:fldChar w:fldCharType="begin"/>
            </w:r>
            <w:r w:rsidR="004E268D">
              <w:rPr>
                <w:webHidden/>
              </w:rPr>
              <w:instrText xml:space="preserve"> PAGEREF _Toc53763768 \h </w:instrText>
            </w:r>
            <w:r w:rsidR="004E268D">
              <w:rPr>
                <w:webHidden/>
              </w:rPr>
            </w:r>
            <w:r w:rsidR="004E268D">
              <w:rPr>
                <w:webHidden/>
              </w:rPr>
              <w:fldChar w:fldCharType="separate"/>
            </w:r>
            <w:r w:rsidR="00BE5B22">
              <w:rPr>
                <w:rFonts w:hint="eastAsia"/>
                <w:webHidden/>
              </w:rPr>
              <w:t>29</w:t>
            </w:r>
            <w:r w:rsidR="004E268D">
              <w:rPr>
                <w:webHidden/>
              </w:rPr>
              <w:fldChar w:fldCharType="end"/>
            </w:r>
          </w:hyperlink>
        </w:p>
        <w:p w14:paraId="197C0A50"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69" w:history="1">
            <w:r w:rsidR="004E268D" w:rsidRPr="004241BC">
              <w:rPr>
                <w:rStyle w:val="ad"/>
                <w:rFonts w:cs="Huawei Sans"/>
                <w:noProof/>
              </w:rPr>
              <w:t>2</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数据库使用</w:t>
            </w:r>
            <w:r w:rsidR="004E268D">
              <w:rPr>
                <w:noProof/>
                <w:webHidden/>
              </w:rPr>
              <w:tab/>
            </w:r>
            <w:r w:rsidR="004E268D">
              <w:rPr>
                <w:noProof/>
                <w:webHidden/>
              </w:rPr>
              <w:fldChar w:fldCharType="begin"/>
            </w:r>
            <w:r w:rsidR="004E268D">
              <w:rPr>
                <w:noProof/>
                <w:webHidden/>
              </w:rPr>
              <w:instrText xml:space="preserve"> PAGEREF _Toc53763769 \h </w:instrText>
            </w:r>
            <w:r w:rsidR="004E268D">
              <w:rPr>
                <w:noProof/>
                <w:webHidden/>
              </w:rPr>
            </w:r>
            <w:r w:rsidR="004E268D">
              <w:rPr>
                <w:noProof/>
                <w:webHidden/>
              </w:rPr>
              <w:fldChar w:fldCharType="separate"/>
            </w:r>
            <w:r w:rsidR="00BE5B22">
              <w:rPr>
                <w:rFonts w:hint="eastAsia"/>
                <w:noProof/>
                <w:webHidden/>
              </w:rPr>
              <w:t>34</w:t>
            </w:r>
            <w:r w:rsidR="004E268D">
              <w:rPr>
                <w:noProof/>
                <w:webHidden/>
              </w:rPr>
              <w:fldChar w:fldCharType="end"/>
            </w:r>
          </w:hyperlink>
        </w:p>
        <w:p w14:paraId="46A46964"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70" w:history="1">
            <w:r w:rsidR="004E268D" w:rsidRPr="004241BC">
              <w:rPr>
                <w:rStyle w:val="ad"/>
                <w:rFonts w:cs="Huawei Sans"/>
                <w:snapToGrid w:val="0"/>
              </w:rPr>
              <w:t>2.1</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前提条件</w:t>
            </w:r>
            <w:r w:rsidR="004E268D">
              <w:rPr>
                <w:webHidden/>
              </w:rPr>
              <w:tab/>
            </w:r>
            <w:r w:rsidR="004E268D">
              <w:rPr>
                <w:webHidden/>
              </w:rPr>
              <w:fldChar w:fldCharType="begin"/>
            </w:r>
            <w:r w:rsidR="004E268D">
              <w:rPr>
                <w:webHidden/>
              </w:rPr>
              <w:instrText xml:space="preserve"> PAGEREF _Toc53763770 \h </w:instrText>
            </w:r>
            <w:r w:rsidR="004E268D">
              <w:rPr>
                <w:webHidden/>
              </w:rPr>
            </w:r>
            <w:r w:rsidR="004E268D">
              <w:rPr>
                <w:webHidden/>
              </w:rPr>
              <w:fldChar w:fldCharType="separate"/>
            </w:r>
            <w:r w:rsidR="00BE5B22">
              <w:rPr>
                <w:rFonts w:hint="eastAsia"/>
                <w:webHidden/>
              </w:rPr>
              <w:t>34</w:t>
            </w:r>
            <w:r w:rsidR="004E268D">
              <w:rPr>
                <w:webHidden/>
              </w:rPr>
              <w:fldChar w:fldCharType="end"/>
            </w:r>
          </w:hyperlink>
        </w:p>
        <w:p w14:paraId="2C6C025D" w14:textId="77777777" w:rsidR="004E268D" w:rsidRDefault="00FC2EA6">
          <w:pPr>
            <w:pStyle w:val="20"/>
            <w:tabs>
              <w:tab w:val="right" w:leader="dot" w:pos="9628"/>
            </w:tabs>
            <w:rPr>
              <w:rFonts w:asciiTheme="minorHAnsi" w:eastAsiaTheme="minorEastAsia" w:hAnsiTheme="minorHAnsi" w:cstheme="minorBidi"/>
              <w:kern w:val="2"/>
              <w:sz w:val="21"/>
              <w:szCs w:val="22"/>
            </w:rPr>
          </w:pPr>
          <w:hyperlink w:anchor="_Toc53763771" w:history="1">
            <w:r w:rsidR="004E268D" w:rsidRPr="004241BC">
              <w:rPr>
                <w:rStyle w:val="ad"/>
                <w:rFonts w:cs="Huawei Sans"/>
                <w:snapToGrid w:val="0"/>
              </w:rPr>
              <w:t>2.2</w:t>
            </w:r>
            <w:r w:rsidR="004E268D" w:rsidRPr="004241BC">
              <w:rPr>
                <w:rStyle w:val="ad"/>
                <w:rFonts w:ascii="Huawei Sans" w:hAnsi="Huawei Sans" w:cs="Huawei Sans" w:hint="eastAsia"/>
              </w:rPr>
              <w:t xml:space="preserve"> </w:t>
            </w:r>
            <w:r w:rsidR="004E268D" w:rsidRPr="004241BC">
              <w:rPr>
                <w:rStyle w:val="ad"/>
                <w:rFonts w:ascii="Huawei Sans" w:hAnsi="Huawei Sans" w:cs="Huawei Sans" w:hint="eastAsia"/>
              </w:rPr>
              <w:t>操作步骤</w:t>
            </w:r>
            <w:r w:rsidR="004E268D">
              <w:rPr>
                <w:webHidden/>
              </w:rPr>
              <w:tab/>
            </w:r>
            <w:r w:rsidR="004E268D">
              <w:rPr>
                <w:webHidden/>
              </w:rPr>
              <w:fldChar w:fldCharType="begin"/>
            </w:r>
            <w:r w:rsidR="004E268D">
              <w:rPr>
                <w:webHidden/>
              </w:rPr>
              <w:instrText xml:space="preserve"> PAGEREF _Toc53763771 \h </w:instrText>
            </w:r>
            <w:r w:rsidR="004E268D">
              <w:rPr>
                <w:webHidden/>
              </w:rPr>
            </w:r>
            <w:r w:rsidR="004E268D">
              <w:rPr>
                <w:webHidden/>
              </w:rPr>
              <w:fldChar w:fldCharType="separate"/>
            </w:r>
            <w:r w:rsidR="00BE5B22">
              <w:rPr>
                <w:rFonts w:hint="eastAsia"/>
                <w:webHidden/>
              </w:rPr>
              <w:t>34</w:t>
            </w:r>
            <w:r w:rsidR="004E268D">
              <w:rPr>
                <w:webHidden/>
              </w:rPr>
              <w:fldChar w:fldCharType="end"/>
            </w:r>
          </w:hyperlink>
        </w:p>
        <w:p w14:paraId="46A365E1"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72" w:history="1">
            <w:r w:rsidR="004E268D" w:rsidRPr="004241BC">
              <w:rPr>
                <w:rStyle w:val="ad"/>
                <w:rFonts w:cs="Huawei Sans"/>
                <w:noProof/>
              </w:rPr>
              <w:t>3</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附录一：</w:t>
            </w:r>
            <w:r w:rsidR="004E268D" w:rsidRPr="004241BC">
              <w:rPr>
                <w:rStyle w:val="ad"/>
                <w:rFonts w:ascii="Huawei Sans" w:hAnsi="Huawei Sans" w:cs="Huawei Sans"/>
                <w:noProof/>
              </w:rPr>
              <w:t>Linux</w:t>
            </w:r>
            <w:r w:rsidR="004E268D" w:rsidRPr="004241BC">
              <w:rPr>
                <w:rStyle w:val="ad"/>
                <w:rFonts w:ascii="Huawei Sans" w:hAnsi="Huawei Sans" w:cs="Huawei Sans" w:hint="eastAsia"/>
                <w:noProof/>
              </w:rPr>
              <w:t>操作系统相关命令</w:t>
            </w:r>
            <w:r w:rsidR="004E268D">
              <w:rPr>
                <w:noProof/>
                <w:webHidden/>
              </w:rPr>
              <w:tab/>
            </w:r>
            <w:r w:rsidR="004E268D">
              <w:rPr>
                <w:noProof/>
                <w:webHidden/>
              </w:rPr>
              <w:fldChar w:fldCharType="begin"/>
            </w:r>
            <w:r w:rsidR="004E268D">
              <w:rPr>
                <w:noProof/>
                <w:webHidden/>
              </w:rPr>
              <w:instrText xml:space="preserve"> PAGEREF _Toc53763772 \h </w:instrText>
            </w:r>
            <w:r w:rsidR="004E268D">
              <w:rPr>
                <w:noProof/>
                <w:webHidden/>
              </w:rPr>
            </w:r>
            <w:r w:rsidR="004E268D">
              <w:rPr>
                <w:noProof/>
                <w:webHidden/>
              </w:rPr>
              <w:fldChar w:fldCharType="separate"/>
            </w:r>
            <w:r w:rsidR="00BE5B22">
              <w:rPr>
                <w:rFonts w:hint="eastAsia"/>
                <w:noProof/>
                <w:webHidden/>
              </w:rPr>
              <w:t>37</w:t>
            </w:r>
            <w:r w:rsidR="004E268D">
              <w:rPr>
                <w:noProof/>
                <w:webHidden/>
              </w:rPr>
              <w:fldChar w:fldCharType="end"/>
            </w:r>
          </w:hyperlink>
        </w:p>
        <w:p w14:paraId="73C64F10" w14:textId="77777777" w:rsidR="004E268D" w:rsidRDefault="00FC2EA6">
          <w:pPr>
            <w:pStyle w:val="12"/>
            <w:tabs>
              <w:tab w:val="right" w:leader="dot" w:pos="9628"/>
            </w:tabs>
            <w:rPr>
              <w:rFonts w:asciiTheme="minorHAnsi" w:eastAsiaTheme="minorEastAsia" w:hAnsiTheme="minorHAnsi" w:cstheme="minorBidi"/>
              <w:b w:val="0"/>
              <w:bCs w:val="0"/>
              <w:noProof/>
              <w:kern w:val="2"/>
              <w:sz w:val="21"/>
              <w:szCs w:val="22"/>
            </w:rPr>
          </w:pPr>
          <w:hyperlink w:anchor="_Toc53763787" w:history="1">
            <w:r w:rsidR="004E268D" w:rsidRPr="004241BC">
              <w:rPr>
                <w:rStyle w:val="ad"/>
                <w:rFonts w:cs="Huawei Sans"/>
                <w:noProof/>
              </w:rPr>
              <w:t>4</w:t>
            </w:r>
            <w:r w:rsidR="004E268D" w:rsidRPr="004241BC">
              <w:rPr>
                <w:rStyle w:val="ad"/>
                <w:rFonts w:ascii="Huawei Sans" w:hAnsi="Huawei Sans" w:cs="Huawei Sans" w:hint="eastAsia"/>
                <w:noProof/>
              </w:rPr>
              <w:t xml:space="preserve"> </w:t>
            </w:r>
            <w:r w:rsidR="004E268D" w:rsidRPr="004241BC">
              <w:rPr>
                <w:rStyle w:val="ad"/>
                <w:rFonts w:ascii="Huawei Sans" w:hAnsi="Huawei Sans" w:cs="Huawei Sans" w:hint="eastAsia"/>
                <w:noProof/>
              </w:rPr>
              <w:t>附录二：</w:t>
            </w:r>
            <w:r w:rsidR="004E268D" w:rsidRPr="004241BC">
              <w:rPr>
                <w:rStyle w:val="ad"/>
                <w:rFonts w:ascii="Huawei Sans" w:hAnsi="Huawei Sans" w:cs="Huawei Sans"/>
                <w:noProof/>
              </w:rPr>
              <w:t>openGauss</w:t>
            </w:r>
            <w:r w:rsidR="004E268D" w:rsidRPr="004241BC">
              <w:rPr>
                <w:rStyle w:val="ad"/>
                <w:rFonts w:ascii="Huawei Sans" w:hAnsi="Huawei Sans" w:cs="Huawei Sans" w:hint="eastAsia"/>
                <w:noProof/>
              </w:rPr>
              <w:t>数据库基本操作</w:t>
            </w:r>
            <w:r w:rsidR="004E268D">
              <w:rPr>
                <w:noProof/>
                <w:webHidden/>
              </w:rPr>
              <w:tab/>
            </w:r>
            <w:r w:rsidR="004E268D">
              <w:rPr>
                <w:noProof/>
                <w:webHidden/>
              </w:rPr>
              <w:fldChar w:fldCharType="begin"/>
            </w:r>
            <w:r w:rsidR="004E268D">
              <w:rPr>
                <w:noProof/>
                <w:webHidden/>
              </w:rPr>
              <w:instrText xml:space="preserve"> PAGEREF _Toc53763787 \h </w:instrText>
            </w:r>
            <w:r w:rsidR="004E268D">
              <w:rPr>
                <w:noProof/>
                <w:webHidden/>
              </w:rPr>
            </w:r>
            <w:r w:rsidR="004E268D">
              <w:rPr>
                <w:noProof/>
                <w:webHidden/>
              </w:rPr>
              <w:fldChar w:fldCharType="separate"/>
            </w:r>
            <w:r w:rsidR="00BE5B22">
              <w:rPr>
                <w:rFonts w:hint="eastAsia"/>
                <w:noProof/>
                <w:webHidden/>
              </w:rPr>
              <w:t>47</w:t>
            </w:r>
            <w:r w:rsidR="004E268D">
              <w:rPr>
                <w:noProof/>
                <w:webHidden/>
              </w:rPr>
              <w:fldChar w:fldCharType="end"/>
            </w:r>
          </w:hyperlink>
        </w:p>
        <w:p w14:paraId="1A1B1C95" w14:textId="68C8FC11" w:rsidR="00B81DEF" w:rsidRPr="003B5A0E" w:rsidRDefault="001B3964" w:rsidP="0020153C">
          <w:pPr>
            <w:rPr>
              <w:rFonts w:ascii="Huawei Sans" w:eastAsia="方正兰亭黑简体" w:hAnsi="Huawei Sans" w:cs="Huawei Sans"/>
              <w:lang w:val="zh-CN"/>
            </w:rPr>
          </w:pPr>
          <w:r w:rsidRPr="003B5A0E">
            <w:rPr>
              <w:rFonts w:ascii="Huawei Sans" w:eastAsia="方正兰亭黑简体" w:hAnsi="Huawei Sans" w:cs="Huawei Sans"/>
              <w:noProof/>
            </w:rPr>
            <w:fldChar w:fldCharType="end"/>
          </w:r>
        </w:p>
      </w:sdtContent>
    </w:sdt>
    <w:p w14:paraId="0B048C6B" w14:textId="6455368F" w:rsidR="00002614" w:rsidRPr="003B5A0E" w:rsidRDefault="00002614">
      <w:pPr>
        <w:topLinePunct w:val="0"/>
        <w:adjustRightInd/>
        <w:snapToGrid/>
        <w:spacing w:before="0" w:after="0" w:line="240" w:lineRule="auto"/>
        <w:ind w:left="0"/>
        <w:rPr>
          <w:rFonts w:ascii="Huawei Sans" w:eastAsia="方正兰亭黑简体" w:hAnsi="Huawei Sans" w:cs="Huawei Sans"/>
          <w:lang w:val="zh-CN"/>
        </w:rPr>
      </w:pPr>
      <w:r w:rsidRPr="003B5A0E">
        <w:rPr>
          <w:rFonts w:ascii="Huawei Sans" w:eastAsia="方正兰亭黑简体" w:hAnsi="Huawei Sans" w:cs="Huawei Sans"/>
          <w:lang w:val="zh-CN"/>
        </w:rPr>
        <w:br w:type="page"/>
      </w:r>
    </w:p>
    <w:p w14:paraId="4CA06E0C" w14:textId="77777777" w:rsidR="00962B85" w:rsidRPr="003B5A0E" w:rsidRDefault="00962B85" w:rsidP="00445039">
      <w:pPr>
        <w:pStyle w:val="1"/>
        <w:numPr>
          <w:ilvl w:val="0"/>
          <w:numId w:val="0"/>
        </w:numPr>
        <w:ind w:right="442"/>
        <w:rPr>
          <w:rFonts w:ascii="Huawei Sans" w:hAnsi="Huawei Sans" w:cs="Huawei Sans"/>
        </w:rPr>
      </w:pPr>
      <w:bookmarkStart w:id="10" w:name="_Toc7361460"/>
      <w:bookmarkStart w:id="11" w:name="_Toc47699838"/>
      <w:bookmarkStart w:id="12" w:name="_Toc53763754"/>
      <w:bookmarkStart w:id="13" w:name="_Toc466755566"/>
      <w:bookmarkStart w:id="14" w:name="_Toc466755571"/>
      <w:bookmarkEnd w:id="9"/>
      <w:bookmarkEnd w:id="8"/>
      <w:bookmarkEnd w:id="7"/>
      <w:bookmarkEnd w:id="6"/>
      <w:bookmarkEnd w:id="5"/>
      <w:bookmarkEnd w:id="4"/>
      <w:bookmarkEnd w:id="3"/>
      <w:bookmarkEnd w:id="2"/>
      <w:bookmarkEnd w:id="1"/>
      <w:bookmarkEnd w:id="0"/>
      <w:r w:rsidRPr="003B5A0E">
        <w:rPr>
          <w:rFonts w:ascii="Huawei Sans" w:hAnsi="Huawei Sans" w:cs="Huawei Sans"/>
        </w:rPr>
        <w:lastRenderedPageBreak/>
        <w:t>前</w:t>
      </w:r>
      <w:r w:rsidRPr="003B5A0E">
        <w:rPr>
          <w:rFonts w:ascii="Huawei Sans" w:hAnsi="Huawei Sans" w:cs="Huawei Sans"/>
        </w:rPr>
        <w:t xml:space="preserve">  </w:t>
      </w:r>
      <w:r w:rsidRPr="003B5A0E">
        <w:rPr>
          <w:rFonts w:ascii="Huawei Sans" w:hAnsi="Huawei Sans" w:cs="Huawei Sans"/>
        </w:rPr>
        <w:t>言</w:t>
      </w:r>
      <w:bookmarkEnd w:id="10"/>
      <w:bookmarkEnd w:id="11"/>
      <w:bookmarkEnd w:id="12"/>
    </w:p>
    <w:p w14:paraId="41AA947B" w14:textId="77777777" w:rsidR="00962B85" w:rsidRPr="003B5A0E" w:rsidRDefault="00962B85" w:rsidP="00445039">
      <w:pPr>
        <w:pStyle w:val="2"/>
        <w:numPr>
          <w:ilvl w:val="0"/>
          <w:numId w:val="0"/>
        </w:numPr>
        <w:ind w:left="105"/>
        <w:rPr>
          <w:rFonts w:ascii="Huawei Sans" w:hAnsi="Huawei Sans" w:cs="Huawei Sans"/>
        </w:rPr>
      </w:pPr>
      <w:bookmarkStart w:id="15" w:name="_Toc7361461"/>
      <w:bookmarkStart w:id="16" w:name="_Toc47699839"/>
      <w:bookmarkStart w:id="17" w:name="_Toc53763755"/>
      <w:r w:rsidRPr="003B5A0E">
        <w:rPr>
          <w:rFonts w:ascii="Huawei Sans" w:hAnsi="Huawei Sans" w:cs="Huawei Sans"/>
        </w:rPr>
        <w:t>简介</w:t>
      </w:r>
      <w:bookmarkEnd w:id="15"/>
      <w:bookmarkEnd w:id="16"/>
      <w:bookmarkEnd w:id="17"/>
    </w:p>
    <w:p w14:paraId="03816A63" w14:textId="77777777" w:rsidR="00962B85" w:rsidRPr="003B5A0E" w:rsidRDefault="00962B85" w:rsidP="00933141">
      <w:pPr>
        <w:pStyle w:val="1e"/>
      </w:pPr>
      <w:r w:rsidRPr="003B5A0E">
        <w:t>openGauss</w:t>
      </w:r>
      <w:r w:rsidRPr="003B5A0E">
        <w:t>是关系型数据库，采用客户端</w:t>
      </w:r>
      <w:r w:rsidRPr="003B5A0E">
        <w:t>/</w:t>
      </w:r>
      <w:r w:rsidRPr="003B5A0E">
        <w:t>服务器，</w:t>
      </w:r>
      <w:proofErr w:type="gramStart"/>
      <w:r w:rsidRPr="003B5A0E">
        <w:t>单进程多</w:t>
      </w:r>
      <w:proofErr w:type="gramEnd"/>
      <w:r w:rsidRPr="003B5A0E">
        <w:t>线程架构，支持单机和一主多备部署方式，备机可读，支持双机高可用和读扩展。</w:t>
      </w:r>
    </w:p>
    <w:p w14:paraId="1A1A7183" w14:textId="35C3C92F" w:rsidR="00962B85" w:rsidRPr="003B5A0E" w:rsidRDefault="00962B85" w:rsidP="00933141">
      <w:pPr>
        <w:pStyle w:val="1e"/>
      </w:pPr>
      <w:r w:rsidRPr="003B5A0E">
        <w:t>本实验主要描述</w:t>
      </w:r>
      <w:r w:rsidRPr="003B5A0E">
        <w:t>openGauss</w:t>
      </w:r>
      <w:r w:rsidRPr="003B5A0E">
        <w:t>数据库在</w:t>
      </w:r>
      <w:r w:rsidR="00A56D91" w:rsidRPr="003B5A0E">
        <w:t xml:space="preserve">CentOS </w:t>
      </w:r>
      <w:r w:rsidR="00533D2F" w:rsidRPr="003B5A0E">
        <w:t>7.8</w:t>
      </w:r>
      <w:r w:rsidR="00E442B8" w:rsidRPr="003B5A0E">
        <w:t>上</w:t>
      </w:r>
      <w:r w:rsidRPr="003B5A0E">
        <w:t>的</w:t>
      </w:r>
      <w:r w:rsidR="00F44EA4" w:rsidRPr="003B5A0E">
        <w:t>单机</w:t>
      </w:r>
      <w:r w:rsidRPr="003B5A0E">
        <w:t>安装部署。</w:t>
      </w:r>
    </w:p>
    <w:p w14:paraId="04D33D2F" w14:textId="394C2322" w:rsidR="00962B85" w:rsidRPr="003B5A0E" w:rsidRDefault="00962B85" w:rsidP="00445039">
      <w:pPr>
        <w:pStyle w:val="2"/>
        <w:numPr>
          <w:ilvl w:val="0"/>
          <w:numId w:val="0"/>
        </w:numPr>
        <w:ind w:left="105"/>
        <w:rPr>
          <w:rFonts w:ascii="Huawei Sans" w:hAnsi="Huawei Sans" w:cs="Huawei Sans"/>
        </w:rPr>
      </w:pPr>
      <w:bookmarkStart w:id="18" w:name="_Toc7361462"/>
      <w:bookmarkStart w:id="19" w:name="_Toc47699840"/>
      <w:bookmarkStart w:id="20" w:name="_Toc53763756"/>
      <w:r w:rsidRPr="003B5A0E">
        <w:rPr>
          <w:rFonts w:ascii="Huawei Sans" w:hAnsi="Huawei Sans" w:cs="Huawei Sans"/>
        </w:rPr>
        <w:t>内容描述</w:t>
      </w:r>
      <w:bookmarkEnd w:id="18"/>
      <w:bookmarkEnd w:id="19"/>
      <w:bookmarkEnd w:id="20"/>
    </w:p>
    <w:p w14:paraId="36DEDBB6" w14:textId="67A4A0F6" w:rsidR="00962B85" w:rsidRPr="003B5A0E" w:rsidRDefault="00962B85" w:rsidP="00933141">
      <w:pPr>
        <w:pStyle w:val="1e"/>
      </w:pPr>
      <w:r w:rsidRPr="003B5A0E">
        <w:t>本实验主要内容为</w:t>
      </w:r>
      <w:r w:rsidR="00BD2C0D" w:rsidRPr="003B5A0E">
        <w:t>在</w:t>
      </w:r>
      <w:r w:rsidR="00A56D91" w:rsidRPr="003B5A0E">
        <w:t xml:space="preserve">CentOS </w:t>
      </w:r>
      <w:r w:rsidR="00533D2F" w:rsidRPr="003B5A0E">
        <w:t>7.8</w:t>
      </w:r>
      <w:r w:rsidR="00E442B8" w:rsidRPr="003B5A0E">
        <w:t>上</w:t>
      </w:r>
      <w:r w:rsidR="000F6E3D" w:rsidRPr="003B5A0E">
        <w:t>安装部署</w:t>
      </w:r>
      <w:r w:rsidR="000F6E3D" w:rsidRPr="003B5A0E">
        <w:t>openGauss</w:t>
      </w:r>
      <w:r w:rsidR="000F6E3D" w:rsidRPr="003B5A0E">
        <w:t>数据库</w:t>
      </w:r>
      <w:r w:rsidR="00E442B8" w:rsidRPr="003B5A0E">
        <w:t>，并进行简单的数据库相关操作</w:t>
      </w:r>
      <w:r w:rsidR="000F6E3D" w:rsidRPr="003B5A0E">
        <w:t>。</w:t>
      </w:r>
    </w:p>
    <w:p w14:paraId="7A5D6729" w14:textId="3B3E1601" w:rsidR="005E3C25" w:rsidRPr="003B5A0E" w:rsidRDefault="005E3C25" w:rsidP="00445039">
      <w:pPr>
        <w:pStyle w:val="2"/>
        <w:numPr>
          <w:ilvl w:val="0"/>
          <w:numId w:val="0"/>
        </w:numPr>
        <w:ind w:left="105"/>
        <w:rPr>
          <w:rFonts w:ascii="Huawei Sans" w:hAnsi="Huawei Sans" w:cs="Huawei Sans"/>
        </w:rPr>
      </w:pPr>
      <w:bookmarkStart w:id="21" w:name="_Toc50971608"/>
      <w:bookmarkStart w:id="22" w:name="_Toc53763757"/>
      <w:r w:rsidRPr="003B5A0E">
        <w:rPr>
          <w:rFonts w:ascii="Huawei Sans" w:hAnsi="Huawei Sans" w:cs="Huawei Sans"/>
        </w:rPr>
        <w:t>前置条件</w:t>
      </w:r>
      <w:bookmarkEnd w:id="21"/>
      <w:bookmarkEnd w:id="22"/>
    </w:p>
    <w:p w14:paraId="6C4B91E5" w14:textId="74AF76CC" w:rsidR="005E3C25" w:rsidRPr="003B5A0E" w:rsidRDefault="005E3C25" w:rsidP="00933141">
      <w:pPr>
        <w:pStyle w:val="1e"/>
      </w:pPr>
      <w:r w:rsidRPr="003B5A0E">
        <w:t>由于本实验主要是在</w:t>
      </w:r>
      <w:r w:rsidRPr="003B5A0E">
        <w:t>CentOS</w:t>
      </w:r>
      <w:r w:rsidRPr="003B5A0E">
        <w:t>操作系统上进行</w:t>
      </w:r>
      <w:r w:rsidRPr="003B5A0E">
        <w:t>openGauss</w:t>
      </w:r>
      <w:r w:rsidRPr="003B5A0E">
        <w:t>数据库的部署，需要掌握</w:t>
      </w:r>
      <w:r w:rsidRPr="003B5A0E">
        <w:t>Linux</w:t>
      </w:r>
      <w:r w:rsidRPr="003B5A0E">
        <w:t>系统的基本操作和系统命令，详细请参见</w:t>
      </w:r>
      <w:r w:rsidRPr="003B5A0E">
        <w:rPr>
          <w:b/>
        </w:rPr>
        <w:t>附录</w:t>
      </w:r>
      <w:proofErr w:type="gramStart"/>
      <w:r w:rsidRPr="003B5A0E">
        <w:rPr>
          <w:b/>
        </w:rPr>
        <w:t>一</w:t>
      </w:r>
      <w:proofErr w:type="gramEnd"/>
      <w:r w:rsidRPr="003B5A0E">
        <w:t>。</w:t>
      </w:r>
    </w:p>
    <w:p w14:paraId="1E9FB255" w14:textId="69AA1515" w:rsidR="00962B85" w:rsidRPr="003B5A0E" w:rsidRDefault="00962B85" w:rsidP="00445039">
      <w:pPr>
        <w:pStyle w:val="2"/>
        <w:numPr>
          <w:ilvl w:val="0"/>
          <w:numId w:val="0"/>
        </w:numPr>
        <w:ind w:left="105"/>
        <w:rPr>
          <w:rFonts w:ascii="Huawei Sans" w:hAnsi="Huawei Sans" w:cs="Huawei Sans"/>
        </w:rPr>
      </w:pPr>
      <w:bookmarkStart w:id="23" w:name="_Toc7361465"/>
      <w:bookmarkStart w:id="24" w:name="_Toc47699841"/>
      <w:bookmarkStart w:id="25" w:name="_Toc53763758"/>
      <w:r w:rsidRPr="003B5A0E">
        <w:rPr>
          <w:rFonts w:ascii="Huawei Sans" w:hAnsi="Huawei Sans" w:cs="Huawei Sans"/>
        </w:rPr>
        <w:t>实验环境说明</w:t>
      </w:r>
      <w:bookmarkEnd w:id="23"/>
      <w:bookmarkEnd w:id="24"/>
      <w:bookmarkEnd w:id="25"/>
    </w:p>
    <w:p w14:paraId="6F8918DA" w14:textId="77777777" w:rsidR="00962B85" w:rsidRPr="003B5A0E" w:rsidRDefault="00962B85" w:rsidP="00F53396">
      <w:pPr>
        <w:pStyle w:val="41"/>
        <w:rPr>
          <w:rFonts w:ascii="Huawei Sans" w:hAnsi="Huawei Sans" w:cs="Huawei Sans"/>
        </w:rPr>
      </w:pPr>
      <w:r w:rsidRPr="003B5A0E">
        <w:rPr>
          <w:rFonts w:ascii="Huawei Sans" w:hAnsi="Huawei Sans" w:cs="Huawei Sans"/>
        </w:rPr>
        <w:t>组网说明</w:t>
      </w:r>
    </w:p>
    <w:p w14:paraId="798B6950" w14:textId="5D45B9A5" w:rsidR="00962B85" w:rsidRPr="003B5A0E" w:rsidRDefault="000F6E3D" w:rsidP="00933141">
      <w:pPr>
        <w:pStyle w:val="1e"/>
      </w:pPr>
      <w:r w:rsidRPr="003B5A0E">
        <w:t>本实验环境为</w:t>
      </w:r>
      <w:r w:rsidR="00533D2F" w:rsidRPr="003B5A0E">
        <w:t>虚拟机</w:t>
      </w:r>
      <w:r w:rsidR="00AD4726" w:rsidRPr="003B5A0E">
        <w:t>VirtualBox</w:t>
      </w:r>
      <w:r w:rsidR="00BD2C0D" w:rsidRPr="003B5A0E">
        <w:t xml:space="preserve"> 6.1.14</w:t>
      </w:r>
      <w:r w:rsidR="00533D2F" w:rsidRPr="003B5A0E">
        <w:t xml:space="preserve"> + </w:t>
      </w:r>
      <w:r w:rsidR="00A56D91" w:rsidRPr="003B5A0E">
        <w:t>C</w:t>
      </w:r>
      <w:r w:rsidR="00533D2F" w:rsidRPr="003B5A0E">
        <w:t>ent</w:t>
      </w:r>
      <w:r w:rsidR="00A56D91" w:rsidRPr="003B5A0E">
        <w:t>OS</w:t>
      </w:r>
      <w:r w:rsidR="00533D2F" w:rsidRPr="003B5A0E">
        <w:t xml:space="preserve"> 7.8 + openGauss</w:t>
      </w:r>
      <w:r w:rsidR="00BD2C0D" w:rsidRPr="003B5A0E">
        <w:t xml:space="preserve"> 1.</w:t>
      </w:r>
      <w:r w:rsidR="001C7C1A">
        <w:t>1</w:t>
      </w:r>
      <w:r w:rsidR="00BD2C0D" w:rsidRPr="003B5A0E">
        <w:t>.0</w:t>
      </w:r>
      <w:r w:rsidR="00962B85" w:rsidRPr="003B5A0E">
        <w:t>。</w:t>
      </w:r>
    </w:p>
    <w:p w14:paraId="745427A8" w14:textId="77777777" w:rsidR="00962B85" w:rsidRPr="003B5A0E" w:rsidRDefault="00962B85" w:rsidP="00F53396">
      <w:pPr>
        <w:pStyle w:val="41"/>
        <w:rPr>
          <w:rFonts w:ascii="Huawei Sans" w:hAnsi="Huawei Sans" w:cs="Huawei Sans"/>
        </w:rPr>
      </w:pPr>
      <w:r w:rsidRPr="003B5A0E">
        <w:rPr>
          <w:rFonts w:ascii="Huawei Sans" w:hAnsi="Huawei Sans" w:cs="Huawei Sans"/>
        </w:rPr>
        <w:t>设备介绍</w:t>
      </w:r>
    </w:p>
    <w:p w14:paraId="78EC36A3" w14:textId="77777777" w:rsidR="000F6E3D" w:rsidRPr="003B5A0E" w:rsidRDefault="000F6E3D" w:rsidP="00933141">
      <w:pPr>
        <w:pStyle w:val="1e"/>
      </w:pPr>
      <w:r w:rsidRPr="003B5A0E">
        <w:t>为了满足</w:t>
      </w:r>
      <w:r w:rsidRPr="003B5A0E">
        <w:t>openGauss</w:t>
      </w:r>
      <w:r w:rsidRPr="003B5A0E">
        <w:t>安装部署实验需要，建议每套实验环境采用以下配置：</w:t>
      </w:r>
    </w:p>
    <w:p w14:paraId="0EC6739A" w14:textId="555338A7" w:rsidR="00D0245E" w:rsidRPr="003B5A0E" w:rsidRDefault="00D0245E" w:rsidP="00445039">
      <w:pPr>
        <w:pStyle w:val="50"/>
        <w:numPr>
          <w:ilvl w:val="0"/>
          <w:numId w:val="0"/>
        </w:numPr>
        <w:ind w:left="1021"/>
        <w:rPr>
          <w:rFonts w:ascii="Huawei Sans" w:hAnsi="Huawei Sans" w:cs="Huawei Sans"/>
        </w:rPr>
      </w:pPr>
      <w:r w:rsidRPr="003B5A0E">
        <w:rPr>
          <w:rFonts w:ascii="Huawei Sans" w:hAnsi="Huawei Sans" w:cs="Huawei Sans"/>
        </w:rPr>
        <w:t>设备明细表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3B5A0E"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740B8C32" w:rsidR="000F6E3D" w:rsidRPr="003B5A0E" w:rsidRDefault="000F6E3D" w:rsidP="000F6E3D">
            <w:pPr>
              <w:pStyle w:val="5a"/>
              <w:rPr>
                <w:rFonts w:ascii="Huawei Sans" w:hAnsi="Huawei Sans" w:cs="Huawei Sans"/>
              </w:rPr>
            </w:pPr>
            <w:r w:rsidRPr="003B5A0E">
              <w:rPr>
                <w:rFonts w:ascii="Huawei Sans" w:hAnsi="Huawei Sans" w:cs="Huawei Sans"/>
              </w:rPr>
              <w:t>设备名称</w:t>
            </w:r>
          </w:p>
        </w:tc>
        <w:tc>
          <w:tcPr>
            <w:tcW w:w="5103" w:type="dxa"/>
          </w:tcPr>
          <w:p w14:paraId="0C1CF0E1" w14:textId="13713CB0" w:rsidR="000F6E3D" w:rsidRPr="003B5A0E" w:rsidRDefault="000F6E3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设备型号</w:t>
            </w:r>
          </w:p>
        </w:tc>
      </w:tr>
      <w:tr w:rsidR="000F6E3D" w:rsidRPr="003B5A0E" w14:paraId="79057F37" w14:textId="77777777" w:rsidTr="00D80F8D">
        <w:trPr>
          <w:trHeight w:val="405"/>
        </w:trPr>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3B5A0E" w:rsidRDefault="000F6E3D" w:rsidP="000F6E3D">
            <w:pPr>
              <w:pStyle w:val="5a"/>
              <w:rPr>
                <w:rFonts w:ascii="Huawei Sans" w:hAnsi="Huawei Sans" w:cs="Huawei Sans"/>
              </w:rPr>
            </w:pPr>
            <w:r w:rsidRPr="003B5A0E">
              <w:rPr>
                <w:rFonts w:ascii="Huawei Sans" w:hAnsi="Huawei Sans" w:cs="Huawei Sans"/>
              </w:rPr>
              <w:t>Linux</w:t>
            </w:r>
            <w:r w:rsidRPr="003B5A0E">
              <w:rPr>
                <w:rFonts w:ascii="Huawei Sans" w:hAnsi="Huawei Sans" w:cs="Huawei Sans"/>
              </w:rPr>
              <w:t>操作系统</w:t>
            </w:r>
          </w:p>
        </w:tc>
        <w:tc>
          <w:tcPr>
            <w:tcW w:w="5103" w:type="dxa"/>
            <w:vAlign w:val="top"/>
          </w:tcPr>
          <w:p w14:paraId="4117D9B3" w14:textId="1DDD36B6" w:rsidR="000F6E3D" w:rsidRPr="003B5A0E" w:rsidRDefault="000C7A6F" w:rsidP="000C7A6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C</w:t>
            </w:r>
            <w:r w:rsidR="00533D2F" w:rsidRPr="003B5A0E">
              <w:rPr>
                <w:rFonts w:ascii="Huawei Sans" w:hAnsi="Huawei Sans" w:cs="Huawei Sans"/>
              </w:rPr>
              <w:t>ent</w:t>
            </w:r>
            <w:r w:rsidRPr="003B5A0E">
              <w:rPr>
                <w:rFonts w:ascii="Huawei Sans" w:hAnsi="Huawei Sans" w:cs="Huawei Sans"/>
              </w:rPr>
              <w:t>OS</w:t>
            </w:r>
            <w:r w:rsidR="00533D2F" w:rsidRPr="003B5A0E">
              <w:rPr>
                <w:rFonts w:ascii="Huawei Sans" w:hAnsi="Huawei Sans" w:cs="Huawei Sans"/>
              </w:rPr>
              <w:t xml:space="preserve"> 7.8</w:t>
            </w:r>
          </w:p>
        </w:tc>
      </w:tr>
      <w:tr w:rsidR="00C3175D" w:rsidRPr="003B5A0E" w14:paraId="4303932B" w14:textId="77777777" w:rsidTr="00D80F8D">
        <w:trPr>
          <w:trHeight w:val="471"/>
        </w:trPr>
        <w:tc>
          <w:tcPr>
            <w:cnfStyle w:val="001000000000" w:firstRow="0" w:lastRow="0" w:firstColumn="1" w:lastColumn="0" w:oddVBand="0" w:evenVBand="0" w:oddHBand="0" w:evenHBand="0" w:firstRowFirstColumn="0" w:firstRowLastColumn="0" w:lastRowFirstColumn="0" w:lastRowLastColumn="0"/>
            <w:tcW w:w="2127" w:type="dxa"/>
            <w:vAlign w:val="top"/>
          </w:tcPr>
          <w:p w14:paraId="0640C2B1" w14:textId="29E2E59F" w:rsidR="00C3175D" w:rsidRPr="003B5A0E" w:rsidRDefault="00C3175D" w:rsidP="00C3175D">
            <w:pPr>
              <w:pStyle w:val="5a"/>
              <w:rPr>
                <w:rFonts w:ascii="Huawei Sans" w:hAnsi="Huawei Sans" w:cs="Huawei Sans"/>
              </w:rPr>
            </w:pPr>
            <w:r>
              <w:rPr>
                <w:rFonts w:ascii="Huawei Sans" w:hAnsi="Huawei Sans" w:cs="Huawei Sans"/>
              </w:rPr>
              <w:t>windows</w:t>
            </w:r>
            <w:r w:rsidRPr="00894139">
              <w:rPr>
                <w:rFonts w:ascii="Huawei Sans" w:hAnsi="Huawei Sans" w:cs="Huawei Sans"/>
              </w:rPr>
              <w:t>操作系统</w:t>
            </w:r>
          </w:p>
        </w:tc>
        <w:tc>
          <w:tcPr>
            <w:tcW w:w="5103" w:type="dxa"/>
            <w:vAlign w:val="top"/>
          </w:tcPr>
          <w:p w14:paraId="7D79C18F" w14:textId="008FC5CE"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D80F8D">
              <w:rPr>
                <w:rFonts w:ascii="Huawei Sans" w:hAnsi="Huawei Sans" w:cs="Huawei Sans"/>
              </w:rPr>
              <w:t>win10 x86 64</w:t>
            </w:r>
            <w:r w:rsidRPr="00D80F8D">
              <w:rPr>
                <w:rFonts w:ascii="Huawei Sans" w:hAnsi="Huawei Sans" w:cs="Huawei Sans"/>
              </w:rPr>
              <w:t>位</w:t>
            </w:r>
          </w:p>
        </w:tc>
      </w:tr>
      <w:tr w:rsidR="00C3175D" w:rsidRPr="003B5A0E" w14:paraId="675E2043" w14:textId="77777777" w:rsidTr="00D80F8D">
        <w:trPr>
          <w:trHeight w:val="395"/>
        </w:trPr>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C3175D" w:rsidRPr="003B5A0E" w:rsidRDefault="00C3175D" w:rsidP="00C3175D">
            <w:pPr>
              <w:pStyle w:val="5a"/>
              <w:rPr>
                <w:rFonts w:ascii="Huawei Sans" w:hAnsi="Huawei Sans" w:cs="Huawei Sans"/>
              </w:rPr>
            </w:pPr>
            <w:r w:rsidRPr="003B5A0E">
              <w:rPr>
                <w:rFonts w:ascii="Huawei Sans" w:hAnsi="Huawei Sans" w:cs="Huawei Sans"/>
              </w:rPr>
              <w:t>虚拟机</w:t>
            </w:r>
          </w:p>
        </w:tc>
        <w:tc>
          <w:tcPr>
            <w:tcW w:w="5103" w:type="dxa"/>
            <w:vAlign w:val="top"/>
          </w:tcPr>
          <w:p w14:paraId="64E3FB22" w14:textId="42BFB5A4"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VirtualBox 6.1.14</w:t>
            </w:r>
          </w:p>
        </w:tc>
      </w:tr>
      <w:tr w:rsidR="00C3175D" w:rsidRPr="003B5A0E" w14:paraId="73EBC411" w14:textId="77777777" w:rsidTr="00D80F8D">
        <w:trPr>
          <w:trHeight w:val="319"/>
        </w:trPr>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C3175D" w:rsidRPr="003B5A0E" w:rsidRDefault="00C3175D" w:rsidP="00C3175D">
            <w:pPr>
              <w:pStyle w:val="5a"/>
              <w:rPr>
                <w:rFonts w:ascii="Huawei Sans" w:hAnsi="Huawei Sans" w:cs="Huawei Sans"/>
              </w:rPr>
            </w:pPr>
            <w:r w:rsidRPr="003B5A0E">
              <w:rPr>
                <w:rFonts w:ascii="Huawei Sans" w:hAnsi="Huawei Sans" w:cs="Huawei Sans"/>
              </w:rPr>
              <w:t>Python</w:t>
            </w:r>
          </w:p>
        </w:tc>
        <w:tc>
          <w:tcPr>
            <w:tcW w:w="5103" w:type="dxa"/>
            <w:vAlign w:val="top"/>
          </w:tcPr>
          <w:p w14:paraId="3B9A8FC9" w14:textId="4E1126A9"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Python 3.6.X</w:t>
            </w:r>
          </w:p>
        </w:tc>
      </w:tr>
    </w:tbl>
    <w:p w14:paraId="0CC838B8" w14:textId="525F5B84" w:rsidR="00AE468B" w:rsidRPr="003B5A0E" w:rsidRDefault="00AE468B" w:rsidP="00AE468B">
      <w:pPr>
        <w:pStyle w:val="Heading2NoNumber"/>
        <w:rPr>
          <w:rFonts w:ascii="Huawei Sans" w:hAnsi="Huawei Sans" w:cs="Huawei Sans"/>
        </w:rPr>
      </w:pPr>
      <w:bookmarkStart w:id="26" w:name="_Toc53763759"/>
      <w:r w:rsidRPr="003B5A0E">
        <w:rPr>
          <w:rFonts w:ascii="Huawei Sans" w:hAnsi="Huawei Sans" w:cs="Huawei Sans"/>
        </w:rPr>
        <w:lastRenderedPageBreak/>
        <w:t>单机安装概览</w:t>
      </w:r>
      <w:bookmarkEnd w:id="26"/>
    </w:p>
    <w:p w14:paraId="2F46BAFC" w14:textId="1B7FEE50" w:rsidR="00AE468B" w:rsidRPr="003B5A0E" w:rsidRDefault="002635EA" w:rsidP="00933141">
      <w:pPr>
        <w:pStyle w:val="1e"/>
      </w:pPr>
      <w:r w:rsidRPr="003B5A0E">
        <w:rPr>
          <w:noProof/>
        </w:rPr>
        <w:drawing>
          <wp:inline distT="0" distB="0" distL="0" distR="0" wp14:anchorId="75354B7D" wp14:editId="0F7DE324">
            <wp:extent cx="5268178" cy="4456706"/>
            <wp:effectExtent l="19050" t="19050" r="27940" b="20320"/>
            <wp:docPr id="52" name="图片 52" descr="C:\Users\swx941157\AppData\Roaming\eSpace_Desktop\UserData\swx941157\imagefiles\originalImgfiles\C7FC9B19-EE86-4809-9A52-BB20D5E736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FC9B19-EE86-4809-9A52-BB20D5E736BB" descr="C:\Users\swx941157\AppData\Roaming\eSpace_Desktop\UserData\swx941157\imagefiles\originalImgfiles\C7FC9B19-EE86-4809-9A52-BB20D5E736BB.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885"/>
                    <a:stretch/>
                  </pic:blipFill>
                  <pic:spPr bwMode="auto">
                    <a:xfrm>
                      <a:off x="0" y="0"/>
                      <a:ext cx="5283475" cy="4469647"/>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4B14B89" w14:textId="23E4E408" w:rsidR="00D0245E" w:rsidRPr="003B5A0E" w:rsidRDefault="00D0245E" w:rsidP="00445039">
      <w:pPr>
        <w:pStyle w:val="9"/>
        <w:numPr>
          <w:ilvl w:val="0"/>
          <w:numId w:val="0"/>
        </w:numPr>
        <w:ind w:left="1021"/>
        <w:rPr>
          <w:rFonts w:ascii="Huawei Sans" w:hAnsi="Huawei Sans" w:cs="Huawei Sans"/>
        </w:rPr>
      </w:pPr>
      <w:r w:rsidRPr="003B5A0E">
        <w:rPr>
          <w:rFonts w:ascii="Huawei Sans" w:hAnsi="Huawei Sans" w:cs="Huawei Sans"/>
        </w:rPr>
        <w:t>本实验概览图</w:t>
      </w:r>
    </w:p>
    <w:p w14:paraId="1A86332B" w14:textId="6E987D44" w:rsidR="00F83C7D" w:rsidRPr="003B5A0E" w:rsidRDefault="00F83C7D">
      <w:pPr>
        <w:topLinePunct w:val="0"/>
        <w:adjustRightInd/>
        <w:snapToGrid/>
        <w:spacing w:before="0" w:after="0" w:line="240" w:lineRule="auto"/>
        <w:ind w:left="0"/>
        <w:rPr>
          <w:rFonts w:ascii="Huawei Sans" w:eastAsia="方正兰亭黑简体" w:hAnsi="Huawei Sans" w:cs="Huawei Sans"/>
        </w:rPr>
      </w:pPr>
      <w:r w:rsidRPr="003B5A0E">
        <w:rPr>
          <w:rFonts w:ascii="Huawei Sans" w:eastAsia="方正兰亭黑简体" w:hAnsi="Huawei Sans" w:cs="Huawei Sans"/>
        </w:rPr>
        <w:br w:type="page"/>
      </w:r>
    </w:p>
    <w:p w14:paraId="30A53B4A" w14:textId="1EC87107" w:rsidR="00DC6966" w:rsidRPr="003B5A0E"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53763760"/>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3B5A0E">
        <w:rPr>
          <w:rFonts w:ascii="Huawei Sans" w:hAnsi="Huawei Sans" w:cs="Huawei Sans"/>
        </w:rPr>
        <w:lastRenderedPageBreak/>
        <w:t>openGauss</w:t>
      </w:r>
      <w:r w:rsidRPr="003B5A0E">
        <w:rPr>
          <w:rFonts w:ascii="Huawei Sans" w:hAnsi="Huawei Sans" w:cs="Huawei Sans"/>
        </w:rPr>
        <w:t>数据库</w:t>
      </w:r>
      <w:r w:rsidR="006B1CA8" w:rsidRPr="003B5A0E">
        <w:rPr>
          <w:rFonts w:ascii="Huawei Sans" w:hAnsi="Huawei Sans" w:cs="Huawei Sans"/>
        </w:rPr>
        <w:t>安装</w:t>
      </w:r>
      <w:bookmarkEnd w:id="41"/>
    </w:p>
    <w:p w14:paraId="4DE04C2A" w14:textId="598CC1CF" w:rsidR="00DC6966" w:rsidRPr="003B5A0E" w:rsidRDefault="00DC6966" w:rsidP="00382C74">
      <w:pPr>
        <w:pStyle w:val="2"/>
        <w:rPr>
          <w:rFonts w:ascii="Huawei Sans" w:hAnsi="Huawei Sans" w:cs="Huawei Sans"/>
        </w:rPr>
      </w:pPr>
      <w:bookmarkStart w:id="42" w:name="_Toc466755572"/>
      <w:bookmarkStart w:id="43" w:name="_Toc53763761"/>
      <w:r w:rsidRPr="003B5A0E">
        <w:rPr>
          <w:rFonts w:ascii="Huawei Sans" w:hAnsi="Huawei Sans" w:cs="Huawei Sans"/>
        </w:rPr>
        <w:t>实验介绍</w:t>
      </w:r>
      <w:bookmarkEnd w:id="42"/>
      <w:bookmarkEnd w:id="43"/>
    </w:p>
    <w:p w14:paraId="30D6CFA2" w14:textId="4A915F2B" w:rsidR="00DC6966" w:rsidRPr="003B5A0E" w:rsidRDefault="00DC6966" w:rsidP="00CC7597">
      <w:pPr>
        <w:pStyle w:val="3"/>
        <w:rPr>
          <w:rFonts w:ascii="Huawei Sans" w:hAnsi="Huawei Sans" w:cs="Huawei Sans"/>
          <w:bCs/>
          <w:i/>
          <w:iCs/>
          <w:color w:val="0000FF"/>
          <w:kern w:val="2"/>
          <w:sz w:val="21"/>
        </w:rPr>
      </w:pPr>
      <w:bookmarkStart w:id="44" w:name="_Toc466755573"/>
      <w:bookmarkStart w:id="45" w:name="_Toc53763762"/>
      <w:r w:rsidRPr="003B5A0E">
        <w:rPr>
          <w:rFonts w:ascii="Huawei Sans" w:hAnsi="Huawei Sans" w:cs="Huawei Sans"/>
        </w:rPr>
        <w:t>关于本实验</w:t>
      </w:r>
      <w:bookmarkEnd w:id="44"/>
      <w:bookmarkEnd w:id="45"/>
    </w:p>
    <w:p w14:paraId="3BE854AA" w14:textId="79186CA3" w:rsidR="00DC6966" w:rsidRPr="003B5A0E" w:rsidRDefault="006B1CA8" w:rsidP="00933141">
      <w:pPr>
        <w:pStyle w:val="1e"/>
      </w:pPr>
      <w:r w:rsidRPr="003B5A0E">
        <w:t>本实验主要描述</w:t>
      </w:r>
      <w:r w:rsidR="003955D6" w:rsidRPr="003B5A0E">
        <w:t>openGauss</w:t>
      </w:r>
      <w:r w:rsidR="003955D6" w:rsidRPr="003B5A0E">
        <w:t>数据库在</w:t>
      </w:r>
      <w:r w:rsidR="00BE2747" w:rsidRPr="003B5A0E">
        <w:t>虚拟机</w:t>
      </w:r>
      <w:r w:rsidR="00BE2747" w:rsidRPr="003B5A0E">
        <w:t>VirtualBox</w:t>
      </w:r>
      <w:r w:rsidR="003955D6" w:rsidRPr="003B5A0E">
        <w:t>+CentOS</w:t>
      </w:r>
      <w:r w:rsidR="003955D6" w:rsidRPr="003B5A0E">
        <w:t>上</w:t>
      </w:r>
      <w:r w:rsidR="00BE2747" w:rsidRPr="003B5A0E">
        <w:t>的安装配置</w:t>
      </w:r>
      <w:r w:rsidRPr="003B5A0E">
        <w:t>。</w:t>
      </w:r>
    </w:p>
    <w:p w14:paraId="5B04DD4A" w14:textId="74211CE2" w:rsidR="00DC6966" w:rsidRPr="003B5A0E" w:rsidRDefault="00DC6966" w:rsidP="00CC7597">
      <w:pPr>
        <w:pStyle w:val="3"/>
        <w:rPr>
          <w:rFonts w:ascii="Huawei Sans" w:hAnsi="Huawei Sans" w:cs="Huawei Sans"/>
        </w:rPr>
      </w:pPr>
      <w:bookmarkStart w:id="46" w:name="_Toc466755574"/>
      <w:bookmarkStart w:id="47" w:name="_Toc53763763"/>
      <w:r w:rsidRPr="003B5A0E">
        <w:rPr>
          <w:rFonts w:ascii="Huawei Sans" w:hAnsi="Huawei Sans" w:cs="Huawei Sans"/>
        </w:rPr>
        <w:t>实验目的</w:t>
      </w:r>
      <w:bookmarkEnd w:id="46"/>
      <w:bookmarkEnd w:id="47"/>
    </w:p>
    <w:p w14:paraId="64AA506C" w14:textId="3D7B3430" w:rsidR="00DC6966" w:rsidRPr="003B5A0E" w:rsidRDefault="006B1CA8" w:rsidP="00F53396">
      <w:pPr>
        <w:pStyle w:val="41"/>
        <w:rPr>
          <w:rFonts w:ascii="Huawei Sans" w:hAnsi="Huawei Sans" w:cs="Huawei Sans"/>
        </w:rPr>
      </w:pPr>
      <w:r w:rsidRPr="003B5A0E">
        <w:rPr>
          <w:rFonts w:ascii="Huawei Sans" w:hAnsi="Huawei Sans" w:cs="Huawei Sans"/>
        </w:rPr>
        <w:t>掌握</w:t>
      </w:r>
      <w:r w:rsidR="00BE2747" w:rsidRPr="003B5A0E">
        <w:rPr>
          <w:rFonts w:ascii="Huawei Sans" w:hAnsi="Huawei Sans" w:cs="Huawei Sans"/>
        </w:rPr>
        <w:t>虚拟机</w:t>
      </w:r>
      <w:r w:rsidR="00BE2747" w:rsidRPr="003B5A0E">
        <w:rPr>
          <w:rFonts w:ascii="Huawei Sans" w:hAnsi="Huawei Sans" w:cs="Huawei Sans"/>
        </w:rPr>
        <w:t>VirtualBox</w:t>
      </w:r>
      <w:r w:rsidR="00BE2747" w:rsidRPr="003B5A0E">
        <w:rPr>
          <w:rFonts w:ascii="Huawei Sans" w:hAnsi="Huawei Sans" w:cs="Huawei Sans"/>
        </w:rPr>
        <w:t>的安装配置</w:t>
      </w:r>
      <w:r w:rsidRPr="003B5A0E">
        <w:rPr>
          <w:rFonts w:ascii="Huawei Sans" w:hAnsi="Huawei Sans" w:cs="Huawei Sans"/>
        </w:rPr>
        <w:t>方法</w:t>
      </w:r>
      <w:r w:rsidR="003955D6" w:rsidRPr="003B5A0E">
        <w:rPr>
          <w:rFonts w:ascii="Huawei Sans" w:hAnsi="Huawei Sans" w:cs="Huawei Sans"/>
        </w:rPr>
        <w:t>；</w:t>
      </w:r>
    </w:p>
    <w:p w14:paraId="499478EA" w14:textId="77777777" w:rsidR="003955D6" w:rsidRPr="003B5A0E" w:rsidRDefault="003955D6" w:rsidP="00F53396">
      <w:pPr>
        <w:pStyle w:val="41"/>
        <w:rPr>
          <w:rFonts w:ascii="Huawei Sans" w:hAnsi="Huawei Sans" w:cs="Huawei Sans"/>
        </w:rPr>
      </w:pPr>
      <w:r w:rsidRPr="003B5A0E">
        <w:rPr>
          <w:rFonts w:ascii="Huawei Sans" w:hAnsi="Huawei Sans" w:cs="Huawei Sans"/>
        </w:rPr>
        <w:t>掌握</w:t>
      </w:r>
      <w:r w:rsidRPr="003B5A0E">
        <w:rPr>
          <w:rFonts w:ascii="Huawei Sans" w:hAnsi="Huawei Sans" w:cs="Huawei Sans"/>
        </w:rPr>
        <w:t>openGauss</w:t>
      </w:r>
      <w:r w:rsidRPr="003B5A0E">
        <w:rPr>
          <w:rFonts w:ascii="Huawei Sans" w:hAnsi="Huawei Sans" w:cs="Huawei Sans"/>
        </w:rPr>
        <w:t>数据库安装部署方法。</w:t>
      </w:r>
    </w:p>
    <w:p w14:paraId="2867529B" w14:textId="3B004DBC" w:rsidR="00DC6966" w:rsidRPr="003B5A0E" w:rsidRDefault="00B34BCA" w:rsidP="00343B56">
      <w:pPr>
        <w:pStyle w:val="2"/>
        <w:rPr>
          <w:rFonts w:ascii="Huawei Sans" w:hAnsi="Huawei Sans" w:cs="Huawei Sans"/>
        </w:rPr>
      </w:pPr>
      <w:bookmarkStart w:id="48" w:name="_Toc53763764"/>
      <w:r w:rsidRPr="003B5A0E">
        <w:rPr>
          <w:rFonts w:ascii="Huawei Sans" w:hAnsi="Huawei Sans" w:cs="Huawei Sans"/>
        </w:rPr>
        <w:t>虚拟机</w:t>
      </w:r>
      <w:r w:rsidRPr="003B5A0E">
        <w:rPr>
          <w:rFonts w:ascii="Huawei Sans" w:hAnsi="Huawei Sans" w:cs="Huawei Sans"/>
        </w:rPr>
        <w:t>VirtualBox</w:t>
      </w:r>
      <w:r w:rsidR="00C40DD7" w:rsidRPr="003B5A0E">
        <w:rPr>
          <w:rFonts w:ascii="Huawei Sans" w:hAnsi="Huawei Sans" w:cs="Huawei Sans"/>
        </w:rPr>
        <w:t>下载</w:t>
      </w:r>
      <w:r w:rsidR="00C06E2B" w:rsidRPr="003B5A0E">
        <w:rPr>
          <w:rFonts w:ascii="Huawei Sans" w:hAnsi="Huawei Sans" w:cs="Huawei Sans"/>
        </w:rPr>
        <w:t>及安装</w:t>
      </w:r>
      <w:bookmarkEnd w:id="48"/>
    </w:p>
    <w:p w14:paraId="02D9D45A" w14:textId="3AE85249" w:rsidR="00355556" w:rsidRPr="003B5A0E" w:rsidRDefault="00C06E2B" w:rsidP="003D70A6">
      <w:pPr>
        <w:pStyle w:val="30"/>
      </w:pPr>
      <w:r w:rsidRPr="003B5A0E">
        <w:t>进入</w:t>
      </w:r>
      <w:r w:rsidR="00CB5D9D" w:rsidRPr="003B5A0E">
        <w:t>官方网站下载页面</w:t>
      </w:r>
      <w:r w:rsidR="009F0322" w:rsidRPr="003B5A0E">
        <w:t>。</w:t>
      </w:r>
    </w:p>
    <w:p w14:paraId="34662FC7" w14:textId="1BF4EBB6" w:rsidR="00CB5D9D" w:rsidRPr="003B5A0E" w:rsidRDefault="00686697" w:rsidP="00933141">
      <w:pPr>
        <w:pStyle w:val="1e"/>
      </w:pPr>
      <w:r w:rsidRPr="003B5A0E">
        <w:rPr>
          <w:smallCaps/>
          <w:noProof/>
          <w:color w:val="0000FF"/>
        </w:rPr>
        <mc:AlternateContent>
          <mc:Choice Requires="wps">
            <w:drawing>
              <wp:anchor distT="0" distB="0" distL="114300" distR="114300" simplePos="0" relativeHeight="251780096" behindDoc="0" locked="0" layoutInCell="1" allowOverlap="1" wp14:anchorId="2F9D6598" wp14:editId="7981DC2B">
                <wp:simplePos x="0" y="0"/>
                <wp:positionH relativeFrom="column">
                  <wp:posOffset>780724</wp:posOffset>
                </wp:positionH>
                <wp:positionV relativeFrom="paragraph">
                  <wp:posOffset>1751313</wp:posOffset>
                </wp:positionV>
                <wp:extent cx="670870" cy="135605"/>
                <wp:effectExtent l="19050" t="19050" r="15240" b="17145"/>
                <wp:wrapNone/>
                <wp:docPr id="17" name="矩形 17"/>
                <wp:cNvGraphicFramePr/>
                <a:graphic xmlns:a="http://schemas.openxmlformats.org/drawingml/2006/main">
                  <a:graphicData uri="http://schemas.microsoft.com/office/word/2010/wordprocessingShape">
                    <wps:wsp>
                      <wps:cNvSpPr/>
                      <wps:spPr>
                        <a:xfrm>
                          <a:off x="0" y="0"/>
                          <a:ext cx="670870" cy="13560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A0FE7" id="矩形 17" o:spid="_x0000_s1026" style="position:absolute;left:0;text-align:left;margin-left:61.45pt;margin-top:137.9pt;width:52.8pt;height:10.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" filled="f" strokecolor="#c7000b" strokeweight="2.25pt"/>
            </w:pict>
          </mc:Fallback>
        </mc:AlternateContent>
      </w:r>
      <w:r w:rsidR="00895E4C" w:rsidRPr="003B5A0E">
        <w:t>网址：</w:t>
      </w:r>
      <w:r w:rsidR="00445563" w:rsidRPr="003B5A0E">
        <w:t>https://www.virtualbox.org/wiki/Downloads</w:t>
      </w:r>
      <w:r w:rsidR="00445563" w:rsidRPr="003B5A0E">
        <w:rPr>
          <w:noProof/>
        </w:rPr>
        <w:drawing>
          <wp:inline distT="0" distB="0" distL="0" distR="0" wp14:anchorId="3DB54027" wp14:editId="1E4FF243">
            <wp:extent cx="5237038" cy="1910502"/>
            <wp:effectExtent l="19050" t="19050" r="2095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4653" cy="1920576"/>
                    </a:xfrm>
                    <a:prstGeom prst="rect">
                      <a:avLst/>
                    </a:prstGeom>
                    <a:ln w="12700">
                      <a:solidFill>
                        <a:schemeClr val="bg1">
                          <a:lumMod val="85000"/>
                        </a:schemeClr>
                      </a:solidFill>
                    </a:ln>
                  </pic:spPr>
                </pic:pic>
              </a:graphicData>
            </a:graphic>
          </wp:inline>
        </w:drawing>
      </w:r>
    </w:p>
    <w:p w14:paraId="20A5B86D" w14:textId="5810EA2F" w:rsidR="00CB5D9D" w:rsidRPr="003B5A0E" w:rsidRDefault="00872951" w:rsidP="00933141">
      <w:pPr>
        <w:pStyle w:val="1e"/>
      </w:pPr>
      <w:r w:rsidRPr="003B5A0E">
        <w:t>点击</w:t>
      </w:r>
      <w:proofErr w:type="gramStart"/>
      <w:r w:rsidRPr="003B5A0E">
        <w:t>”</w:t>
      </w:r>
      <w:proofErr w:type="gramEnd"/>
      <w:r w:rsidRPr="003B5A0E">
        <w:t xml:space="preserve"> window</w:t>
      </w:r>
      <w:r w:rsidRPr="003B5A0E">
        <w:t>主机</w:t>
      </w:r>
      <w:proofErr w:type="gramStart"/>
      <w:r w:rsidRPr="003B5A0E">
        <w:t>”</w:t>
      </w:r>
      <w:proofErr w:type="gramEnd"/>
      <w:r w:rsidRPr="003B5A0E">
        <w:t xml:space="preserve"> </w:t>
      </w:r>
      <w:r w:rsidRPr="003B5A0E">
        <w:t>下载</w:t>
      </w:r>
      <w:r w:rsidRPr="003B5A0E">
        <w:t>windows</w:t>
      </w:r>
      <w:r w:rsidRPr="003B5A0E">
        <w:t>版本的</w:t>
      </w:r>
      <w:r w:rsidRPr="003B5A0E">
        <w:t>VirtualBox</w:t>
      </w:r>
      <w:r w:rsidR="00496715" w:rsidRPr="003B5A0E">
        <w:t>。</w:t>
      </w:r>
    </w:p>
    <w:p w14:paraId="4A4B2308" w14:textId="168ABED4" w:rsidR="00CB5D9D" w:rsidRPr="003B5A0E" w:rsidRDefault="00CB5D9D" w:rsidP="003D70A6">
      <w:pPr>
        <w:pStyle w:val="30"/>
      </w:pPr>
      <w:r w:rsidRPr="003B5A0E">
        <w:t>下载</w:t>
      </w:r>
      <w:r w:rsidR="00C06E2B" w:rsidRPr="003B5A0E">
        <w:t>完成</w:t>
      </w:r>
      <w:r w:rsidR="00872951" w:rsidRPr="003B5A0E">
        <w:t>后，双击执行文件进行安装</w:t>
      </w:r>
      <w:r w:rsidR="009F0322" w:rsidRPr="003B5A0E">
        <w:t>。</w:t>
      </w:r>
    </w:p>
    <w:p w14:paraId="33C5AF15" w14:textId="148DA166" w:rsidR="00CB5D9D" w:rsidRPr="003B5A0E" w:rsidRDefault="00872951" w:rsidP="00933141">
      <w:pPr>
        <w:pStyle w:val="1e"/>
      </w:pPr>
      <w:r w:rsidRPr="003B5A0E">
        <w:t>下载后</w:t>
      </w:r>
      <w:r w:rsidR="00C06E2B" w:rsidRPr="003B5A0E">
        <w:t>，</w:t>
      </w:r>
      <w:r w:rsidRPr="003B5A0E">
        <w:t>文件名</w:t>
      </w:r>
      <w:r w:rsidR="00C06E2B" w:rsidRPr="003B5A0E">
        <w:t>为</w:t>
      </w:r>
      <w:r w:rsidR="00CB5D9D" w:rsidRPr="003B5A0E">
        <w:t>：</w:t>
      </w:r>
      <w:r w:rsidRPr="003B5A0E">
        <w:t>VirtualBox-6.1.14-140239-Win.exe</w:t>
      </w:r>
      <w:r w:rsidRPr="003B5A0E">
        <w:t>，双击此执行文件进行安装</w:t>
      </w:r>
      <w:r w:rsidR="00A30735" w:rsidRPr="003B5A0E">
        <w:t>，安装过程中存放地址可以根据自己想法去设置下，其他所有选项都可以默认，直接按下一步就行，最后安装成功</w:t>
      </w:r>
      <w:r w:rsidRPr="003B5A0E">
        <w:t>。</w:t>
      </w:r>
    </w:p>
    <w:p w14:paraId="3FFD1F32" w14:textId="1AB5DE71" w:rsidR="00C06E2B" w:rsidRPr="003B5A0E" w:rsidRDefault="00C06E2B" w:rsidP="00933141">
      <w:pPr>
        <w:pStyle w:val="1e"/>
      </w:pPr>
      <w:r w:rsidRPr="003B5A0E">
        <w:t>具体如下：</w:t>
      </w:r>
    </w:p>
    <w:p w14:paraId="647DC21E" w14:textId="0FDE6CCA" w:rsidR="0087295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63360" behindDoc="0" locked="0" layoutInCell="1" allowOverlap="1" wp14:anchorId="04B34C08" wp14:editId="17BE861E">
                <wp:simplePos x="0" y="0"/>
                <wp:positionH relativeFrom="column">
                  <wp:posOffset>3638893</wp:posOffset>
                </wp:positionH>
                <wp:positionV relativeFrom="paragraph">
                  <wp:posOffset>3342691</wp:posOffset>
                </wp:positionV>
                <wp:extent cx="729757" cy="197561"/>
                <wp:effectExtent l="19050" t="19050" r="13335" b="12065"/>
                <wp:wrapNone/>
                <wp:docPr id="9" name="矩形 9"/>
                <wp:cNvGraphicFramePr/>
                <a:graphic xmlns:a="http://schemas.openxmlformats.org/drawingml/2006/main">
                  <a:graphicData uri="http://schemas.microsoft.com/office/word/2010/wordprocessingShape">
                    <wps:wsp>
                      <wps:cNvSpPr/>
                      <wps:spPr>
                        <a:xfrm>
                          <a:off x="0" y="0"/>
                          <a:ext cx="729757" cy="1975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2F341" id="矩形 9" o:spid="_x0000_s1026" style="position:absolute;left:0;text-align:left;margin-left:286.55pt;margin-top:263.2pt;width:57.45pt;height:1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" filled="f" strokecolor="#c7000b" strokeweight="2.25pt"/>
            </w:pict>
          </mc:Fallback>
        </mc:AlternateContent>
      </w:r>
      <w:r w:rsidR="00872951" w:rsidRPr="003B5A0E">
        <w:rPr>
          <w:noProof/>
        </w:rPr>
        <w:drawing>
          <wp:inline distT="0" distB="0" distL="0" distR="0" wp14:anchorId="0A11798B" wp14:editId="407418AE">
            <wp:extent cx="4686300" cy="3667125"/>
            <wp:effectExtent l="19050" t="19050" r="19050" b="285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300" cy="3667125"/>
                    </a:xfrm>
                    <a:prstGeom prst="rect">
                      <a:avLst/>
                    </a:prstGeom>
                    <a:ln w="12700">
                      <a:solidFill>
                        <a:schemeClr val="bg1">
                          <a:lumMod val="85000"/>
                        </a:schemeClr>
                      </a:solidFill>
                    </a:ln>
                  </pic:spPr>
                </pic:pic>
              </a:graphicData>
            </a:graphic>
          </wp:inline>
        </w:drawing>
      </w:r>
    </w:p>
    <w:p w14:paraId="1486A953" w14:textId="0D5B7B61" w:rsidR="00DC6966" w:rsidRPr="003B5A0E" w:rsidRDefault="00C06E2B" w:rsidP="00C06E2B">
      <w:pPr>
        <w:pStyle w:val="2"/>
        <w:rPr>
          <w:rFonts w:ascii="Huawei Sans" w:hAnsi="Huawei Sans" w:cs="Huawei Sans"/>
        </w:rPr>
      </w:pPr>
      <w:bookmarkStart w:id="49" w:name="_Toc53763765"/>
      <w:r w:rsidRPr="003B5A0E">
        <w:rPr>
          <w:rFonts w:ascii="Huawei Sans" w:hAnsi="Huawei Sans" w:cs="Huawei Sans"/>
        </w:rPr>
        <w:t>CentOS</w:t>
      </w:r>
      <w:r w:rsidR="00C40DD7" w:rsidRPr="003B5A0E">
        <w:rPr>
          <w:rFonts w:ascii="Huawei Sans" w:hAnsi="Huawei Sans" w:cs="Huawei Sans"/>
        </w:rPr>
        <w:t xml:space="preserve"> 7.8 </w:t>
      </w:r>
      <w:r w:rsidRPr="003B5A0E">
        <w:rPr>
          <w:rFonts w:ascii="Huawei Sans" w:hAnsi="Huawei Sans" w:cs="Huawei Sans"/>
        </w:rPr>
        <w:t>镜像文件下载</w:t>
      </w:r>
      <w:bookmarkEnd w:id="49"/>
    </w:p>
    <w:p w14:paraId="1F43CBF8" w14:textId="215E0F08" w:rsidR="00DC6966" w:rsidRPr="003B5A0E" w:rsidRDefault="00E10796" w:rsidP="003D70A6">
      <w:pPr>
        <w:pStyle w:val="30"/>
      </w:pPr>
      <w:r w:rsidRPr="003B5A0E">
        <w:t>进入</w:t>
      </w:r>
      <w:r w:rsidR="00C06E2B" w:rsidRPr="003B5A0E">
        <w:t>华为开源镜像站的下载页面</w:t>
      </w:r>
      <w:r w:rsidR="009F0322" w:rsidRPr="003B5A0E">
        <w:t>。</w:t>
      </w:r>
    </w:p>
    <w:p w14:paraId="31D6AE60" w14:textId="4EF40320" w:rsidR="00CB5D9D" w:rsidRPr="003B5A0E" w:rsidRDefault="00C06E2B" w:rsidP="00933141">
      <w:pPr>
        <w:pStyle w:val="1e"/>
      </w:pPr>
      <w:r w:rsidRPr="003B5A0E">
        <w:t>网址</w:t>
      </w:r>
      <w:r w:rsidR="00E10796" w:rsidRPr="003B5A0E">
        <w:t>：</w:t>
      </w:r>
      <w:r w:rsidR="00E16F03" w:rsidRPr="00E16F03">
        <w:t>https://mirrors.huaweicloud.com/centos-vault/7.8.2003/isos/x86_64/</w:t>
      </w:r>
      <w:r w:rsidRPr="003B5A0E">
        <w:t>，具体如下：</w:t>
      </w:r>
    </w:p>
    <w:p w14:paraId="01A854DE" w14:textId="791949C2" w:rsidR="00CB5D9D" w:rsidRPr="003B5A0E" w:rsidRDefault="00091A5B" w:rsidP="00933141">
      <w:pPr>
        <w:pStyle w:val="1e"/>
      </w:pPr>
      <w:r w:rsidRPr="003B5A0E">
        <w:rPr>
          <w:smallCaps/>
          <w:noProof/>
          <w:color w:val="0000FF"/>
        </w:rPr>
        <mc:AlternateContent>
          <mc:Choice Requires="wps">
            <w:drawing>
              <wp:anchor distT="0" distB="0" distL="114300" distR="114300" simplePos="0" relativeHeight="251782144" behindDoc="0" locked="0" layoutInCell="1" allowOverlap="1" wp14:anchorId="121AB72B" wp14:editId="613E90B2">
                <wp:simplePos x="0" y="0"/>
                <wp:positionH relativeFrom="column">
                  <wp:posOffset>699461</wp:posOffset>
                </wp:positionH>
                <wp:positionV relativeFrom="paragraph">
                  <wp:posOffset>892175</wp:posOffset>
                </wp:positionV>
                <wp:extent cx="1296348" cy="204650"/>
                <wp:effectExtent l="19050" t="19050" r="18415" b="24130"/>
                <wp:wrapNone/>
                <wp:docPr id="19" name="矩形 19"/>
                <wp:cNvGraphicFramePr/>
                <a:graphic xmlns:a="http://schemas.openxmlformats.org/drawingml/2006/main">
                  <a:graphicData uri="http://schemas.microsoft.com/office/word/2010/wordprocessingShape">
                    <wps:wsp>
                      <wps:cNvSpPr/>
                      <wps:spPr>
                        <a:xfrm>
                          <a:off x="0" y="0"/>
                          <a:ext cx="1296348" cy="204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6073" id="矩形 19" o:spid="_x0000_s1026" style="position:absolute;left:0;text-align:left;margin-left:55.1pt;margin-top:70.25pt;width:102.05pt;height:1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" filled="f" strokecolor="#c7000b" strokeweight="2.25pt"/>
            </w:pict>
          </mc:Fallback>
        </mc:AlternateContent>
      </w:r>
      <w:r w:rsidR="00C06E2B" w:rsidRPr="003B5A0E">
        <w:rPr>
          <w:noProof/>
        </w:rPr>
        <w:drawing>
          <wp:inline distT="0" distB="0" distL="0" distR="0" wp14:anchorId="7C8F2E59" wp14:editId="7525D25F">
            <wp:extent cx="5120502" cy="1973184"/>
            <wp:effectExtent l="19050" t="19050" r="2349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9728" cy="1988300"/>
                    </a:xfrm>
                    <a:prstGeom prst="rect">
                      <a:avLst/>
                    </a:prstGeom>
                    <a:ln w="12700">
                      <a:solidFill>
                        <a:schemeClr val="bg1">
                          <a:lumMod val="85000"/>
                        </a:schemeClr>
                      </a:solidFill>
                    </a:ln>
                  </pic:spPr>
                </pic:pic>
              </a:graphicData>
            </a:graphic>
          </wp:inline>
        </w:drawing>
      </w:r>
    </w:p>
    <w:p w14:paraId="6931AD6A" w14:textId="7EA637F1" w:rsidR="00CB5D9D" w:rsidRPr="003B5A0E" w:rsidRDefault="00C06E2B" w:rsidP="003D70A6">
      <w:pPr>
        <w:pStyle w:val="30"/>
      </w:pPr>
      <w:r w:rsidRPr="003B5A0E">
        <w:t>点击</w:t>
      </w:r>
      <w:proofErr w:type="gramStart"/>
      <w:r w:rsidRPr="003B5A0E">
        <w:t>”</w:t>
      </w:r>
      <w:proofErr w:type="gramEnd"/>
      <w:r w:rsidR="00FC2EA6">
        <w:rPr>
          <w:rStyle w:val="ad"/>
          <w:color w:val="auto"/>
        </w:rPr>
        <w:fldChar w:fldCharType="begin"/>
      </w:r>
      <w:r w:rsidR="00FC2EA6">
        <w:rPr>
          <w:rStyle w:val="ad"/>
          <w:color w:val="auto"/>
        </w:rPr>
        <w:instrText xml:space="preserve"> HYPERLINK "https://mirrors.huaweicloud.com/centos/7.8.2003/isos/x86_64/CentOS-7-x86_64-DVD-2003.iso" \o "CentOS-7-x86_64-DVD-2003.iso" </w:instrText>
      </w:r>
      <w:r w:rsidR="00FC2EA6">
        <w:rPr>
          <w:rStyle w:val="ad"/>
          <w:color w:val="auto"/>
        </w:rPr>
        <w:fldChar w:fldCharType="separate"/>
      </w:r>
      <w:r w:rsidRPr="003B5A0E">
        <w:rPr>
          <w:rStyle w:val="ad"/>
          <w:color w:val="auto"/>
        </w:rPr>
        <w:t>CentOS-7-x86_64-DVD-2003.iso</w:t>
      </w:r>
      <w:r w:rsidR="00FC2EA6">
        <w:rPr>
          <w:rStyle w:val="ad"/>
          <w:color w:val="auto"/>
        </w:rPr>
        <w:fldChar w:fldCharType="end"/>
      </w:r>
      <w:proofErr w:type="gramStart"/>
      <w:r w:rsidRPr="003B5A0E">
        <w:t>”</w:t>
      </w:r>
      <w:proofErr w:type="gramEnd"/>
      <w:r w:rsidRPr="003B5A0E">
        <w:t>，进行相应</w:t>
      </w:r>
      <w:r w:rsidRPr="003B5A0E">
        <w:t>ISO</w:t>
      </w:r>
      <w:r w:rsidRPr="003B5A0E">
        <w:t>镜像文件下载</w:t>
      </w:r>
      <w:r w:rsidR="00E10796" w:rsidRPr="003B5A0E">
        <w:t>。</w:t>
      </w:r>
    </w:p>
    <w:p w14:paraId="49BD092B" w14:textId="197D0355" w:rsidR="00C06E2B" w:rsidRPr="003B5A0E" w:rsidRDefault="00C06E2B" w:rsidP="00933141">
      <w:pPr>
        <w:pStyle w:val="1e"/>
      </w:pPr>
      <w:r w:rsidRPr="003B5A0E">
        <w:t>下载的文件名如下：</w:t>
      </w:r>
    </w:p>
    <w:p w14:paraId="6BF581F5" w14:textId="2D558BAC" w:rsidR="00C06E2B" w:rsidRPr="003B5A0E" w:rsidRDefault="00C06E2B" w:rsidP="00933141">
      <w:pPr>
        <w:pStyle w:val="1e"/>
      </w:pPr>
      <w:r w:rsidRPr="003B5A0E">
        <w:rPr>
          <w:noProof/>
        </w:rPr>
        <w:drawing>
          <wp:inline distT="0" distB="0" distL="0" distR="0" wp14:anchorId="45DC0B78" wp14:editId="2674A963">
            <wp:extent cx="5120005" cy="303864"/>
            <wp:effectExtent l="19050" t="19050" r="4445" b="203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933" cy="310625"/>
                    </a:xfrm>
                    <a:prstGeom prst="rect">
                      <a:avLst/>
                    </a:prstGeom>
                    <a:ln w="12700">
                      <a:solidFill>
                        <a:schemeClr val="bg1">
                          <a:lumMod val="85000"/>
                        </a:schemeClr>
                      </a:solidFill>
                    </a:ln>
                  </pic:spPr>
                </pic:pic>
              </a:graphicData>
            </a:graphic>
          </wp:inline>
        </w:drawing>
      </w:r>
    </w:p>
    <w:p w14:paraId="5CC85EC1" w14:textId="7D0197EC" w:rsidR="00124327" w:rsidRPr="003B5A0E" w:rsidRDefault="007D3884" w:rsidP="007D3884">
      <w:pPr>
        <w:pStyle w:val="2"/>
        <w:rPr>
          <w:rFonts w:ascii="Huawei Sans" w:hAnsi="Huawei Sans" w:cs="Huawei Sans"/>
        </w:rPr>
      </w:pPr>
      <w:bookmarkStart w:id="50" w:name="_Toc53763766"/>
      <w:r w:rsidRPr="003B5A0E">
        <w:rPr>
          <w:rFonts w:ascii="Huawei Sans" w:hAnsi="Huawei Sans" w:cs="Huawei Sans"/>
        </w:rPr>
        <w:lastRenderedPageBreak/>
        <w:t>VirtualBox</w:t>
      </w:r>
      <w:r w:rsidRPr="003B5A0E">
        <w:rPr>
          <w:rFonts w:ascii="Huawei Sans" w:hAnsi="Huawei Sans" w:cs="Huawei Sans"/>
        </w:rPr>
        <w:t>下安装</w:t>
      </w:r>
      <w:r w:rsidRPr="003B5A0E">
        <w:rPr>
          <w:rFonts w:ascii="Huawei Sans" w:hAnsi="Huawei Sans" w:cs="Huawei Sans"/>
        </w:rPr>
        <w:t>CentOS</w:t>
      </w:r>
      <w:r w:rsidR="00441468" w:rsidRPr="003B5A0E">
        <w:rPr>
          <w:rFonts w:ascii="Huawei Sans" w:hAnsi="Huawei Sans" w:cs="Huawei Sans"/>
        </w:rPr>
        <w:t xml:space="preserve"> 7.8</w:t>
      </w:r>
      <w:r w:rsidRPr="003B5A0E">
        <w:rPr>
          <w:rFonts w:ascii="Huawei Sans" w:hAnsi="Huawei Sans" w:cs="Huawei Sans"/>
        </w:rPr>
        <w:t>操作系统</w:t>
      </w:r>
      <w:bookmarkEnd w:id="50"/>
    </w:p>
    <w:p w14:paraId="1F23B6B0" w14:textId="4E7020A9" w:rsidR="007D3884" w:rsidRPr="003B5A0E" w:rsidRDefault="00213669" w:rsidP="003D70A6">
      <w:pPr>
        <w:pStyle w:val="30"/>
      </w:pPr>
      <w:r w:rsidRPr="003B5A0E">
        <w:t>新建虚拟电脑。</w:t>
      </w:r>
    </w:p>
    <w:p w14:paraId="38243DA1" w14:textId="7F87A2EE" w:rsidR="007D3884" w:rsidRPr="003B5A0E" w:rsidRDefault="00213669" w:rsidP="00933141">
      <w:pPr>
        <w:pStyle w:val="1e"/>
      </w:pPr>
      <w:r w:rsidRPr="003B5A0E">
        <w:t>打开</w:t>
      </w:r>
      <w:r w:rsidRPr="003B5A0E">
        <w:t>VirtualBox</w:t>
      </w:r>
      <w:r w:rsidRPr="003B5A0E">
        <w:t>软件。</w:t>
      </w:r>
    </w:p>
    <w:p w14:paraId="5EF64150" w14:textId="11828FE8" w:rsidR="00213669" w:rsidRPr="003B5A0E" w:rsidRDefault="00382460" w:rsidP="00933141">
      <w:pPr>
        <w:pStyle w:val="1e"/>
      </w:pPr>
      <w:r w:rsidRPr="003B5A0E">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3B5A0E">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605DC49D" w:rsidR="007D3884" w:rsidRPr="003B5A0E" w:rsidRDefault="00213669" w:rsidP="00933141">
      <w:pPr>
        <w:pStyle w:val="1e"/>
      </w:pPr>
      <w:r w:rsidRPr="003B5A0E">
        <w:t>在</w:t>
      </w:r>
      <w:r w:rsidRPr="003B5A0E">
        <w:t>VirtualBox</w:t>
      </w:r>
      <w:r w:rsidRPr="003B5A0E">
        <w:t>的管理器上点击</w:t>
      </w:r>
      <w:proofErr w:type="gramStart"/>
      <w:r w:rsidRPr="003B5A0E">
        <w:t>”</w:t>
      </w:r>
      <w:proofErr w:type="gramEnd"/>
      <w:r w:rsidRPr="003B5A0E">
        <w:t>新建</w:t>
      </w:r>
      <w:proofErr w:type="gramStart"/>
      <w:r w:rsidRPr="003B5A0E">
        <w:t>”</w:t>
      </w:r>
      <w:proofErr w:type="gramEnd"/>
      <w:r w:rsidRPr="003B5A0E">
        <w:t>，具体如下：</w:t>
      </w:r>
    </w:p>
    <w:p w14:paraId="3D5F0A25" w14:textId="46D1C01D" w:rsidR="007D3884" w:rsidRPr="003B5A0E" w:rsidRDefault="003923BB" w:rsidP="00933141">
      <w:pPr>
        <w:pStyle w:val="1e"/>
      </w:pPr>
      <w:r w:rsidRPr="003B5A0E">
        <w:rPr>
          <w:noProof/>
        </w:rPr>
        <mc:AlternateContent>
          <mc:Choice Requires="wps">
            <w:drawing>
              <wp:anchor distT="0" distB="0" distL="114300" distR="114300" simplePos="0" relativeHeight="251667456" behindDoc="0" locked="0" layoutInCell="1" allowOverlap="1" wp14:anchorId="220A7D4C" wp14:editId="078E07F9">
                <wp:simplePos x="0" y="0"/>
                <wp:positionH relativeFrom="column">
                  <wp:posOffset>2830418</wp:posOffset>
                </wp:positionH>
                <wp:positionV relativeFrom="paragraph">
                  <wp:posOffset>3232528</wp:posOffset>
                </wp:positionV>
                <wp:extent cx="701744" cy="280086"/>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744" cy="2800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C1ED" id="矩形 12" o:spid="_x0000_s1026" style="position:absolute;left:0;text-align:left;margin-left:222.85pt;margin-top:254.5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GaqQIAAI0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665408" behindDoc="0" locked="0" layoutInCell="1" allowOverlap="1" wp14:anchorId="0740FCD3" wp14:editId="77C3F6F1">
                <wp:simplePos x="0" y="0"/>
                <wp:positionH relativeFrom="column">
                  <wp:posOffset>813178</wp:posOffset>
                </wp:positionH>
                <wp:positionV relativeFrom="paragraph">
                  <wp:posOffset>1553862</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26915" id="矩形 11" o:spid="_x0000_s1026" style="position:absolute;left:0;text-align:left;margin-left:64.05pt;margin-top:12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" filled="f" strokecolor="#c7000b" strokeweight="2.25pt"/>
            </w:pict>
          </mc:Fallback>
        </mc:AlternateContent>
      </w:r>
      <w:r w:rsidR="00213669" w:rsidRPr="003B5A0E">
        <w:rPr>
          <w:noProof/>
        </w:rPr>
        <w:drawing>
          <wp:inline distT="0" distB="0" distL="0" distR="0" wp14:anchorId="13CF225B" wp14:editId="5C3616D6">
            <wp:extent cx="3743325" cy="35528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3552825"/>
                    </a:xfrm>
                    <a:prstGeom prst="rect">
                      <a:avLst/>
                    </a:prstGeom>
                    <a:ln w="12700">
                      <a:solidFill>
                        <a:schemeClr val="bg1">
                          <a:lumMod val="85000"/>
                        </a:schemeClr>
                      </a:solidFill>
                    </a:ln>
                  </pic:spPr>
                </pic:pic>
              </a:graphicData>
            </a:graphic>
          </wp:inline>
        </w:drawing>
      </w:r>
    </w:p>
    <w:p w14:paraId="62DEC5F6" w14:textId="2FBB650A" w:rsidR="007D3884" w:rsidRPr="003B5A0E" w:rsidRDefault="00213669" w:rsidP="00933141">
      <w:pPr>
        <w:pStyle w:val="1e"/>
      </w:pPr>
      <w:r w:rsidRPr="003B5A0E">
        <w:t>在此页面，填好相应的名称</w:t>
      </w:r>
      <w:r w:rsidR="00963A21" w:rsidRPr="003B5A0E">
        <w:t>(</w:t>
      </w:r>
      <w:r w:rsidR="00963A21" w:rsidRPr="003B5A0E">
        <w:t>如：</w:t>
      </w:r>
      <w:r w:rsidR="00963A21" w:rsidRPr="003B5A0E">
        <w:t>centos)</w:t>
      </w:r>
      <w:r w:rsidRPr="003B5A0E">
        <w:t>、文件存放地址</w:t>
      </w:r>
      <w:r w:rsidR="00963A21" w:rsidRPr="003B5A0E">
        <w:t>(</w:t>
      </w:r>
      <w:r w:rsidR="00963A21" w:rsidRPr="003B5A0E">
        <w:t>如：</w:t>
      </w:r>
      <w:r w:rsidR="00963A21" w:rsidRPr="003B5A0E">
        <w:t>d:\vmwork)</w:t>
      </w:r>
      <w:r w:rsidRPr="003B5A0E">
        <w:t>、操作系统类型</w:t>
      </w:r>
      <w:r w:rsidR="00963A21" w:rsidRPr="003B5A0E">
        <w:t>(</w:t>
      </w:r>
      <w:r w:rsidR="00963A21" w:rsidRPr="003B5A0E">
        <w:t>如：</w:t>
      </w:r>
      <w:r w:rsidR="00963A21" w:rsidRPr="003B5A0E">
        <w:t>Linux))</w:t>
      </w:r>
      <w:r w:rsidRPr="003B5A0E">
        <w:t>、版本</w:t>
      </w:r>
      <w:r w:rsidR="00963A21" w:rsidRPr="003B5A0E">
        <w:t>(</w:t>
      </w:r>
      <w:r w:rsidR="00963A21" w:rsidRPr="003B5A0E">
        <w:t>如：</w:t>
      </w:r>
      <w:r w:rsidR="00963A21" w:rsidRPr="003B5A0E">
        <w:t>Other Linux)</w:t>
      </w:r>
      <w:r w:rsidR="00963A21" w:rsidRPr="003B5A0E">
        <w:t>，然后点击</w:t>
      </w:r>
      <w:proofErr w:type="gramStart"/>
      <w:r w:rsidR="00963A21" w:rsidRPr="003B5A0E">
        <w:t>”</w:t>
      </w:r>
      <w:proofErr w:type="gramEnd"/>
      <w:r w:rsidR="00963A21" w:rsidRPr="003B5A0E">
        <w:t>下一步</w:t>
      </w:r>
      <w:proofErr w:type="gramStart"/>
      <w:r w:rsidR="00963A21" w:rsidRPr="003B5A0E">
        <w:t>”</w:t>
      </w:r>
      <w:proofErr w:type="gramEnd"/>
      <w:r w:rsidR="00963A21" w:rsidRPr="003B5A0E">
        <w:t>。</w:t>
      </w:r>
    </w:p>
    <w:p w14:paraId="380F1CF4" w14:textId="55A54E24" w:rsidR="00213669"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0A2D4F34" w:rsidR="007D3884" w:rsidRPr="003B5A0E" w:rsidRDefault="00963A21" w:rsidP="00933141">
      <w:pPr>
        <w:pStyle w:val="1e"/>
      </w:pPr>
      <w:r w:rsidRPr="003B5A0E">
        <w:t>内存设置为</w:t>
      </w:r>
      <w:r w:rsidRPr="003B5A0E">
        <w:t>2048MB(</w:t>
      </w:r>
      <w:r w:rsidRPr="003B5A0E">
        <w:t>表示整个系统只有</w:t>
      </w:r>
      <w:r w:rsidRPr="003B5A0E">
        <w:t>2G</w:t>
      </w:r>
      <w:r w:rsidRPr="003B5A0E">
        <w:t>内存</w:t>
      </w:r>
      <w:r w:rsidRPr="003B5A0E">
        <w:t>)</w:t>
      </w:r>
      <w:r w:rsidRPr="003B5A0E">
        <w:t>，然后点击</w:t>
      </w:r>
      <w:proofErr w:type="gramStart"/>
      <w:r w:rsidRPr="003B5A0E">
        <w:t>”</w:t>
      </w:r>
      <w:proofErr w:type="gramEnd"/>
      <w:r w:rsidRPr="003B5A0E">
        <w:t>下一步</w:t>
      </w:r>
      <w:proofErr w:type="gramStart"/>
      <w:r w:rsidRPr="003B5A0E">
        <w:t>”</w:t>
      </w:r>
      <w:proofErr w:type="gramEnd"/>
      <w:r w:rsidRPr="003B5A0E">
        <w:t>。</w:t>
      </w:r>
    </w:p>
    <w:p w14:paraId="109BDDFA" w14:textId="0BA44C37"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00FD2C97" w:rsidR="00963A21" w:rsidRPr="003B5A0E" w:rsidRDefault="00963A21" w:rsidP="00933141">
      <w:pPr>
        <w:pStyle w:val="1e"/>
      </w:pPr>
      <w:r w:rsidRPr="003B5A0E">
        <w:t>采用默认设置，直接点击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004FE3BC" w14:textId="2AA8326D" w:rsidR="00963A2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3B5A0E">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2F09EBCF" w:rsidR="00963A21" w:rsidRPr="003B5A0E" w:rsidRDefault="00963A21"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r w:rsidR="002D45EC" w:rsidRPr="003B5A0E">
        <w:rPr>
          <w:smallCaps/>
          <w:noProof/>
          <w:color w:val="0000FF"/>
        </w:rPr>
        <w:t xml:space="preserve"> </w:t>
      </w:r>
    </w:p>
    <w:p w14:paraId="27F5059E" w14:textId="733AF179"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3B5A0E">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5094B044" w:rsidR="00D920E3" w:rsidRPr="003B5A0E" w:rsidRDefault="00D920E3" w:rsidP="00933141">
      <w:pPr>
        <w:pStyle w:val="1e"/>
      </w:pPr>
      <w:r w:rsidRPr="003B5A0E">
        <w:t>采用默认设置，直接点击</w:t>
      </w:r>
      <w:proofErr w:type="gramStart"/>
      <w:r w:rsidRPr="003B5A0E">
        <w:t>”</w:t>
      </w:r>
      <w:proofErr w:type="gramEnd"/>
      <w:r w:rsidRPr="003B5A0E">
        <w:t>下一步</w:t>
      </w:r>
      <w:proofErr w:type="gramStart"/>
      <w:r w:rsidRPr="003B5A0E">
        <w:t>”</w:t>
      </w:r>
      <w:proofErr w:type="gramEnd"/>
      <w:r w:rsidRPr="003B5A0E">
        <w:t>。</w:t>
      </w:r>
    </w:p>
    <w:p w14:paraId="5116C8E9" w14:textId="50B73F99" w:rsidR="007D3884" w:rsidRPr="003B5A0E" w:rsidRDefault="003923BB" w:rsidP="00933141">
      <w:pPr>
        <w:pStyle w:val="1e"/>
      </w:pPr>
      <w:r w:rsidRPr="003B5A0E">
        <w:rPr>
          <w:noProof/>
        </w:rPr>
        <w:lastRenderedPageBreak/>
        <mc:AlternateContent>
          <mc:Choice Requires="wps">
            <w:drawing>
              <wp:anchor distT="0" distB="0" distL="114300" distR="114300" simplePos="0" relativeHeight="251677696" behindDoc="0" locked="0" layoutInCell="1" allowOverlap="1" wp14:anchorId="15C668FB" wp14:editId="1ADE4115">
                <wp:simplePos x="0" y="0"/>
                <wp:positionH relativeFrom="column">
                  <wp:posOffset>3258786</wp:posOffset>
                </wp:positionH>
                <wp:positionV relativeFrom="paragraph">
                  <wp:posOffset>2173811</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1EFA" id="矩形 18" o:spid="_x0000_s1026" style="position:absolute;left:0;text-align:left;margin-left:256.6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679744" behindDoc="0" locked="0" layoutInCell="1" allowOverlap="1" wp14:anchorId="247471F7" wp14:editId="210FB67D">
                <wp:simplePos x="0" y="0"/>
                <wp:positionH relativeFrom="column">
                  <wp:posOffset>2719396</wp:posOffset>
                </wp:positionH>
                <wp:positionV relativeFrom="paragraph">
                  <wp:posOffset>3825875</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2601" id="矩形 24" o:spid="_x0000_s1026" style="position:absolute;left:0;text-align:left;margin-left:214.15pt;margin-top:301.2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" filled="f" strokecolor="#c7000b" strokeweight="2.25pt"/>
            </w:pict>
          </mc:Fallback>
        </mc:AlternateContent>
      </w:r>
      <w:r w:rsidR="00D334D3" w:rsidRPr="003B5A0E">
        <w:rPr>
          <w:noProof/>
        </w:rPr>
        <w:drawing>
          <wp:inline distT="0" distB="0" distL="0" distR="0" wp14:anchorId="7C397770" wp14:editId="070ABF81">
            <wp:extent cx="3629025" cy="4124325"/>
            <wp:effectExtent l="19050" t="19050" r="28575"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9025" cy="4124325"/>
                    </a:xfrm>
                    <a:prstGeom prst="rect">
                      <a:avLst/>
                    </a:prstGeom>
                    <a:ln w="12700">
                      <a:solidFill>
                        <a:schemeClr val="bg1">
                          <a:lumMod val="85000"/>
                        </a:schemeClr>
                      </a:solidFill>
                    </a:ln>
                  </pic:spPr>
                </pic:pic>
              </a:graphicData>
            </a:graphic>
          </wp:inline>
        </w:drawing>
      </w:r>
    </w:p>
    <w:p w14:paraId="7C727797" w14:textId="25F3AC8E" w:rsidR="00D334D3" w:rsidRPr="003B5A0E" w:rsidRDefault="00D334D3" w:rsidP="00933141">
      <w:pPr>
        <w:pStyle w:val="1e"/>
      </w:pPr>
      <w:r w:rsidRPr="003B5A0E">
        <w:t>硬盘大小改为</w:t>
      </w:r>
      <w:r w:rsidRPr="003B5A0E">
        <w:t>10G</w:t>
      </w:r>
      <w:r w:rsidRPr="003B5A0E">
        <w:t>（</w:t>
      </w:r>
      <w:r w:rsidRPr="003B5A0E">
        <w:t>10G</w:t>
      </w:r>
      <w:r w:rsidRPr="003B5A0E">
        <w:t>表示硬盘自动扩展后所能达到的最大极限大小，在实际使用中可以根据自己情况来做调整），然后点击</w:t>
      </w:r>
      <w:proofErr w:type="gramStart"/>
      <w:r w:rsidRPr="003B5A0E">
        <w:t>”</w:t>
      </w:r>
      <w:proofErr w:type="gramEnd"/>
      <w:r w:rsidRPr="003B5A0E">
        <w:t>创建</w:t>
      </w:r>
      <w:proofErr w:type="gramStart"/>
      <w:r w:rsidRPr="003B5A0E">
        <w:t>”</w:t>
      </w:r>
      <w:proofErr w:type="gramEnd"/>
      <w:r w:rsidRPr="003B5A0E">
        <w:t>。</w:t>
      </w:r>
      <w:r w:rsidR="002D45EC" w:rsidRPr="003B5A0E">
        <w:rPr>
          <w:smallCaps/>
          <w:noProof/>
          <w:color w:val="0000FF"/>
        </w:rPr>
        <w:t xml:space="preserve"> </w:t>
      </w:r>
    </w:p>
    <w:p w14:paraId="677F22BB" w14:textId="7CBF4B98" w:rsidR="00D334D3" w:rsidRPr="003B5A0E" w:rsidRDefault="0063422B" w:rsidP="00933141">
      <w:pPr>
        <w:pStyle w:val="1e"/>
      </w:pPr>
      <w:r w:rsidRPr="003B5A0E">
        <w:rPr>
          <w:noProof/>
        </w:rPr>
        <w:drawing>
          <wp:inline distT="0" distB="0" distL="0" distR="0" wp14:anchorId="0859A127" wp14:editId="27BF3C36">
            <wp:extent cx="5253852" cy="2728318"/>
            <wp:effectExtent l="19050" t="19050" r="234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5095" cy="2739349"/>
                    </a:xfrm>
                    <a:prstGeom prst="rect">
                      <a:avLst/>
                    </a:prstGeom>
                    <a:ln w="12700">
                      <a:solidFill>
                        <a:schemeClr val="bg1">
                          <a:lumMod val="85000"/>
                        </a:schemeClr>
                      </a:solidFill>
                    </a:ln>
                  </pic:spPr>
                </pic:pic>
              </a:graphicData>
            </a:graphic>
          </wp:inline>
        </w:drawing>
      </w:r>
    </w:p>
    <w:p w14:paraId="13645520" w14:textId="07948F1F" w:rsidR="00D334D3" w:rsidRPr="003B5A0E" w:rsidRDefault="000B554C" w:rsidP="00933141">
      <w:pPr>
        <w:pStyle w:val="1e"/>
      </w:pPr>
      <w:r w:rsidRPr="003B5A0E">
        <w:t>新建虚拟电脑已经完成，接下来对虚拟电脑进行设置。</w:t>
      </w:r>
    </w:p>
    <w:p w14:paraId="1E45667B" w14:textId="538AE6C8" w:rsidR="00D334D3" w:rsidRPr="003B5A0E" w:rsidRDefault="000B554C" w:rsidP="003D70A6">
      <w:pPr>
        <w:pStyle w:val="30"/>
      </w:pPr>
      <w:r w:rsidRPr="003B5A0E">
        <w:t>设置虚拟电脑</w:t>
      </w:r>
      <w:r w:rsidR="006173B9" w:rsidRPr="003B5A0E">
        <w:t>并安装</w:t>
      </w:r>
      <w:r w:rsidRPr="003B5A0E">
        <w:t>。</w:t>
      </w:r>
    </w:p>
    <w:p w14:paraId="138E6A42" w14:textId="4D2A5270" w:rsidR="009A4058" w:rsidRPr="003B5A0E" w:rsidRDefault="009A4058" w:rsidP="00933141">
      <w:pPr>
        <w:pStyle w:val="1e"/>
      </w:pPr>
      <w:r w:rsidRPr="003B5A0E">
        <w:t>在</w:t>
      </w:r>
      <w:r w:rsidRPr="003B5A0E">
        <w:t>VirtualBox</w:t>
      </w:r>
      <w:r w:rsidRPr="003B5A0E">
        <w:t>的管理器上点击</w:t>
      </w:r>
      <w:proofErr w:type="gramStart"/>
      <w:r w:rsidRPr="003B5A0E">
        <w:t>”</w:t>
      </w:r>
      <w:proofErr w:type="gramEnd"/>
      <w:r w:rsidRPr="003B5A0E">
        <w:t>设置</w:t>
      </w:r>
      <w:proofErr w:type="gramStart"/>
      <w:r w:rsidRPr="003B5A0E">
        <w:t>”</w:t>
      </w:r>
      <w:proofErr w:type="gramEnd"/>
      <w:r w:rsidRPr="003B5A0E">
        <w:t>，具体如下：</w:t>
      </w:r>
    </w:p>
    <w:p w14:paraId="3DC5CB19" w14:textId="6BA96974" w:rsidR="000B554C"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81792" behindDoc="0" locked="0" layoutInCell="1" allowOverlap="1" wp14:anchorId="0978A129" wp14:editId="6A0D34AA">
                <wp:simplePos x="0" y="0"/>
                <wp:positionH relativeFrom="column">
                  <wp:posOffset>1980239</wp:posOffset>
                </wp:positionH>
                <wp:positionV relativeFrom="paragraph">
                  <wp:posOffset>186072</wp:posOffset>
                </wp:positionV>
                <wp:extent cx="338357" cy="393163"/>
                <wp:effectExtent l="19050" t="19050" r="24130" b="26035"/>
                <wp:wrapNone/>
                <wp:docPr id="26" name="矩形 26"/>
                <wp:cNvGraphicFramePr/>
                <a:graphic xmlns:a="http://schemas.openxmlformats.org/drawingml/2006/main">
                  <a:graphicData uri="http://schemas.microsoft.com/office/word/2010/wordprocessingShape">
                    <wps:wsp>
                      <wps:cNvSpPr/>
                      <wps:spPr>
                        <a:xfrm>
                          <a:off x="0" y="0"/>
                          <a:ext cx="338357"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2DE9" id="矩形 26" o:spid="_x0000_s1026" style="position:absolute;left:0;text-align:left;margin-left:155.9pt;margin-top:14.65pt;width:26.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wqwIAAI0FAAAOAAAAZHJzL2Uyb0RvYy54bWysVM1u2zAMvg/YOwi6r3aSpm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" filled="f" strokecolor="#c7000b" strokeweight="2.25pt"/>
            </w:pict>
          </mc:Fallback>
        </mc:AlternateContent>
      </w:r>
      <w:r w:rsidR="000B4AEE" w:rsidRPr="003B5A0E">
        <w:rPr>
          <w:noProof/>
        </w:rPr>
        <w:drawing>
          <wp:inline distT="0" distB="0" distL="0" distR="0" wp14:anchorId="445DC996" wp14:editId="4E2E37DC">
            <wp:extent cx="5253852" cy="3119168"/>
            <wp:effectExtent l="19050" t="19050" r="23495"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232" cy="3128892"/>
                    </a:xfrm>
                    <a:prstGeom prst="rect">
                      <a:avLst/>
                    </a:prstGeom>
                    <a:ln w="12700">
                      <a:solidFill>
                        <a:schemeClr val="bg1">
                          <a:lumMod val="85000"/>
                        </a:schemeClr>
                      </a:solidFill>
                    </a:ln>
                  </pic:spPr>
                </pic:pic>
              </a:graphicData>
            </a:graphic>
          </wp:inline>
        </w:drawing>
      </w:r>
    </w:p>
    <w:p w14:paraId="7AD87FAD" w14:textId="7F58AA1C" w:rsidR="000B4AEE" w:rsidRPr="003B5A0E" w:rsidRDefault="00A32693" w:rsidP="00933141">
      <w:pPr>
        <w:pStyle w:val="1e"/>
      </w:pPr>
      <w:r w:rsidRPr="003B5A0E">
        <w:t>在设置页面上点击</w:t>
      </w:r>
      <w:proofErr w:type="gramStart"/>
      <w:r w:rsidRPr="003B5A0E">
        <w:t>”</w:t>
      </w:r>
      <w:proofErr w:type="gramEnd"/>
      <w:r w:rsidRPr="003B5A0E">
        <w:t>系统</w:t>
      </w:r>
      <w:proofErr w:type="gramStart"/>
      <w:r w:rsidRPr="003B5A0E">
        <w:t>”</w:t>
      </w:r>
      <w:proofErr w:type="gramEnd"/>
      <w:r w:rsidRPr="003B5A0E">
        <w:t>，进行系统设置，在启动顺序中把</w:t>
      </w:r>
      <w:proofErr w:type="gramStart"/>
      <w:r w:rsidRPr="003B5A0E">
        <w:t>”</w:t>
      </w:r>
      <w:proofErr w:type="gramEnd"/>
      <w:r w:rsidRPr="003B5A0E">
        <w:t>光驱</w:t>
      </w:r>
      <w:proofErr w:type="gramStart"/>
      <w:r w:rsidRPr="003B5A0E">
        <w:t>”</w:t>
      </w:r>
      <w:proofErr w:type="gramEnd"/>
      <w:r w:rsidRPr="003B5A0E">
        <w:t>、</w:t>
      </w:r>
      <w:proofErr w:type="gramStart"/>
      <w:r w:rsidRPr="003B5A0E">
        <w:t>”</w:t>
      </w:r>
      <w:proofErr w:type="gramEnd"/>
      <w:r w:rsidRPr="003B5A0E">
        <w:t>硬盘</w:t>
      </w:r>
      <w:proofErr w:type="gramStart"/>
      <w:r w:rsidRPr="003B5A0E">
        <w:t>”</w:t>
      </w:r>
      <w:proofErr w:type="gramEnd"/>
      <w:r w:rsidRPr="003B5A0E">
        <w:t>移动至第一、二启动，</w:t>
      </w:r>
      <w:proofErr w:type="gramStart"/>
      <w:r w:rsidRPr="003B5A0E">
        <w:t>”</w:t>
      </w:r>
      <w:proofErr w:type="gramEnd"/>
      <w:r w:rsidRPr="003B5A0E">
        <w:t>软驱</w:t>
      </w:r>
      <w:proofErr w:type="gramStart"/>
      <w:r w:rsidRPr="003B5A0E">
        <w:t>”</w:t>
      </w:r>
      <w:proofErr w:type="gramEnd"/>
      <w:r w:rsidRPr="003B5A0E">
        <w:t>去掉勾选，具体如下：</w:t>
      </w:r>
    </w:p>
    <w:p w14:paraId="163F3D2B" w14:textId="0B01C27C" w:rsidR="00A32693" w:rsidRPr="003B5A0E" w:rsidRDefault="003923BB" w:rsidP="00933141">
      <w:pPr>
        <w:pStyle w:val="1e"/>
      </w:pPr>
      <w:r w:rsidRPr="003B5A0E">
        <w:rPr>
          <w:noProof/>
        </w:rPr>
        <mc:AlternateContent>
          <mc:Choice Requires="wps">
            <w:drawing>
              <wp:anchor distT="0" distB="0" distL="114300" distR="114300" simplePos="0" relativeHeight="251685888" behindDoc="0" locked="0" layoutInCell="1" allowOverlap="1" wp14:anchorId="038745CB" wp14:editId="04853CE3">
                <wp:simplePos x="0" y="0"/>
                <wp:positionH relativeFrom="column">
                  <wp:posOffset>2173931</wp:posOffset>
                </wp:positionH>
                <wp:positionV relativeFrom="paragraph">
                  <wp:posOffset>1207100</wp:posOffset>
                </wp:positionV>
                <wp:extent cx="866433" cy="593627"/>
                <wp:effectExtent l="19050" t="19050" r="10160" b="16510"/>
                <wp:wrapNone/>
                <wp:docPr id="57" name="矩形 57"/>
                <wp:cNvGraphicFramePr/>
                <a:graphic xmlns:a="http://schemas.openxmlformats.org/drawingml/2006/main">
                  <a:graphicData uri="http://schemas.microsoft.com/office/word/2010/wordprocessingShape">
                    <wps:wsp>
                      <wps:cNvSpPr/>
                      <wps:spPr>
                        <a:xfrm>
                          <a:off x="0" y="0"/>
                          <a:ext cx="866433" cy="5936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D95E" id="矩形 57" o:spid="_x0000_s1026" style="position:absolute;left:0;text-align:left;margin-left:171.2pt;margin-top:95.05pt;width:68.2pt;height:4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83840" behindDoc="0" locked="0" layoutInCell="1" allowOverlap="1" wp14:anchorId="231183CE" wp14:editId="5D8EC691">
                <wp:simplePos x="0" y="0"/>
                <wp:positionH relativeFrom="column">
                  <wp:posOffset>709621</wp:posOffset>
                </wp:positionH>
                <wp:positionV relativeFrom="paragraph">
                  <wp:posOffset>544178</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1DBA4" id="矩形 47" o:spid="_x0000_s1026" style="position:absolute;left:0;text-align:left;margin-left:55.9pt;margin-top:42.85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" filled="f" strokecolor="#c7000b" strokeweight="2.25pt"/>
            </w:pict>
          </mc:Fallback>
        </mc:AlternateContent>
      </w:r>
      <w:r w:rsidR="00A32693" w:rsidRPr="003B5A0E">
        <w:rPr>
          <w:noProof/>
        </w:rPr>
        <w:drawing>
          <wp:inline distT="0" distB="0" distL="0" distR="0" wp14:anchorId="2F60EC5D" wp14:editId="1401241B">
            <wp:extent cx="5253852" cy="3863800"/>
            <wp:effectExtent l="19050" t="19050" r="23495"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3223" cy="3878046"/>
                    </a:xfrm>
                    <a:prstGeom prst="rect">
                      <a:avLst/>
                    </a:prstGeom>
                    <a:ln w="12700">
                      <a:solidFill>
                        <a:schemeClr val="bg1">
                          <a:lumMod val="85000"/>
                        </a:schemeClr>
                      </a:solidFill>
                    </a:ln>
                  </pic:spPr>
                </pic:pic>
              </a:graphicData>
            </a:graphic>
          </wp:inline>
        </w:drawing>
      </w:r>
    </w:p>
    <w:p w14:paraId="1836670A" w14:textId="3D835A1E" w:rsidR="00235798" w:rsidRPr="003B5A0E" w:rsidRDefault="00235798" w:rsidP="00933141">
      <w:pPr>
        <w:pStyle w:val="1e"/>
      </w:pPr>
      <w:r w:rsidRPr="003B5A0E">
        <w:t>处理器中</w:t>
      </w:r>
      <w:r w:rsidR="00BE7AA6" w:rsidRPr="003B5A0E">
        <w:t>，</w:t>
      </w:r>
      <w:r w:rsidRPr="003B5A0E">
        <w:t>CPU</w:t>
      </w:r>
      <w:r w:rsidRPr="003B5A0E">
        <w:t>设置为</w:t>
      </w:r>
      <w:r w:rsidRPr="003B5A0E">
        <w:t>2</w:t>
      </w:r>
      <w:r w:rsidRPr="003B5A0E">
        <w:t>，具体如下：</w:t>
      </w:r>
    </w:p>
    <w:p w14:paraId="557D6DAD" w14:textId="37530A76" w:rsidR="00235798" w:rsidRPr="003B5A0E" w:rsidRDefault="003923BB" w:rsidP="00933141">
      <w:pPr>
        <w:pStyle w:val="1e"/>
      </w:pPr>
      <w:r w:rsidRPr="003B5A0E">
        <w:rPr>
          <w:noProof/>
        </w:rPr>
        <w:lastRenderedPageBreak/>
        <mc:AlternateContent>
          <mc:Choice Requires="wps">
            <w:drawing>
              <wp:anchor distT="0" distB="0" distL="114300" distR="114300" simplePos="0" relativeHeight="251689984" behindDoc="0" locked="0" layoutInCell="1" allowOverlap="1" wp14:anchorId="40A22F0A" wp14:editId="0F236738">
                <wp:simplePos x="0" y="0"/>
                <wp:positionH relativeFrom="column">
                  <wp:posOffset>5313337</wp:posOffset>
                </wp:positionH>
                <wp:positionV relativeFrom="paragraph">
                  <wp:posOffset>757572</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407F" id="矩形 67" o:spid="_x0000_s1026" style="position:absolute;left:0;text-align:left;margin-left:418.35pt;margin-top:59.6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687936" behindDoc="0" locked="0" layoutInCell="1" allowOverlap="1" wp14:anchorId="6D7F1F39" wp14:editId="07C51428">
                <wp:simplePos x="0" y="0"/>
                <wp:positionH relativeFrom="column">
                  <wp:posOffset>1993557</wp:posOffset>
                </wp:positionH>
                <wp:positionV relativeFrom="paragraph">
                  <wp:posOffset>528251</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A2A3" id="矩形 66" o:spid="_x0000_s1026" style="position:absolute;left:0;text-align:left;margin-left:156.95pt;margin-top:41.6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" filled="f" strokecolor="#c7000b" strokeweight="2.25pt"/>
            </w:pict>
          </mc:Fallback>
        </mc:AlternateContent>
      </w:r>
      <w:r w:rsidR="00235798" w:rsidRPr="003B5A0E">
        <w:rPr>
          <w:noProof/>
        </w:rPr>
        <w:drawing>
          <wp:inline distT="0" distB="0" distL="0" distR="0" wp14:anchorId="6E5781F0" wp14:editId="55F82837">
            <wp:extent cx="5187177" cy="3790547"/>
            <wp:effectExtent l="19050" t="19050" r="13970"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3094" cy="3794871"/>
                    </a:xfrm>
                    <a:prstGeom prst="rect">
                      <a:avLst/>
                    </a:prstGeom>
                    <a:ln w="12700">
                      <a:solidFill>
                        <a:schemeClr val="bg1">
                          <a:lumMod val="85000"/>
                        </a:schemeClr>
                      </a:solidFill>
                    </a:ln>
                  </pic:spPr>
                </pic:pic>
              </a:graphicData>
            </a:graphic>
          </wp:inline>
        </w:drawing>
      </w:r>
    </w:p>
    <w:p w14:paraId="7406D125" w14:textId="6A607297" w:rsidR="00387AFE" w:rsidRDefault="00BE7AA6" w:rsidP="00933141">
      <w:pPr>
        <w:pStyle w:val="1e"/>
      </w:pPr>
      <w:r w:rsidRPr="003B5A0E">
        <w:t>点击</w:t>
      </w:r>
      <w:proofErr w:type="gramStart"/>
      <w:r w:rsidRPr="003B5A0E">
        <w:t>“</w:t>
      </w:r>
      <w:proofErr w:type="gramEnd"/>
      <w:r w:rsidRPr="003B5A0E">
        <w:t>存储</w:t>
      </w:r>
      <w:r w:rsidRPr="003B5A0E">
        <w:t>“</w:t>
      </w:r>
      <w:r w:rsidRPr="003B5A0E">
        <w:t>设置项，选择光盘并在分配光驱后面点击加载按钮将前面下载的</w:t>
      </w:r>
      <w:r w:rsidRPr="003B5A0E">
        <w:t>centos 7.8 ISO</w:t>
      </w:r>
      <w:r w:rsidRPr="003B5A0E">
        <w:t>文件加载至光驱中，具体如下：</w:t>
      </w:r>
    </w:p>
    <w:p w14:paraId="2B125FE2" w14:textId="53372AA2" w:rsidR="0099490D" w:rsidRPr="003B5A0E" w:rsidRDefault="0099490D" w:rsidP="00933141">
      <w:pPr>
        <w:pStyle w:val="1e"/>
        <w:rPr>
          <w:rFonts w:hint="eastAsia"/>
        </w:rPr>
      </w:pPr>
      <w:r w:rsidRPr="005B6C51">
        <w:rPr>
          <w:noProof/>
        </w:rPr>
        <mc:AlternateContent>
          <mc:Choice Requires="wps">
            <w:drawing>
              <wp:anchor distT="0" distB="0" distL="114300" distR="114300" simplePos="0" relativeHeight="251813888" behindDoc="0" locked="0" layoutInCell="1" allowOverlap="1" wp14:anchorId="066B5F06" wp14:editId="26D63072">
                <wp:simplePos x="0" y="0"/>
                <wp:positionH relativeFrom="column">
                  <wp:posOffset>4619680</wp:posOffset>
                </wp:positionH>
                <wp:positionV relativeFrom="paragraph">
                  <wp:posOffset>609688</wp:posOffset>
                </wp:positionV>
                <wp:extent cx="139217" cy="132889"/>
                <wp:effectExtent l="19050" t="19050" r="13335" b="19685"/>
                <wp:wrapNone/>
                <wp:docPr id="122" name="矩形 122"/>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CD88" id="矩形 122" o:spid="_x0000_s1026" style="position:absolute;left:0;text-align:left;margin-left:363.75pt;margin-top:48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568C486D" wp14:editId="3D21B687">
                <wp:simplePos x="0" y="0"/>
                <wp:positionH relativeFrom="column">
                  <wp:posOffset>4601775</wp:posOffset>
                </wp:positionH>
                <wp:positionV relativeFrom="paragraph">
                  <wp:posOffset>847221</wp:posOffset>
                </wp:positionV>
                <wp:extent cx="686591" cy="158200"/>
                <wp:effectExtent l="19050" t="19050" r="18415" b="13335"/>
                <wp:wrapNone/>
                <wp:docPr id="121" name="矩形 121"/>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C5EA" id="矩形 121" o:spid="_x0000_s1026" style="position:absolute;left:0;text-align:left;margin-left:362.35pt;margin-top:66.7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09792" behindDoc="0" locked="0" layoutInCell="1" allowOverlap="1" wp14:anchorId="73F534C9" wp14:editId="7AF8BE45">
                <wp:simplePos x="0" y="0"/>
                <wp:positionH relativeFrom="column">
                  <wp:posOffset>1472535</wp:posOffset>
                </wp:positionH>
                <wp:positionV relativeFrom="paragraph">
                  <wp:posOffset>885059</wp:posOffset>
                </wp:positionV>
                <wp:extent cx="1363690" cy="180348"/>
                <wp:effectExtent l="19050" t="19050" r="27305" b="10160"/>
                <wp:wrapNone/>
                <wp:docPr id="120" name="矩形 120"/>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C8212" id="矩形 120" o:spid="_x0000_s1026" style="position:absolute;left:0;text-align:left;margin-left:115.95pt;margin-top:69.7pt;width:107.4pt;height:1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MBrAIAAJA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807744" behindDoc="0" locked="0" layoutInCell="1" allowOverlap="1" wp14:anchorId="427A93F2" wp14:editId="6087111C">
                <wp:simplePos x="0" y="0"/>
                <wp:positionH relativeFrom="column">
                  <wp:posOffset>730887</wp:posOffset>
                </wp:positionH>
                <wp:positionV relativeFrom="paragraph">
                  <wp:posOffset>848021</wp:posOffset>
                </wp:positionV>
                <wp:extent cx="686591" cy="158201"/>
                <wp:effectExtent l="19050" t="19050" r="18415" b="13335"/>
                <wp:wrapNone/>
                <wp:docPr id="116" name="矩形 116"/>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AC91E" id="矩形 116" o:spid="_x0000_s1026" style="position:absolute;left:0;text-align:left;margin-left:57.55pt;margin-top:66.75pt;width:54.05pt;height:12.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" filled="f" strokecolor="#c7000b" strokeweight="2.25pt"/>
            </w:pict>
          </mc:Fallback>
        </mc:AlternateContent>
      </w:r>
      <w:r>
        <w:rPr>
          <w:noProof/>
        </w:rPr>
        <w:drawing>
          <wp:inline distT="0" distB="0" distL="0" distR="0" wp14:anchorId="5CFEEFE3" wp14:editId="55621A93">
            <wp:extent cx="5454000" cy="3409200"/>
            <wp:effectExtent l="19050" t="19050" r="13970" b="203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A6DB4E" w14:textId="076EC749" w:rsidR="00BE7AA6" w:rsidRPr="003B5A0E" w:rsidRDefault="003923BB" w:rsidP="00933141">
      <w:pPr>
        <w:pStyle w:val="1e"/>
      </w:pPr>
      <w:r w:rsidRPr="003B5A0E">
        <w:rPr>
          <w:noProof/>
        </w:rPr>
        <w:lastRenderedPageBreak/>
        <mc:AlternateContent>
          <mc:Choice Requires="wps">
            <w:drawing>
              <wp:anchor distT="0" distB="0" distL="114300" distR="114300" simplePos="0" relativeHeight="251692032" behindDoc="0" locked="0" layoutInCell="1" allowOverlap="1" wp14:anchorId="1DEBB3ED" wp14:editId="56283DA5">
                <wp:simplePos x="0" y="0"/>
                <wp:positionH relativeFrom="column">
                  <wp:posOffset>706463</wp:posOffset>
                </wp:positionH>
                <wp:positionV relativeFrom="paragraph">
                  <wp:posOffset>1045159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05314" id="矩形 68" o:spid="_x0000_s1026" style="position:absolute;left:0;text-align:left;margin-left:55.65pt;margin-top:82.3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694080" behindDoc="0" locked="0" layoutInCell="1" allowOverlap="1" wp14:anchorId="012883AE" wp14:editId="0DE00F95">
                <wp:simplePos x="0" y="0"/>
                <wp:positionH relativeFrom="column">
                  <wp:posOffset>1711703</wp:posOffset>
                </wp:positionH>
                <wp:positionV relativeFrom="paragraph">
                  <wp:posOffset>1092200</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359" id="矩形 69" o:spid="_x0000_s1026" style="position:absolute;left:0;text-align:left;margin-left:134.8pt;margin-top:86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" filled="f" strokecolor="#c7000b" strokeweight="2.25pt"/>
            </w:pict>
          </mc:Fallback>
        </mc:AlternateContent>
      </w:r>
      <w:r w:rsidR="006A3D7A" w:rsidRPr="003B5A0E">
        <w:rPr>
          <w:noProof/>
        </w:rPr>
        <mc:AlternateContent>
          <mc:Choice Requires="wps">
            <w:drawing>
              <wp:anchor distT="0" distB="0" distL="114300" distR="114300" simplePos="0" relativeHeight="251696128" behindDoc="0" locked="0" layoutInCell="1" allowOverlap="1" wp14:anchorId="57EA595B" wp14:editId="3FDFE900">
                <wp:simplePos x="0" y="0"/>
                <wp:positionH relativeFrom="column">
                  <wp:posOffset>5689273</wp:posOffset>
                </wp:positionH>
                <wp:positionV relativeFrom="paragraph">
                  <wp:posOffset>733391</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562B" id="矩形 70" o:spid="_x0000_s1026" style="position:absolute;left:0;text-align:left;margin-left:447.95pt;margin-top:57.75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" filled="f" strokecolor="#c7000b" strokeweight="2.25pt"/>
            </w:pict>
          </mc:Fallback>
        </mc:AlternateContent>
      </w:r>
      <w:r w:rsidR="00BE7AA6" w:rsidRPr="003B5A0E">
        <w:rPr>
          <w:noProof/>
        </w:rPr>
        <w:drawing>
          <wp:inline distT="0" distB="0" distL="0" distR="0" wp14:anchorId="1993D9BD" wp14:editId="06A55579">
            <wp:extent cx="5253852" cy="3847991"/>
            <wp:effectExtent l="19050" t="19050" r="23495"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976" cy="3861998"/>
                    </a:xfrm>
                    <a:prstGeom prst="rect">
                      <a:avLst/>
                    </a:prstGeom>
                    <a:ln w="12700">
                      <a:solidFill>
                        <a:schemeClr val="bg1">
                          <a:lumMod val="85000"/>
                        </a:schemeClr>
                      </a:solidFill>
                    </a:ln>
                  </pic:spPr>
                </pic:pic>
              </a:graphicData>
            </a:graphic>
          </wp:inline>
        </w:drawing>
      </w:r>
    </w:p>
    <w:p w14:paraId="0D7D1EF7" w14:textId="4B672FFD" w:rsidR="00BE7AA6" w:rsidRPr="003B5A0E" w:rsidRDefault="0057410D" w:rsidP="00933141">
      <w:pPr>
        <w:pStyle w:val="1e"/>
      </w:pPr>
      <w:r w:rsidRPr="003B5A0E">
        <w:t>点击</w:t>
      </w:r>
      <w:proofErr w:type="gramStart"/>
      <w:r w:rsidRPr="003B5A0E">
        <w:t>“</w:t>
      </w:r>
      <w:proofErr w:type="gramEnd"/>
      <w:r w:rsidRPr="003B5A0E">
        <w:t>网络</w:t>
      </w:r>
      <w:r w:rsidRPr="003B5A0E">
        <w:t>“</w:t>
      </w:r>
      <w:r w:rsidRPr="003B5A0E">
        <w:t>设置项，这里用到二张网卡，网卡</w:t>
      </w:r>
      <w:r w:rsidRPr="003B5A0E">
        <w:t>1</w:t>
      </w:r>
      <w:r w:rsidRPr="003B5A0E">
        <w:t>连接方式</w:t>
      </w:r>
      <w:r w:rsidR="007D3A0A" w:rsidRPr="003B5A0E">
        <w:t>下拉</w:t>
      </w:r>
      <w:r w:rsidRPr="003B5A0E">
        <w:t>选择</w:t>
      </w:r>
      <w:r w:rsidR="007D3A0A" w:rsidRPr="003B5A0E">
        <w:t>为</w:t>
      </w:r>
      <w:r w:rsidRPr="003B5A0E">
        <w:t>”</w:t>
      </w:r>
      <w:r w:rsidRPr="003B5A0E">
        <w:t>仅主机（</w:t>
      </w:r>
      <w:r w:rsidRPr="003B5A0E">
        <w:t>Host-Only</w:t>
      </w:r>
      <w:r w:rsidRPr="003B5A0E">
        <w:t>）网络</w:t>
      </w:r>
      <w:r w:rsidRPr="003B5A0E">
        <w:t>“</w:t>
      </w:r>
      <w:r w:rsidR="00FA4A75" w:rsidRPr="003B5A0E">
        <w:t>，主要用于本地电脑与虚拟电脑相连</w:t>
      </w:r>
      <w:r w:rsidRPr="003B5A0E">
        <w:t>，具体如下：</w:t>
      </w:r>
    </w:p>
    <w:p w14:paraId="0E7E1991" w14:textId="00E2D175" w:rsidR="0057410D" w:rsidRPr="003B5A0E" w:rsidRDefault="003923BB" w:rsidP="00933141">
      <w:pPr>
        <w:pStyle w:val="1e"/>
      </w:pPr>
      <w:r w:rsidRPr="003B5A0E">
        <w:rPr>
          <w:noProof/>
        </w:rPr>
        <mc:AlternateContent>
          <mc:Choice Requires="wps">
            <w:drawing>
              <wp:anchor distT="0" distB="0" distL="114300" distR="114300" simplePos="0" relativeHeight="251702272" behindDoc="0" locked="0" layoutInCell="1" allowOverlap="1" wp14:anchorId="1B7DBFCF" wp14:editId="0755B8BF">
                <wp:simplePos x="0" y="0"/>
                <wp:positionH relativeFrom="column">
                  <wp:posOffset>2384734</wp:posOffset>
                </wp:positionH>
                <wp:positionV relativeFrom="paragraph">
                  <wp:posOffset>958798</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4CD9" id="矩形 73" o:spid="_x0000_s1026" style="position:absolute;left:0;text-align:left;margin-left:187.75pt;margin-top:75.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98176" behindDoc="0" locked="0" layoutInCell="1" allowOverlap="1" wp14:anchorId="61B2F464" wp14:editId="53A63BBE">
                <wp:simplePos x="0" y="0"/>
                <wp:positionH relativeFrom="column">
                  <wp:posOffset>705811</wp:posOffset>
                </wp:positionH>
                <wp:positionV relativeFrom="paragraph">
                  <wp:posOffset>1472479</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C54E6" id="矩形 71" o:spid="_x0000_s1026" style="position:absolute;left:0;text-align:left;margin-left:55.6pt;margin-top:115.95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0224" behindDoc="0" locked="0" layoutInCell="1" allowOverlap="1" wp14:anchorId="2047E7DF" wp14:editId="188A222A">
                <wp:simplePos x="0" y="0"/>
                <wp:positionH relativeFrom="column">
                  <wp:posOffset>1564880</wp:posOffset>
                </wp:positionH>
                <wp:positionV relativeFrom="paragraph">
                  <wp:posOffset>551146</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B9A2C" id="矩形 72" o:spid="_x0000_s1026" style="position:absolute;left:0;text-align:left;margin-left:123.2pt;margin-top:43.4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" filled="f" strokecolor="#c7000b" strokeweight="2.25pt"/>
            </w:pict>
          </mc:Fallback>
        </mc:AlternateContent>
      </w:r>
      <w:r w:rsidR="0057410D" w:rsidRPr="003B5A0E">
        <w:rPr>
          <w:noProof/>
        </w:rPr>
        <w:drawing>
          <wp:inline distT="0" distB="0" distL="0" distR="0" wp14:anchorId="555D96C1" wp14:editId="2DE7A7B3">
            <wp:extent cx="5187177" cy="3796467"/>
            <wp:effectExtent l="19050" t="19050" r="1397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6879" cy="3803568"/>
                    </a:xfrm>
                    <a:prstGeom prst="rect">
                      <a:avLst/>
                    </a:prstGeom>
                    <a:ln w="12700">
                      <a:solidFill>
                        <a:schemeClr val="bg1">
                          <a:lumMod val="85000"/>
                        </a:schemeClr>
                      </a:solidFill>
                    </a:ln>
                  </pic:spPr>
                </pic:pic>
              </a:graphicData>
            </a:graphic>
          </wp:inline>
        </w:drawing>
      </w:r>
    </w:p>
    <w:p w14:paraId="7093CEE4" w14:textId="7BA66C36" w:rsidR="007D3A0A" w:rsidRPr="003B5A0E" w:rsidRDefault="007D3A0A" w:rsidP="00933141">
      <w:pPr>
        <w:pStyle w:val="1e"/>
      </w:pPr>
      <w:r w:rsidRPr="003B5A0E">
        <w:lastRenderedPageBreak/>
        <w:t>网卡</w:t>
      </w:r>
      <w:r w:rsidRPr="003B5A0E">
        <w:t>2</w:t>
      </w:r>
      <w:r w:rsidRPr="003B5A0E">
        <w:t>设置，</w:t>
      </w:r>
      <w:proofErr w:type="gramStart"/>
      <w:r w:rsidRPr="003B5A0E">
        <w:t>勾选</w:t>
      </w:r>
      <w:r w:rsidRPr="003B5A0E">
        <w:t>“</w:t>
      </w:r>
      <w:r w:rsidRPr="003B5A0E">
        <w:t>启用网络连接</w:t>
      </w:r>
      <w:r w:rsidRPr="003B5A0E">
        <w:t>”</w:t>
      </w:r>
      <w:proofErr w:type="gramEnd"/>
      <w:r w:rsidRPr="003B5A0E">
        <w:t>，并且</w:t>
      </w:r>
      <w:r w:rsidRPr="003B5A0E">
        <w:t>“</w:t>
      </w:r>
      <w:r w:rsidRPr="003B5A0E">
        <w:t>连接方式选择</w:t>
      </w:r>
      <w:r w:rsidRPr="003B5A0E">
        <w:t>”</w:t>
      </w:r>
      <w:r w:rsidRPr="003B5A0E">
        <w:t>下</w:t>
      </w:r>
      <w:proofErr w:type="gramStart"/>
      <w:r w:rsidRPr="003B5A0E">
        <w:t>拉选择</w:t>
      </w:r>
      <w:proofErr w:type="gramEnd"/>
      <w:r w:rsidRPr="003B5A0E">
        <w:t>为</w:t>
      </w:r>
      <w:proofErr w:type="gramStart"/>
      <w:r w:rsidRPr="003B5A0E">
        <w:t>“</w:t>
      </w:r>
      <w:proofErr w:type="gramEnd"/>
      <w:r w:rsidRPr="003B5A0E">
        <w:t>网络地址转换</w:t>
      </w:r>
      <w:r w:rsidRPr="003B5A0E">
        <w:t>(NAT)“</w:t>
      </w:r>
      <w:r w:rsidRPr="003B5A0E">
        <w:t>，主要用于虚拟电脑与</w:t>
      </w:r>
      <w:r w:rsidR="00540570" w:rsidRPr="003B5A0E">
        <w:t>互联网</w:t>
      </w:r>
      <w:r w:rsidRPr="003B5A0E">
        <w:t>相连，具体如下：</w:t>
      </w:r>
    </w:p>
    <w:p w14:paraId="107130D5" w14:textId="23266219" w:rsidR="00387AFE" w:rsidRPr="003B5A0E" w:rsidRDefault="003923BB" w:rsidP="00933141">
      <w:pPr>
        <w:pStyle w:val="1e"/>
      </w:pPr>
      <w:r w:rsidRPr="003B5A0E">
        <w:rPr>
          <w:noProof/>
        </w:rPr>
        <mc:AlternateContent>
          <mc:Choice Requires="wps">
            <w:drawing>
              <wp:anchor distT="0" distB="0" distL="114300" distR="114300" simplePos="0" relativeHeight="251710464" behindDoc="0" locked="0" layoutInCell="1" allowOverlap="1" wp14:anchorId="7E9EE5E8" wp14:editId="6E36136F">
                <wp:simplePos x="0" y="0"/>
                <wp:positionH relativeFrom="column">
                  <wp:posOffset>4458627</wp:posOffset>
                </wp:positionH>
                <wp:positionV relativeFrom="paragraph">
                  <wp:posOffset>3433445</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0B0" id="矩形 77" o:spid="_x0000_s1026" style="position:absolute;left:0;text-align:left;margin-left:351.05pt;margin-top:270.35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4320" behindDoc="0" locked="0" layoutInCell="1" allowOverlap="1" wp14:anchorId="2C006D1E" wp14:editId="61AEE2D8">
                <wp:simplePos x="0" y="0"/>
                <wp:positionH relativeFrom="column">
                  <wp:posOffset>1556436</wp:posOffset>
                </wp:positionH>
                <wp:positionV relativeFrom="paragraph">
                  <wp:posOffset>767715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F325" id="矩形 74" o:spid="_x0000_s1026" style="position:absolute;left:0;text-align:left;margin-left:122.55pt;margin-top:60.45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08416" behindDoc="0" locked="0" layoutInCell="1" allowOverlap="1" wp14:anchorId="48E024B4" wp14:editId="37E52345">
                <wp:simplePos x="0" y="0"/>
                <wp:positionH relativeFrom="column">
                  <wp:posOffset>2330725</wp:posOffset>
                </wp:positionH>
                <wp:positionV relativeFrom="paragraph">
                  <wp:posOffset>905424</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2B31" id="矩形 76" o:spid="_x0000_s1026" style="position:absolute;left:0;text-align:left;margin-left:183.5pt;margin-top:71.3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06368" behindDoc="0" locked="0" layoutInCell="1" allowOverlap="1" wp14:anchorId="32B1FFA1" wp14:editId="128E1C72">
                <wp:simplePos x="0" y="0"/>
                <wp:positionH relativeFrom="column">
                  <wp:posOffset>1954221</wp:posOffset>
                </wp:positionH>
                <wp:positionV relativeFrom="paragraph">
                  <wp:posOffset>468630</wp:posOffset>
                </wp:positionV>
                <wp:extent cx="435317" cy="298938"/>
                <wp:effectExtent l="19050" t="19050" r="22225" b="25400"/>
                <wp:wrapNone/>
                <wp:docPr id="75" name="矩形 75"/>
                <wp:cNvGraphicFramePr/>
                <a:graphic xmlns:a="http://schemas.openxmlformats.org/drawingml/2006/main">
                  <a:graphicData uri="http://schemas.microsoft.com/office/word/2010/wordprocessingShape">
                    <wps:wsp>
                      <wps:cNvSpPr/>
                      <wps:spPr>
                        <a:xfrm>
                          <a:off x="0" y="0"/>
                          <a:ext cx="435317" cy="29893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2AE26" id="矩形 75" o:spid="_x0000_s1026" style="position:absolute;left:0;text-align:left;margin-left:153.9pt;margin-top:36.9pt;width:34.3pt;height:2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" filled="f" strokecolor="#c7000b" strokeweight="2.25pt"/>
            </w:pict>
          </mc:Fallback>
        </mc:AlternateContent>
      </w:r>
      <w:r w:rsidR="007D3A0A" w:rsidRPr="003B5A0E">
        <w:rPr>
          <w:noProof/>
        </w:rPr>
        <w:drawing>
          <wp:inline distT="0" distB="0" distL="0" distR="0" wp14:anchorId="18DA61AF" wp14:editId="3E38B21E">
            <wp:extent cx="4987152" cy="3666110"/>
            <wp:effectExtent l="19050" t="19050" r="2349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5481" cy="3672233"/>
                    </a:xfrm>
                    <a:prstGeom prst="rect">
                      <a:avLst/>
                    </a:prstGeom>
                    <a:ln w="12700">
                      <a:solidFill>
                        <a:schemeClr val="bg1">
                          <a:lumMod val="85000"/>
                        </a:schemeClr>
                      </a:solidFill>
                    </a:ln>
                  </pic:spPr>
                </pic:pic>
              </a:graphicData>
            </a:graphic>
          </wp:inline>
        </w:drawing>
      </w:r>
    </w:p>
    <w:p w14:paraId="2F8EA473" w14:textId="6B4A3C3B" w:rsidR="00540570" w:rsidRPr="003B5A0E" w:rsidRDefault="00821CAC" w:rsidP="00933141">
      <w:pPr>
        <w:pStyle w:val="1e"/>
      </w:pPr>
      <w:r w:rsidRPr="003B5A0E">
        <w:t>最后点击</w:t>
      </w:r>
      <w:proofErr w:type="gramStart"/>
      <w:r w:rsidRPr="003B5A0E">
        <w:t>“</w:t>
      </w:r>
      <w:proofErr w:type="gramEnd"/>
      <w:r w:rsidRPr="003B5A0E">
        <w:t>OK“</w:t>
      </w:r>
      <w:r w:rsidRPr="003B5A0E">
        <w:t>按钮，设置完成，设置完成页面如下：</w:t>
      </w:r>
    </w:p>
    <w:p w14:paraId="21060EF5" w14:textId="3EADC5AB" w:rsidR="00821CAC" w:rsidRPr="003B5A0E" w:rsidRDefault="00CD745B" w:rsidP="00933141">
      <w:pPr>
        <w:pStyle w:val="1e"/>
      </w:pPr>
      <w:r w:rsidRPr="003B5A0E">
        <w:rPr>
          <w:smallCaps/>
          <w:noProof/>
          <w:color w:val="0000FF"/>
        </w:rPr>
        <mc:AlternateContent>
          <mc:Choice Requires="wps">
            <w:drawing>
              <wp:anchor distT="0" distB="0" distL="114300" distR="114300" simplePos="0" relativeHeight="251712512" behindDoc="0" locked="0" layoutInCell="1" allowOverlap="1" wp14:anchorId="23CDA8DF" wp14:editId="43312F37">
                <wp:simplePos x="0" y="0"/>
                <wp:positionH relativeFrom="column">
                  <wp:posOffset>2479280</wp:posOffset>
                </wp:positionH>
                <wp:positionV relativeFrom="paragraph">
                  <wp:posOffset>146050</wp:posOffset>
                </wp:positionV>
                <wp:extent cx="472440" cy="296447"/>
                <wp:effectExtent l="19050" t="19050" r="22860" b="27940"/>
                <wp:wrapNone/>
                <wp:docPr id="78" name="矩形 78"/>
                <wp:cNvGraphicFramePr/>
                <a:graphic xmlns:a="http://schemas.openxmlformats.org/drawingml/2006/main">
                  <a:graphicData uri="http://schemas.microsoft.com/office/word/2010/wordprocessingShape">
                    <wps:wsp>
                      <wps:cNvSpPr/>
                      <wps:spPr>
                        <a:xfrm>
                          <a:off x="0" y="0"/>
                          <a:ext cx="472440" cy="29644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6F17" id="矩形 78" o:spid="_x0000_s1026" style="position:absolute;left:0;text-align:left;margin-left:195.2pt;margin-top:11.5pt;width:37.2pt;height:2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" filled="f" strokecolor="#c7000b" strokeweight="2.25pt"/>
            </w:pict>
          </mc:Fallback>
        </mc:AlternateContent>
      </w:r>
      <w:r w:rsidR="00821CAC" w:rsidRPr="003B5A0E">
        <w:rPr>
          <w:noProof/>
        </w:rPr>
        <w:drawing>
          <wp:inline distT="0" distB="0" distL="0" distR="0" wp14:anchorId="37610C4B" wp14:editId="2B84F588">
            <wp:extent cx="5253852" cy="2758845"/>
            <wp:effectExtent l="19050" t="19050" r="23495" b="228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0320" cy="2762241"/>
                    </a:xfrm>
                    <a:prstGeom prst="rect">
                      <a:avLst/>
                    </a:prstGeom>
                    <a:ln w="12700">
                      <a:solidFill>
                        <a:schemeClr val="bg1">
                          <a:lumMod val="85000"/>
                        </a:schemeClr>
                      </a:solidFill>
                    </a:ln>
                  </pic:spPr>
                </pic:pic>
              </a:graphicData>
            </a:graphic>
          </wp:inline>
        </w:drawing>
      </w:r>
    </w:p>
    <w:p w14:paraId="4A7EF320" w14:textId="241FE7F6" w:rsidR="00821CAC" w:rsidRPr="003B5A0E" w:rsidRDefault="00352C9D" w:rsidP="00933141">
      <w:pPr>
        <w:pStyle w:val="1e"/>
      </w:pPr>
      <w:r w:rsidRPr="003B5A0E">
        <w:t>点击启动按钮，开始进入系统安装。</w:t>
      </w:r>
    </w:p>
    <w:p w14:paraId="77127F96" w14:textId="61DAB1E5" w:rsidR="00352C9D" w:rsidRPr="003B5A0E" w:rsidRDefault="003923BB" w:rsidP="00933141">
      <w:pPr>
        <w:pStyle w:val="1e"/>
      </w:pPr>
      <w:r w:rsidRPr="003B5A0E">
        <w:rPr>
          <w:noProof/>
        </w:rPr>
        <w:lastRenderedPageBreak/>
        <mc:AlternateContent>
          <mc:Choice Requires="wps">
            <w:drawing>
              <wp:anchor distT="0" distB="0" distL="114300" distR="114300" simplePos="0" relativeHeight="251716608" behindDoc="0" locked="0" layoutInCell="1" allowOverlap="1" wp14:anchorId="110BB2E0" wp14:editId="72C6CCFF">
                <wp:simplePos x="0" y="0"/>
                <wp:positionH relativeFrom="column">
                  <wp:posOffset>3023595</wp:posOffset>
                </wp:positionH>
                <wp:positionV relativeFrom="paragraph">
                  <wp:posOffset>3288699</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AFD7" id="矩形 80" o:spid="_x0000_s1026" style="position:absolute;left:0;text-align:left;margin-left:238.1pt;margin-top:258.9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4560" behindDoc="0" locked="0" layoutInCell="1" allowOverlap="1" wp14:anchorId="1E6A86FA" wp14:editId="1DE79B66">
                <wp:simplePos x="0" y="0"/>
                <wp:positionH relativeFrom="column">
                  <wp:posOffset>2499703</wp:posOffset>
                </wp:positionH>
                <wp:positionV relativeFrom="paragraph">
                  <wp:posOffset>2904456</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2542" id="矩形 79" o:spid="_x0000_s1026" style="position:absolute;left:0;text-align:left;margin-left:196.85pt;margin-top:228.7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" filled="f" strokecolor="#c7000b" strokeweight="2.25pt"/>
            </w:pict>
          </mc:Fallback>
        </mc:AlternateContent>
      </w:r>
      <w:r w:rsidR="005A2AAF" w:rsidRPr="003B5A0E">
        <w:rPr>
          <w:noProof/>
        </w:rPr>
        <w:drawing>
          <wp:inline distT="0" distB="0" distL="0" distR="0" wp14:anchorId="40725A29" wp14:editId="1AFEC33D">
            <wp:extent cx="5363072" cy="4625650"/>
            <wp:effectExtent l="19050" t="19050" r="28575"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1349" cy="4632789"/>
                    </a:xfrm>
                    <a:prstGeom prst="rect">
                      <a:avLst/>
                    </a:prstGeom>
                    <a:ln w="12700">
                      <a:solidFill>
                        <a:schemeClr val="bg1">
                          <a:lumMod val="85000"/>
                        </a:schemeClr>
                      </a:solidFill>
                    </a:ln>
                  </pic:spPr>
                </pic:pic>
              </a:graphicData>
            </a:graphic>
          </wp:inline>
        </w:drawing>
      </w:r>
    </w:p>
    <w:p w14:paraId="397BF893" w14:textId="0E9899D4" w:rsidR="00352C9D" w:rsidRPr="003B5A0E" w:rsidRDefault="005A2AAF" w:rsidP="00933141">
      <w:pPr>
        <w:pStyle w:val="1e"/>
      </w:pPr>
      <w:r w:rsidRPr="003B5A0E">
        <w:t>确定光驱中的</w:t>
      </w:r>
      <w:r w:rsidRPr="003B5A0E">
        <w:t>ISO</w:t>
      </w:r>
      <w:r w:rsidRPr="003B5A0E">
        <w:t>内容正确后，点击</w:t>
      </w:r>
      <w:proofErr w:type="gramStart"/>
      <w:r w:rsidRPr="003B5A0E">
        <w:t>“</w:t>
      </w:r>
      <w:proofErr w:type="gramEnd"/>
      <w:r w:rsidRPr="003B5A0E">
        <w:t>启动</w:t>
      </w:r>
      <w:r w:rsidRPr="003B5A0E">
        <w:t>“</w:t>
      </w:r>
      <w:r w:rsidRPr="003B5A0E">
        <w:t>。</w:t>
      </w:r>
    </w:p>
    <w:p w14:paraId="792927D3" w14:textId="77777777" w:rsidR="00E46EC7" w:rsidRPr="003B5A0E" w:rsidRDefault="005A2AAF" w:rsidP="00933141">
      <w:pPr>
        <w:pStyle w:val="1e"/>
      </w:pPr>
      <w:r w:rsidRPr="003B5A0E">
        <w:t>启动安装第一界面，直接按下</w:t>
      </w:r>
      <w:proofErr w:type="gramStart"/>
      <w:r w:rsidRPr="003B5A0E">
        <w:t>“</w:t>
      </w:r>
      <w:proofErr w:type="gramEnd"/>
      <w:r w:rsidRPr="003B5A0E">
        <w:t>Enter“</w:t>
      </w:r>
      <w:r w:rsidR="00E46EC7" w:rsidRPr="003B5A0E">
        <w:t>键后就会进入自检界面。</w:t>
      </w:r>
    </w:p>
    <w:p w14:paraId="35760DCB" w14:textId="610C7481" w:rsidR="00E46EC7" w:rsidRPr="003B5A0E" w:rsidRDefault="006A3D7A" w:rsidP="00933141">
      <w:pPr>
        <w:pStyle w:val="1e"/>
      </w:pPr>
      <w:r w:rsidRPr="003B5A0E">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3B5A0E">
        <w:rPr>
          <w:noProof/>
        </w:rPr>
        <w:drawing>
          <wp:inline distT="0" distB="0" distL="0" distR="0" wp14:anchorId="0FDD942C" wp14:editId="69DB4BCF">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3D50D51C" w:rsidR="005A2AAF" w:rsidRPr="003B5A0E" w:rsidRDefault="005A2AAF" w:rsidP="00933141">
      <w:pPr>
        <w:pStyle w:val="1e"/>
      </w:pPr>
      <w:r w:rsidRPr="003B5A0E">
        <w:t>在自检界面按下</w:t>
      </w:r>
      <w:proofErr w:type="gramStart"/>
      <w:r w:rsidRPr="003B5A0E">
        <w:t>“</w:t>
      </w:r>
      <w:proofErr w:type="gramEnd"/>
      <w:r w:rsidRPr="003B5A0E">
        <w:t>Esc“</w:t>
      </w:r>
      <w:r w:rsidRPr="003B5A0E">
        <w:t>键跳过自检，然后进入如下界面：</w:t>
      </w:r>
    </w:p>
    <w:p w14:paraId="61708A44" w14:textId="780BF6B9" w:rsidR="005A2AAF" w:rsidRPr="003B5A0E" w:rsidRDefault="003923BB" w:rsidP="00933141">
      <w:pPr>
        <w:pStyle w:val="1e"/>
      </w:pPr>
      <w:r w:rsidRPr="003B5A0E">
        <w:rPr>
          <w:noProof/>
        </w:rPr>
        <w:lastRenderedPageBreak/>
        <mc:AlternateContent>
          <mc:Choice Requires="wps">
            <w:drawing>
              <wp:anchor distT="0" distB="0" distL="114300" distR="114300" simplePos="0" relativeHeight="251720704" behindDoc="0" locked="0" layoutInCell="1" allowOverlap="1" wp14:anchorId="1D58B8F7" wp14:editId="0016F8DE">
                <wp:simplePos x="0" y="0"/>
                <wp:positionH relativeFrom="column">
                  <wp:posOffset>5319086</wp:posOffset>
                </wp:positionH>
                <wp:positionV relativeFrom="paragraph">
                  <wp:posOffset>4055110</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0340" id="矩形 82" o:spid="_x0000_s1026" style="position:absolute;left:0;text-align:left;margin-left:418.85pt;margin-top:319.3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ACc54ziAAAACwEAAA8A&#10;AAAAAAAAAAAAAAAABA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8656" behindDoc="0" locked="0" layoutInCell="1" allowOverlap="1" wp14:anchorId="29C83D5D" wp14:editId="7E04FDDB">
                <wp:simplePos x="0" y="0"/>
                <wp:positionH relativeFrom="column">
                  <wp:posOffset>1847524</wp:posOffset>
                </wp:positionH>
                <wp:positionV relativeFrom="paragraph">
                  <wp:posOffset>3061936</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94B6" id="矩形 81" o:spid="_x0000_s1026" style="position:absolute;left:0;text-align:left;margin-left:145.45pt;margin-top:241.1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" filled="f" strokecolor="#c7000b" strokeweight="2.25pt"/>
            </w:pict>
          </mc:Fallback>
        </mc:AlternateContent>
      </w:r>
      <w:r w:rsidR="005A2AAF" w:rsidRPr="003B5A0E">
        <w:rPr>
          <w:noProof/>
        </w:rPr>
        <w:drawing>
          <wp:inline distT="0" distB="0" distL="0" distR="0" wp14:anchorId="475DE874" wp14:editId="19FAED91">
            <wp:extent cx="5253852" cy="4320609"/>
            <wp:effectExtent l="19050" t="19050" r="23495" b="228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7449" cy="4348238"/>
                    </a:xfrm>
                    <a:prstGeom prst="rect">
                      <a:avLst/>
                    </a:prstGeom>
                    <a:ln w="12700">
                      <a:solidFill>
                        <a:schemeClr val="bg1">
                          <a:lumMod val="85000"/>
                        </a:schemeClr>
                      </a:solidFill>
                    </a:ln>
                  </pic:spPr>
                </pic:pic>
              </a:graphicData>
            </a:graphic>
          </wp:inline>
        </w:drawing>
      </w:r>
    </w:p>
    <w:p w14:paraId="59863053" w14:textId="552EA1C0" w:rsidR="005A2AAF" w:rsidRPr="003B5A0E" w:rsidRDefault="005A2AAF" w:rsidP="00933141">
      <w:pPr>
        <w:pStyle w:val="1e"/>
      </w:pPr>
      <w:r w:rsidRPr="003B5A0E">
        <w:t>语言选择中文</w:t>
      </w:r>
      <w:r w:rsidRPr="003B5A0E">
        <w:t>----</w:t>
      </w:r>
      <w:proofErr w:type="gramStart"/>
      <w:r w:rsidRPr="003B5A0E">
        <w:t>》</w:t>
      </w:r>
      <w:proofErr w:type="gramEnd"/>
      <w:r w:rsidRPr="003B5A0E">
        <w:t>简体中文（中国），然后点击</w:t>
      </w:r>
      <w:proofErr w:type="gramStart"/>
      <w:r w:rsidRPr="003B5A0E">
        <w:t>“</w:t>
      </w:r>
      <w:proofErr w:type="gramEnd"/>
      <w:r w:rsidRPr="003B5A0E">
        <w:t>继续</w:t>
      </w:r>
      <w:r w:rsidRPr="003B5A0E">
        <w:t>“</w:t>
      </w:r>
      <w:r w:rsidRPr="003B5A0E">
        <w:t>。</w:t>
      </w:r>
    </w:p>
    <w:p w14:paraId="79002295" w14:textId="7DC76FED" w:rsidR="005A2AAF" w:rsidRPr="003B5A0E" w:rsidRDefault="00A3773D" w:rsidP="00933141">
      <w:pPr>
        <w:pStyle w:val="1e"/>
      </w:pPr>
      <w:r w:rsidRPr="003B5A0E">
        <w:rPr>
          <w:smallCaps/>
          <w:noProof/>
          <w:color w:val="0000FF"/>
        </w:rPr>
        <mc:AlternateContent>
          <mc:Choice Requires="wps">
            <w:drawing>
              <wp:anchor distT="0" distB="0" distL="114300" distR="114300" simplePos="0" relativeHeight="251722752" behindDoc="0" locked="0" layoutInCell="1" allowOverlap="1" wp14:anchorId="70678063" wp14:editId="5A832117">
                <wp:simplePos x="0" y="0"/>
                <wp:positionH relativeFrom="column">
                  <wp:posOffset>1616453</wp:posOffset>
                </wp:positionH>
                <wp:positionV relativeFrom="paragraph">
                  <wp:posOffset>1412858</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EF23" id="矩形 83" o:spid="_x0000_s1026" style="position:absolute;left:0;text-align:left;margin-left:127.3pt;margin-top:111.25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" filled="f" strokecolor="#c7000b" strokeweight="2.25pt"/>
            </w:pict>
          </mc:Fallback>
        </mc:AlternateContent>
      </w:r>
      <w:r w:rsidR="005A2AAF" w:rsidRPr="003B5A0E">
        <w:rPr>
          <w:noProof/>
        </w:rPr>
        <w:drawing>
          <wp:inline distT="0" distB="0" distL="0" distR="0" wp14:anchorId="4A4044CC" wp14:editId="73B5A297">
            <wp:extent cx="4133069" cy="2348544"/>
            <wp:effectExtent l="19050" t="19050" r="2032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1514" cy="2370390"/>
                    </a:xfrm>
                    <a:prstGeom prst="rect">
                      <a:avLst/>
                    </a:prstGeom>
                    <a:ln w="12700">
                      <a:solidFill>
                        <a:schemeClr val="bg1">
                          <a:lumMod val="85000"/>
                        </a:schemeClr>
                      </a:solidFill>
                    </a:ln>
                  </pic:spPr>
                </pic:pic>
              </a:graphicData>
            </a:graphic>
          </wp:inline>
        </w:drawing>
      </w:r>
    </w:p>
    <w:p w14:paraId="153B9FA6" w14:textId="50A9E04C" w:rsidR="005A2AAF" w:rsidRPr="003B5A0E" w:rsidRDefault="005A2AAF" w:rsidP="00933141">
      <w:pPr>
        <w:pStyle w:val="1e"/>
      </w:pPr>
      <w:r w:rsidRPr="003B5A0E">
        <w:t>在此页面，点击</w:t>
      </w:r>
      <w:proofErr w:type="gramStart"/>
      <w:r w:rsidRPr="003B5A0E">
        <w:t>“</w:t>
      </w:r>
      <w:proofErr w:type="gramEnd"/>
      <w:r w:rsidRPr="003B5A0E">
        <w:t>安装位置</w:t>
      </w:r>
      <w:r w:rsidRPr="003B5A0E">
        <w:t>“</w:t>
      </w:r>
      <w:r w:rsidRPr="003B5A0E">
        <w:t>先进行分区，具体如下：</w:t>
      </w:r>
    </w:p>
    <w:p w14:paraId="200E92F6" w14:textId="7491A909" w:rsidR="005A2AAF" w:rsidRPr="003B5A0E" w:rsidRDefault="00B16102" w:rsidP="00933141">
      <w:pPr>
        <w:pStyle w:val="1e"/>
      </w:pPr>
      <w:r>
        <w:rPr>
          <w:noProof/>
        </w:rPr>
        <w:lastRenderedPageBreak/>
        <mc:AlternateContent>
          <mc:Choice Requires="wps">
            <w:drawing>
              <wp:anchor distT="0" distB="0" distL="114300" distR="114300" simplePos="0" relativeHeight="251791360" behindDoc="0" locked="0" layoutInCell="1" allowOverlap="1" wp14:anchorId="130EAA65" wp14:editId="151D4E9E">
                <wp:simplePos x="0" y="0"/>
                <wp:positionH relativeFrom="column">
                  <wp:posOffset>664955</wp:posOffset>
                </wp:positionH>
                <wp:positionV relativeFrom="paragraph">
                  <wp:posOffset>98526</wp:posOffset>
                </wp:positionV>
                <wp:extent cx="335386" cy="329057"/>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EAA65" id="_x0000_t202" coordsize="21600,21600" o:spt="202" path="m,l,21600r21600,l21600,xe">
                <v:stroke joinstyle="miter"/>
                <v:path gradientshapeok="t" o:connecttype="rect"/>
              </v:shapetype>
              <v:shape id="文本框 110" o:spid="_x0000_s1026" type="#_x0000_t202" style="position:absolute;left:0;text-align:left;margin-left:52.35pt;margin-top:7.75pt;width:26.4pt;height:2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" filled="f" stroked="f" strokeweight=".5pt">
                <v:textbo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29413F26" wp14:editId="6E0B677F">
                <wp:simplePos x="0" y="0"/>
                <wp:positionH relativeFrom="column">
                  <wp:posOffset>1567378</wp:posOffset>
                </wp:positionH>
                <wp:positionV relativeFrom="paragraph">
                  <wp:posOffset>3224932</wp:posOffset>
                </wp:positionV>
                <wp:extent cx="335386" cy="329057"/>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3F26" id="文本框 35" o:spid="_x0000_s1027" type="#_x0000_t202" style="position:absolute;left:0;text-align:left;margin-left:123.4pt;margin-top:253.95pt;width:26.4pt;height:2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" filled="f" stroked="f" strokeweight=".5pt">
                <v:textbo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24800" behindDoc="0" locked="0" layoutInCell="1" allowOverlap="1" wp14:anchorId="15BDBB59" wp14:editId="43E5C8A0">
                <wp:simplePos x="0" y="0"/>
                <wp:positionH relativeFrom="column">
                  <wp:posOffset>1700874</wp:posOffset>
                </wp:positionH>
                <wp:positionV relativeFrom="paragraph">
                  <wp:posOffset>3505218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8213" id="矩形 84" o:spid="_x0000_s1026" style="position:absolute;left:0;text-align:left;margin-left:133.95pt;margin-top:276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" filled="f" strokecolor="#c7000b" strokeweight="2.25pt"/>
            </w:pict>
          </mc:Fallback>
        </mc:AlternateContent>
      </w:r>
      <w:r w:rsidR="003923BB" w:rsidRPr="003B5A0E">
        <w:rPr>
          <w:noProof/>
        </w:rPr>
        <mc:AlternateContent>
          <mc:Choice Requires="wps">
            <w:drawing>
              <wp:anchor distT="0" distB="0" distL="114300" distR="114300" simplePos="0" relativeHeight="251726848" behindDoc="0" locked="0" layoutInCell="1" allowOverlap="1" wp14:anchorId="1912E16D" wp14:editId="49FCB5FA">
                <wp:simplePos x="0" y="0"/>
                <wp:positionH relativeFrom="column">
                  <wp:posOffset>731159</wp:posOffset>
                </wp:positionH>
                <wp:positionV relativeFrom="paragraph">
                  <wp:posOffset>553703</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106D6" id="矩形 85" o:spid="_x0000_s1026" style="position:absolute;left:0;text-align:left;margin-left:57.55pt;margin-top:43.6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" filled="f" strokecolor="#c7000b" strokeweight="2.25pt"/>
            </w:pict>
          </mc:Fallback>
        </mc:AlternateContent>
      </w:r>
      <w:r w:rsidR="005A2AAF" w:rsidRPr="003B5A0E">
        <w:rPr>
          <w:noProof/>
        </w:rPr>
        <w:drawing>
          <wp:inline distT="0" distB="0" distL="0" distR="0" wp14:anchorId="5BBAAB45" wp14:editId="4019DA3D">
            <wp:extent cx="5253852" cy="4273184"/>
            <wp:effectExtent l="19050" t="19050" r="2349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8052" cy="4276600"/>
                    </a:xfrm>
                    <a:prstGeom prst="rect">
                      <a:avLst/>
                    </a:prstGeom>
                    <a:ln w="12700">
                      <a:solidFill>
                        <a:schemeClr val="bg1">
                          <a:lumMod val="85000"/>
                        </a:schemeClr>
                      </a:solidFill>
                    </a:ln>
                  </pic:spPr>
                </pic:pic>
              </a:graphicData>
            </a:graphic>
          </wp:inline>
        </w:drawing>
      </w:r>
    </w:p>
    <w:p w14:paraId="63FBE828" w14:textId="236A7D3B" w:rsidR="00352C9D" w:rsidRPr="003B5A0E" w:rsidRDefault="005A2AAF" w:rsidP="00933141">
      <w:pPr>
        <w:pStyle w:val="1e"/>
      </w:pPr>
      <w:r w:rsidRPr="003B5A0E">
        <w:t>选择</w:t>
      </w:r>
      <w:proofErr w:type="gramStart"/>
      <w:r w:rsidRPr="003B5A0E">
        <w:t>“</w:t>
      </w:r>
      <w:proofErr w:type="gramEnd"/>
      <w:r w:rsidRPr="003B5A0E">
        <w:t>我要配置分区</w:t>
      </w:r>
      <w:r w:rsidRPr="003B5A0E">
        <w:t>“</w:t>
      </w:r>
      <w:r w:rsidRPr="003B5A0E">
        <w:t>，然后点击</w:t>
      </w:r>
      <w:r w:rsidRPr="003B5A0E">
        <w:t>”</w:t>
      </w:r>
      <w:r w:rsidRPr="003B5A0E">
        <w:t>完成</w:t>
      </w:r>
      <w:r w:rsidRPr="003B5A0E">
        <w:t>“</w:t>
      </w:r>
      <w:r w:rsidRPr="003B5A0E">
        <w:t>。</w:t>
      </w:r>
    </w:p>
    <w:p w14:paraId="7B380E8C" w14:textId="622AB81D" w:rsidR="005A2AAF" w:rsidRPr="003B5A0E" w:rsidRDefault="003923BB" w:rsidP="00933141">
      <w:pPr>
        <w:pStyle w:val="1e"/>
      </w:pPr>
      <w:r w:rsidRPr="003B5A0E">
        <w:rPr>
          <w:noProof/>
        </w:rPr>
        <mc:AlternateContent>
          <mc:Choice Requires="wps">
            <w:drawing>
              <wp:anchor distT="0" distB="0" distL="114300" distR="114300" simplePos="0" relativeHeight="251776000" behindDoc="0" locked="0" layoutInCell="1" allowOverlap="1" wp14:anchorId="062D57AE" wp14:editId="072D632E">
                <wp:simplePos x="0" y="0"/>
                <wp:positionH relativeFrom="column">
                  <wp:posOffset>835660</wp:posOffset>
                </wp:positionH>
                <wp:positionV relativeFrom="paragraph">
                  <wp:posOffset>1071880</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CC3D0" id="矩形 6" o:spid="_x0000_s1026" style="position:absolute;left:0;text-align:left;margin-left:65.8pt;margin-top:84.4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" filled="f" strokecolor="#c7000b" strokeweight="2.25pt"/>
            </w:pict>
          </mc:Fallback>
        </mc:AlternateContent>
      </w:r>
      <w:r w:rsidRPr="003B5A0E">
        <w:rPr>
          <w:noProof/>
        </w:rPr>
        <mc:AlternateContent>
          <mc:Choice Requires="wps">
            <w:drawing>
              <wp:anchor distT="0" distB="0" distL="114300" distR="114300" simplePos="0" relativeHeight="251728896" behindDoc="0" locked="0" layoutInCell="1" allowOverlap="1" wp14:anchorId="0E98CF4E" wp14:editId="608270C7">
                <wp:simplePos x="0" y="0"/>
                <wp:positionH relativeFrom="column">
                  <wp:posOffset>833600</wp:posOffset>
                </wp:positionH>
                <wp:positionV relativeFrom="paragraph">
                  <wp:posOffset>1280160</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12E6" id="矩形 86" o:spid="_x0000_s1026" style="position:absolute;left:0;text-align:left;margin-left:65.65pt;margin-top:100.8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" filled="f" strokecolor="#c7000b" strokeweight="2.25pt"/>
            </w:pict>
          </mc:Fallback>
        </mc:AlternateContent>
      </w:r>
      <w:r w:rsidR="005A2AAF" w:rsidRPr="003B5A0E">
        <w:rPr>
          <w:noProof/>
        </w:rPr>
        <w:drawing>
          <wp:inline distT="0" distB="0" distL="0" distR="0" wp14:anchorId="7194B770" wp14:editId="0E218864">
            <wp:extent cx="4320402" cy="3546692"/>
            <wp:effectExtent l="19050" t="19050" r="2349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098" cy="3562861"/>
                    </a:xfrm>
                    <a:prstGeom prst="rect">
                      <a:avLst/>
                    </a:prstGeom>
                    <a:ln w="12700">
                      <a:solidFill>
                        <a:schemeClr val="bg1">
                          <a:lumMod val="85000"/>
                        </a:schemeClr>
                      </a:solidFill>
                    </a:ln>
                  </pic:spPr>
                </pic:pic>
              </a:graphicData>
            </a:graphic>
          </wp:inline>
        </w:drawing>
      </w:r>
    </w:p>
    <w:p w14:paraId="522B1153" w14:textId="6855FED5" w:rsidR="005A2AAF" w:rsidRPr="003B5A0E" w:rsidRDefault="005A2AAF" w:rsidP="00933141">
      <w:pPr>
        <w:pStyle w:val="1e"/>
      </w:pPr>
      <w:r w:rsidRPr="003B5A0E">
        <w:t>下拉选择</w:t>
      </w:r>
      <w:proofErr w:type="gramStart"/>
      <w:r w:rsidRPr="003B5A0E">
        <w:t>“</w:t>
      </w:r>
      <w:proofErr w:type="gramEnd"/>
      <w:r w:rsidRPr="003B5A0E">
        <w:t>标准分区</w:t>
      </w:r>
      <w:r w:rsidRPr="003B5A0E">
        <w:t>“</w:t>
      </w:r>
      <w:r w:rsidRPr="003B5A0E">
        <w:t>，然后点击</w:t>
      </w:r>
      <w:r w:rsidRPr="003B5A0E">
        <w:t>”</w:t>
      </w:r>
      <w:r w:rsidRPr="003B5A0E">
        <w:t>点击这里自动创建他们</w:t>
      </w:r>
      <w:r w:rsidRPr="003B5A0E">
        <w:t>“</w:t>
      </w:r>
      <w:r w:rsidRPr="003B5A0E">
        <w:t>。</w:t>
      </w:r>
    </w:p>
    <w:p w14:paraId="461E2465" w14:textId="20634EB8" w:rsidR="005A2AAF" w:rsidRPr="003B5A0E" w:rsidRDefault="00A3773D" w:rsidP="00933141">
      <w:pPr>
        <w:pStyle w:val="1e"/>
      </w:pPr>
      <w:r w:rsidRPr="003B5A0E">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73007E4A">
                <wp:simplePos x="0" y="0"/>
                <wp:positionH relativeFrom="column">
                  <wp:posOffset>666510</wp:posOffset>
                </wp:positionH>
                <wp:positionV relativeFrom="paragraph">
                  <wp:posOffset>510386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DAB1F" id="矩形 87" o:spid="_x0000_s1026" style="position:absolute;left:0;text-align:left;margin-left:52.5pt;margin-top:40.2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" filled="f" strokecolor="#c7000b" strokeweight="2.25pt"/>
            </w:pict>
          </mc:Fallback>
        </mc:AlternateContent>
      </w:r>
      <w:r w:rsidR="005A2AAF" w:rsidRPr="003B5A0E">
        <w:rPr>
          <w:noProof/>
        </w:rPr>
        <w:drawing>
          <wp:inline distT="0" distB="0" distL="0" distR="0" wp14:anchorId="32124143" wp14:editId="1CCFBCD7">
            <wp:extent cx="5187177" cy="4192582"/>
            <wp:effectExtent l="19050" t="19050" r="1397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7909" cy="4201256"/>
                    </a:xfrm>
                    <a:prstGeom prst="rect">
                      <a:avLst/>
                    </a:prstGeom>
                    <a:ln w="12700">
                      <a:solidFill>
                        <a:schemeClr val="bg1">
                          <a:lumMod val="85000"/>
                        </a:schemeClr>
                      </a:solidFill>
                    </a:ln>
                  </pic:spPr>
                </pic:pic>
              </a:graphicData>
            </a:graphic>
          </wp:inline>
        </w:drawing>
      </w:r>
    </w:p>
    <w:p w14:paraId="4151F542" w14:textId="00640C4B" w:rsidR="005A2AAF" w:rsidRPr="003B5A0E" w:rsidRDefault="005A2AAF" w:rsidP="00933141">
      <w:pPr>
        <w:pStyle w:val="1e"/>
      </w:pPr>
      <w:r w:rsidRPr="003B5A0E">
        <w:t>点击</w:t>
      </w:r>
      <w:proofErr w:type="gramStart"/>
      <w:r w:rsidRPr="003B5A0E">
        <w:t>“</w:t>
      </w:r>
      <w:proofErr w:type="gramEnd"/>
      <w:r w:rsidRPr="003B5A0E">
        <w:t>完成</w:t>
      </w:r>
      <w:r w:rsidRPr="003B5A0E">
        <w:t>“</w:t>
      </w:r>
      <w:r w:rsidRPr="003B5A0E">
        <w:t>，</w:t>
      </w:r>
      <w:r w:rsidR="007E7F8A" w:rsidRPr="003B5A0E">
        <w:t>进入下一步设置。</w:t>
      </w:r>
      <w:r w:rsidR="007E7F8A" w:rsidRPr="003B5A0E">
        <w:t xml:space="preserve"> </w:t>
      </w:r>
    </w:p>
    <w:p w14:paraId="16ED87E7" w14:textId="55A9CC69" w:rsidR="007E7F8A" w:rsidRPr="003B5A0E" w:rsidRDefault="00A3773D" w:rsidP="00933141">
      <w:pPr>
        <w:pStyle w:val="1e"/>
      </w:pPr>
      <w:r w:rsidRPr="003B5A0E">
        <w:rPr>
          <w:smallCaps/>
          <w:noProof/>
          <w:color w:val="0000FF"/>
        </w:rPr>
        <mc:AlternateContent>
          <mc:Choice Requires="wps">
            <w:drawing>
              <wp:anchor distT="0" distB="0" distL="114300" distR="114300" simplePos="0" relativeHeight="251732992" behindDoc="0" locked="0" layoutInCell="1" allowOverlap="1" wp14:anchorId="58633B41" wp14:editId="1F444B02">
                <wp:simplePos x="0" y="0"/>
                <wp:positionH relativeFrom="column">
                  <wp:posOffset>3733817</wp:posOffset>
                </wp:positionH>
                <wp:positionV relativeFrom="paragraph">
                  <wp:posOffset>2939415</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6591B" id="矩形 88" o:spid="_x0000_s1026" style="position:absolute;left:0;text-align:left;margin-left:294pt;margin-top:231.4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" filled="f" strokecolor="#c7000b" strokeweight="2.25pt"/>
            </w:pict>
          </mc:Fallback>
        </mc:AlternateContent>
      </w:r>
      <w:r w:rsidR="007E7F8A" w:rsidRPr="003B5A0E">
        <w:rPr>
          <w:noProof/>
        </w:rPr>
        <w:drawing>
          <wp:inline distT="0" distB="0" distL="0" distR="0" wp14:anchorId="3BEBBB2E" wp14:editId="6E13AED6">
            <wp:extent cx="4587102" cy="3555742"/>
            <wp:effectExtent l="19050" t="19050" r="23495" b="260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0288" cy="3573715"/>
                    </a:xfrm>
                    <a:prstGeom prst="rect">
                      <a:avLst/>
                    </a:prstGeom>
                    <a:ln w="12700">
                      <a:solidFill>
                        <a:schemeClr val="bg1">
                          <a:lumMod val="85000"/>
                        </a:schemeClr>
                      </a:solidFill>
                    </a:ln>
                  </pic:spPr>
                </pic:pic>
              </a:graphicData>
            </a:graphic>
          </wp:inline>
        </w:drawing>
      </w:r>
    </w:p>
    <w:p w14:paraId="193859C3" w14:textId="7A7433A9" w:rsidR="007E7F8A" w:rsidRPr="003B5A0E" w:rsidRDefault="007E7F8A" w:rsidP="00933141">
      <w:pPr>
        <w:pStyle w:val="1e"/>
      </w:pPr>
      <w:r w:rsidRPr="003B5A0E">
        <w:t>点击</w:t>
      </w:r>
      <w:proofErr w:type="gramStart"/>
      <w:r w:rsidRPr="003B5A0E">
        <w:t>“</w:t>
      </w:r>
      <w:proofErr w:type="gramEnd"/>
      <w:r w:rsidRPr="003B5A0E">
        <w:t>接受更改</w:t>
      </w:r>
      <w:r w:rsidRPr="003B5A0E">
        <w:t>“</w:t>
      </w:r>
      <w:r w:rsidRPr="003B5A0E">
        <w:t>，完成分区设置，接下来进行网络和主机名设置。</w:t>
      </w:r>
    </w:p>
    <w:p w14:paraId="557FC2AC" w14:textId="18035720" w:rsidR="007E7F8A" w:rsidRPr="003B5A0E" w:rsidRDefault="00525C24" w:rsidP="00933141">
      <w:pPr>
        <w:pStyle w:val="1e"/>
      </w:pPr>
      <w:r w:rsidRPr="003B5A0E">
        <w:lastRenderedPageBreak/>
        <w:t>在安装信息摘要页面，点击</w:t>
      </w:r>
      <w:proofErr w:type="gramStart"/>
      <w:r w:rsidRPr="003B5A0E">
        <w:t>“</w:t>
      </w:r>
      <w:proofErr w:type="gramEnd"/>
      <w:r w:rsidRPr="003B5A0E">
        <w:t>网络和主机名</w:t>
      </w:r>
      <w:r w:rsidRPr="003B5A0E">
        <w:t>“</w:t>
      </w:r>
      <w:r w:rsidRPr="003B5A0E">
        <w:t>进行网络和主机名设置，具体如下：</w:t>
      </w:r>
    </w:p>
    <w:p w14:paraId="6FE4C2DA" w14:textId="4351FC9F" w:rsidR="007E7F8A" w:rsidRPr="003B5A0E" w:rsidRDefault="005A0AD7" w:rsidP="00933141">
      <w:pPr>
        <w:pStyle w:val="1e"/>
      </w:pPr>
      <w:r w:rsidRPr="003B5A0E">
        <w:rPr>
          <w:smallCaps/>
          <w:noProof/>
          <w:color w:val="0000FF"/>
        </w:rPr>
        <mc:AlternateContent>
          <mc:Choice Requires="wps">
            <w:drawing>
              <wp:anchor distT="0" distB="0" distL="114300" distR="114300" simplePos="0" relativeHeight="251735040" behindDoc="0" locked="0" layoutInCell="1" allowOverlap="1" wp14:anchorId="46C85DB4" wp14:editId="47E705C5">
                <wp:simplePos x="0" y="0"/>
                <wp:positionH relativeFrom="column">
                  <wp:posOffset>777635</wp:posOffset>
                </wp:positionH>
                <wp:positionV relativeFrom="paragraph">
                  <wp:posOffset>985520</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9279" id="矩形 89" o:spid="_x0000_s1026" style="position:absolute;left:0;text-align:left;margin-left:61.25pt;margin-top:77.6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" filled="f" strokecolor="#c7000b" strokeweight="2.25pt"/>
            </w:pict>
          </mc:Fallback>
        </mc:AlternateContent>
      </w:r>
      <w:r w:rsidR="00525C24" w:rsidRPr="003B5A0E">
        <w:rPr>
          <w:noProof/>
        </w:rPr>
        <w:drawing>
          <wp:inline distT="0" distB="0" distL="0" distR="0" wp14:anchorId="4E5ABA80" wp14:editId="3E314775">
            <wp:extent cx="5187177" cy="3849749"/>
            <wp:effectExtent l="19050" t="19050" r="1397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1315" cy="3860242"/>
                    </a:xfrm>
                    <a:prstGeom prst="rect">
                      <a:avLst/>
                    </a:prstGeom>
                    <a:ln w="12700">
                      <a:solidFill>
                        <a:schemeClr val="bg1">
                          <a:lumMod val="85000"/>
                        </a:schemeClr>
                      </a:solidFill>
                    </a:ln>
                  </pic:spPr>
                </pic:pic>
              </a:graphicData>
            </a:graphic>
          </wp:inline>
        </w:drawing>
      </w:r>
    </w:p>
    <w:p w14:paraId="79C9CD5D" w14:textId="1D1DBB14" w:rsidR="00D46C50" w:rsidRPr="003B5A0E" w:rsidRDefault="00D46C50" w:rsidP="00933141">
      <w:pPr>
        <w:pStyle w:val="1e"/>
      </w:pPr>
      <w:r w:rsidRPr="003B5A0E">
        <w:t>分别针对二张网卡进行设置，如以太网（</w:t>
      </w:r>
      <w:r w:rsidRPr="003B5A0E">
        <w:t>enpOs3</w:t>
      </w:r>
      <w:r w:rsidRPr="003B5A0E">
        <w:t>）网卡，先点击</w:t>
      </w:r>
      <w:proofErr w:type="gramStart"/>
      <w:r w:rsidRPr="003B5A0E">
        <w:t>“</w:t>
      </w:r>
      <w:proofErr w:type="gramEnd"/>
      <w:r w:rsidRPr="003B5A0E">
        <w:t>关闭</w:t>
      </w:r>
      <w:r w:rsidRPr="003B5A0E">
        <w:t>“</w:t>
      </w:r>
      <w:r w:rsidRPr="003B5A0E">
        <w:t>边上的按钮把网卡打开。</w:t>
      </w:r>
    </w:p>
    <w:p w14:paraId="081E5E78" w14:textId="7D49A517" w:rsidR="00D46C50" w:rsidRPr="003B5A0E" w:rsidRDefault="00B16102" w:rsidP="00933141">
      <w:pPr>
        <w:pStyle w:val="1e"/>
      </w:pPr>
      <w:r>
        <w:rPr>
          <w:noProof/>
        </w:rPr>
        <mc:AlternateContent>
          <mc:Choice Requires="wps">
            <w:drawing>
              <wp:anchor distT="0" distB="0" distL="114300" distR="114300" simplePos="0" relativeHeight="251801600" behindDoc="0" locked="0" layoutInCell="1" allowOverlap="1" wp14:anchorId="23F06933" wp14:editId="0D4F55A0">
                <wp:simplePos x="0" y="0"/>
                <wp:positionH relativeFrom="column">
                  <wp:posOffset>4610939</wp:posOffset>
                </wp:positionH>
                <wp:positionV relativeFrom="paragraph">
                  <wp:posOffset>2332513</wp:posOffset>
                </wp:positionV>
                <wp:extent cx="335386" cy="329057"/>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6933" id="文本框 115" o:spid="_x0000_s1028" type="#_x0000_t202" style="position:absolute;left:0;text-align:left;margin-left:363.05pt;margin-top:183.65pt;width:26.4pt;height:2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" filled="f" stroked="f" strokeweight=".5pt">
                <v:textbo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77F09073" wp14:editId="1E113273">
                <wp:simplePos x="0" y="0"/>
                <wp:positionH relativeFrom="column">
                  <wp:posOffset>3221937</wp:posOffset>
                </wp:positionH>
                <wp:positionV relativeFrom="paragraph">
                  <wp:posOffset>2737507</wp:posOffset>
                </wp:positionV>
                <wp:extent cx="335386" cy="329057"/>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09073" id="文本框 114" o:spid="_x0000_s1029" type="#_x0000_t202" style="position:absolute;left:0;text-align:left;margin-left:253.7pt;margin-top:215.55pt;width:26.4pt;height:2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9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" filled="f" stroked="f" strokeweight=".5pt">
                <v:textbo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13460761" wp14:editId="77EC65D1">
                <wp:simplePos x="0" y="0"/>
                <wp:positionH relativeFrom="column">
                  <wp:posOffset>687562</wp:posOffset>
                </wp:positionH>
                <wp:positionV relativeFrom="paragraph">
                  <wp:posOffset>2769147</wp:posOffset>
                </wp:positionV>
                <wp:extent cx="335386" cy="329057"/>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60761" id="文本框 113" o:spid="_x0000_s1030" type="#_x0000_t202" style="position:absolute;left:0;text-align:left;margin-left:54.15pt;margin-top:218.05pt;width:26.4pt;height:2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" filled="f" stroked="f" strokeweight=".5pt">
                <v:textbo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56583" wp14:editId="326FF52D">
                <wp:simplePos x="0" y="0"/>
                <wp:positionH relativeFrom="column">
                  <wp:posOffset>4610939</wp:posOffset>
                </wp:positionH>
                <wp:positionV relativeFrom="paragraph">
                  <wp:posOffset>570158</wp:posOffset>
                </wp:positionV>
                <wp:extent cx="335386" cy="329057"/>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6583" id="文本框 112" o:spid="_x0000_s1031" type="#_x0000_t202" style="position:absolute;left:0;text-align:left;margin-left:363.05pt;margin-top:44.9pt;width:26.4pt;height:25.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p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" filled="f" stroked="f" strokeweight=".5pt">
                <v:textbo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9F1546D" wp14:editId="52A8EF80">
                <wp:simplePos x="0" y="0"/>
                <wp:positionH relativeFrom="column">
                  <wp:posOffset>538854</wp:posOffset>
                </wp:positionH>
                <wp:positionV relativeFrom="paragraph">
                  <wp:posOffset>459417</wp:posOffset>
                </wp:positionV>
                <wp:extent cx="335386" cy="329057"/>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546D" id="文本框 111" o:spid="_x0000_s1032" type="#_x0000_t202" style="position:absolute;left:0;text-align:left;margin-left:42.45pt;margin-top:36.15pt;width:26.4pt;height:25.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" filled="f" stroked="f" strokeweight=".5pt">
                <v:textbo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41184" behindDoc="0" locked="0" layoutInCell="1" allowOverlap="1" wp14:anchorId="0419E96D" wp14:editId="0E3CDFC1">
                <wp:simplePos x="0" y="0"/>
                <wp:positionH relativeFrom="column">
                  <wp:posOffset>771714</wp:posOffset>
                </wp:positionH>
                <wp:positionV relativeFrom="paragraph">
                  <wp:posOffset>3041632</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5546" id="矩形 92" o:spid="_x0000_s1026" style="position:absolute;left:0;text-align:left;margin-left:60.75pt;margin-top:239.5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78048" behindDoc="0" locked="0" layoutInCell="1" allowOverlap="1" wp14:anchorId="3C94605E" wp14:editId="2161A2DF">
                <wp:simplePos x="0" y="0"/>
                <wp:positionH relativeFrom="column">
                  <wp:posOffset>3259094</wp:posOffset>
                </wp:positionH>
                <wp:positionV relativeFrom="paragraph">
                  <wp:posOffset>3041633</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1E53E" id="矩形 7" o:spid="_x0000_s1026" style="position:absolute;left:0;text-align:left;margin-left:256.6pt;margin-top:239.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43232" behindDoc="0" locked="0" layoutInCell="1" allowOverlap="1" wp14:anchorId="46A6FA23" wp14:editId="3564C881">
                <wp:simplePos x="0" y="0"/>
                <wp:positionH relativeFrom="column">
                  <wp:posOffset>4882430</wp:posOffset>
                </wp:positionH>
                <wp:positionV relativeFrom="paragraph">
                  <wp:posOffset>2566670</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179EF" id="矩形 93" o:spid="_x0000_s1026" style="position:absolute;left:0;text-align:left;margin-left:384.45pt;margin-top:202.1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39136" behindDoc="0" locked="0" layoutInCell="1" allowOverlap="1" wp14:anchorId="56885957" wp14:editId="604FE2B5">
                <wp:simplePos x="0" y="0"/>
                <wp:positionH relativeFrom="column">
                  <wp:posOffset>4894031</wp:posOffset>
                </wp:positionH>
                <wp:positionV relativeFrom="paragraph">
                  <wp:posOffset>660400</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8C4" id="矩形 91" o:spid="_x0000_s1026" style="position:absolute;left:0;text-align:left;margin-left:385.35pt;margin-top:52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37088" behindDoc="0" locked="0" layoutInCell="1" allowOverlap="1" wp14:anchorId="7A34F9FA" wp14:editId="037D8C68">
                <wp:simplePos x="0" y="0"/>
                <wp:positionH relativeFrom="column">
                  <wp:posOffset>776296</wp:posOffset>
                </wp:positionH>
                <wp:positionV relativeFrom="paragraph">
                  <wp:posOffset>550974</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91DA" id="矩形 90" o:spid="_x0000_s1026" style="position:absolute;left:0;text-align:left;margin-left:61.15pt;margin-top:43.4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" filled="f" strokecolor="#c7000b" strokeweight="2.25pt"/>
            </w:pict>
          </mc:Fallback>
        </mc:AlternateContent>
      </w:r>
      <w:r w:rsidR="006E1FC7" w:rsidRPr="003B5A0E">
        <w:rPr>
          <w:noProof/>
        </w:rPr>
        <w:drawing>
          <wp:inline distT="0" distB="0" distL="0" distR="0" wp14:anchorId="297206CF" wp14:editId="167BE99A">
            <wp:extent cx="4961890" cy="3366135"/>
            <wp:effectExtent l="0" t="0" r="0" b="571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3"/>
                    <a:stretch>
                      <a:fillRect/>
                    </a:stretch>
                  </pic:blipFill>
                  <pic:spPr>
                    <a:xfrm>
                      <a:off x="0" y="0"/>
                      <a:ext cx="4961890" cy="3366135"/>
                    </a:xfrm>
                    <a:prstGeom prst="rect">
                      <a:avLst/>
                    </a:prstGeom>
                  </pic:spPr>
                </pic:pic>
              </a:graphicData>
            </a:graphic>
          </wp:inline>
        </w:drawing>
      </w:r>
    </w:p>
    <w:p w14:paraId="5921D6BF" w14:textId="2763485B" w:rsidR="00D46C50" w:rsidRPr="003B5A0E" w:rsidRDefault="00D46C50" w:rsidP="00933141">
      <w:pPr>
        <w:pStyle w:val="1e"/>
      </w:pPr>
      <w:r w:rsidRPr="003B5A0E">
        <w:t>接着设置主机名（如：</w:t>
      </w:r>
      <w:r w:rsidR="00FA51EF" w:rsidRPr="003B5A0E">
        <w:t>db</w:t>
      </w:r>
      <w:r w:rsidRPr="003B5A0E">
        <w:t>1</w:t>
      </w:r>
      <w:r w:rsidRPr="003B5A0E">
        <w:t>），并</w:t>
      </w:r>
      <w:r w:rsidR="005B1788" w:rsidRPr="003B5A0E">
        <w:t>点击</w:t>
      </w:r>
      <w:r w:rsidR="005B1788" w:rsidRPr="003B5A0E">
        <w:t>“</w:t>
      </w:r>
      <w:r w:rsidRPr="003B5A0E">
        <w:t>应用</w:t>
      </w:r>
      <w:r w:rsidR="0043041F" w:rsidRPr="003B5A0E">
        <w:t>（</w:t>
      </w:r>
      <w:r w:rsidR="0043041F" w:rsidRPr="003B5A0E">
        <w:t>A</w:t>
      </w:r>
      <w:r w:rsidR="0043041F" w:rsidRPr="003B5A0E">
        <w:t>）</w:t>
      </w:r>
      <w:r w:rsidR="005B1788" w:rsidRPr="003B5A0E">
        <w:t>”</w:t>
      </w:r>
      <w:r w:rsidRPr="003B5A0E">
        <w:t>，然后点击</w:t>
      </w:r>
      <w:proofErr w:type="gramStart"/>
      <w:r w:rsidRPr="003B5A0E">
        <w:t>“</w:t>
      </w:r>
      <w:proofErr w:type="gramEnd"/>
      <w:r w:rsidRPr="003B5A0E">
        <w:t>配置</w:t>
      </w:r>
      <w:r w:rsidRPr="003B5A0E">
        <w:t>“</w:t>
      </w:r>
      <w:r w:rsidRPr="003B5A0E">
        <w:t>。</w:t>
      </w:r>
    </w:p>
    <w:p w14:paraId="26DB8F52" w14:textId="17E11593" w:rsidR="0043041F" w:rsidRPr="003B5A0E" w:rsidRDefault="0043041F" w:rsidP="00933141">
      <w:pPr>
        <w:pStyle w:val="1e"/>
      </w:pPr>
      <w:r w:rsidRPr="003B5A0E">
        <w:lastRenderedPageBreak/>
        <w:t>说明：设置主机名时一定要注意，如果在同一网段内有多位学员按此文档来安装，请</w:t>
      </w:r>
      <w:r w:rsidR="00260E4B" w:rsidRPr="003B5A0E">
        <w:t>尽量</w:t>
      </w:r>
      <w:r w:rsidRPr="003B5A0E">
        <w:t>把主机名</w:t>
      </w:r>
      <w:r w:rsidR="00260E4B" w:rsidRPr="003B5A0E">
        <w:t>设成不一样</w:t>
      </w:r>
      <w:r w:rsidRPr="003B5A0E">
        <w:t>。</w:t>
      </w:r>
    </w:p>
    <w:p w14:paraId="4596D3E6" w14:textId="666CF12A" w:rsidR="00D46C50" w:rsidRPr="003B5A0E" w:rsidRDefault="003923BB" w:rsidP="00933141">
      <w:pPr>
        <w:pStyle w:val="1e"/>
      </w:pPr>
      <w:r w:rsidRPr="003B5A0E">
        <w:rPr>
          <w:noProof/>
        </w:rPr>
        <mc:AlternateContent>
          <mc:Choice Requires="wps">
            <w:drawing>
              <wp:anchor distT="0" distB="0" distL="114300" distR="114300" simplePos="0" relativeHeight="251749376" behindDoc="0" locked="0" layoutInCell="1" allowOverlap="1" wp14:anchorId="687F49C2" wp14:editId="294BBA1F">
                <wp:simplePos x="0" y="0"/>
                <wp:positionH relativeFrom="column">
                  <wp:posOffset>4635208</wp:posOffset>
                </wp:positionH>
                <wp:positionV relativeFrom="paragraph">
                  <wp:posOffset>4022691</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4492C" id="矩形 96" o:spid="_x0000_s1026" style="position:absolute;left:0;text-align:left;margin-left:365pt;margin-top:316.7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47328" behindDoc="0" locked="0" layoutInCell="1" allowOverlap="1" wp14:anchorId="4237165E" wp14:editId="08260321">
                <wp:simplePos x="0" y="0"/>
                <wp:positionH relativeFrom="column">
                  <wp:posOffset>759820</wp:posOffset>
                </wp:positionH>
                <wp:positionV relativeFrom="paragraph">
                  <wp:posOffset>857216</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B788" id="矩形 95" o:spid="_x0000_s1026" style="position:absolute;left:0;text-align:left;margin-left:59.85pt;margin-top:67.5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45280" behindDoc="0" locked="0" layoutInCell="1" allowOverlap="1" wp14:anchorId="7F4C6B23" wp14:editId="7C6CD1CA">
                <wp:simplePos x="0" y="0"/>
                <wp:positionH relativeFrom="column">
                  <wp:posOffset>771714</wp:posOffset>
                </wp:positionH>
                <wp:positionV relativeFrom="paragraph">
                  <wp:posOffset>541655</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9F90" id="矩形 94" o:spid="_x0000_s1026" style="position:absolute;left:0;text-align:left;margin-left:60.75pt;margin-top:42.6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" filled="f" strokecolor="#c7000b" strokeweight="2.25pt"/>
            </w:pict>
          </mc:Fallback>
        </mc:AlternateContent>
      </w:r>
      <w:r w:rsidR="00D46C50" w:rsidRPr="003B5A0E">
        <w:rPr>
          <w:noProof/>
        </w:rPr>
        <w:drawing>
          <wp:inline distT="0" distB="0" distL="0" distR="0" wp14:anchorId="027FB147" wp14:editId="73F7A007">
            <wp:extent cx="4667011" cy="4317365"/>
            <wp:effectExtent l="19050" t="19050" r="19685" b="260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5013" cy="4343269"/>
                    </a:xfrm>
                    <a:prstGeom prst="rect">
                      <a:avLst/>
                    </a:prstGeom>
                    <a:ln w="12700">
                      <a:solidFill>
                        <a:schemeClr val="bg1">
                          <a:lumMod val="85000"/>
                        </a:schemeClr>
                      </a:solidFill>
                    </a:ln>
                  </pic:spPr>
                </pic:pic>
              </a:graphicData>
            </a:graphic>
          </wp:inline>
        </w:drawing>
      </w:r>
    </w:p>
    <w:p w14:paraId="12D739DE" w14:textId="10415FB4" w:rsidR="00D46C50" w:rsidRPr="003B5A0E" w:rsidRDefault="00D46C50" w:rsidP="00933141">
      <w:pPr>
        <w:pStyle w:val="1e"/>
      </w:pPr>
      <w:r w:rsidRPr="003B5A0E">
        <w:t>在配置页中，选择</w:t>
      </w:r>
      <w:proofErr w:type="gramStart"/>
      <w:r w:rsidRPr="003B5A0E">
        <w:t>“</w:t>
      </w:r>
      <w:proofErr w:type="gramEnd"/>
      <w:r w:rsidRPr="003B5A0E">
        <w:t>常规</w:t>
      </w:r>
      <w:r w:rsidRPr="003B5A0E">
        <w:t>“</w:t>
      </w:r>
      <w:r w:rsidRPr="003B5A0E">
        <w:t>，然后勾选</w:t>
      </w:r>
      <w:r w:rsidRPr="003B5A0E">
        <w:t>”</w:t>
      </w:r>
      <w:r w:rsidRPr="003B5A0E">
        <w:t>可用时自动链接到这个网络</w:t>
      </w:r>
      <w:r w:rsidRPr="003B5A0E">
        <w:t>“</w:t>
      </w:r>
      <w:r w:rsidRPr="003B5A0E">
        <w:t>，接着点击</w:t>
      </w:r>
      <w:r w:rsidRPr="003B5A0E">
        <w:t>”</w:t>
      </w:r>
      <w:r w:rsidRPr="003B5A0E">
        <w:t>保存</w:t>
      </w:r>
      <w:r w:rsidRPr="003B5A0E">
        <w:t>“</w:t>
      </w:r>
      <w:r w:rsidRPr="003B5A0E">
        <w:t>。</w:t>
      </w:r>
    </w:p>
    <w:p w14:paraId="370134AA" w14:textId="724F45E8" w:rsidR="00D46C50" w:rsidRPr="003B5A0E" w:rsidRDefault="00B16102" w:rsidP="00933141">
      <w:pPr>
        <w:pStyle w:val="1e"/>
      </w:pPr>
      <w:r w:rsidRPr="003B5A0E">
        <w:rPr>
          <w:noProof/>
        </w:rPr>
        <mc:AlternateContent>
          <mc:Choice Requires="wps">
            <w:drawing>
              <wp:anchor distT="0" distB="0" distL="114300" distR="114300" simplePos="0" relativeHeight="251805696" behindDoc="0" locked="0" layoutInCell="1" allowOverlap="1" wp14:anchorId="084911FE" wp14:editId="719F0D30">
                <wp:simplePos x="0" y="0"/>
                <wp:positionH relativeFrom="column">
                  <wp:posOffset>4696434</wp:posOffset>
                </wp:positionH>
                <wp:positionV relativeFrom="paragraph">
                  <wp:posOffset>2493309</wp:posOffset>
                </wp:positionV>
                <wp:extent cx="680263" cy="257329"/>
                <wp:effectExtent l="19050" t="19050" r="24765" b="28575"/>
                <wp:wrapNone/>
                <wp:docPr id="118" name="矩形 118"/>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E214" id="矩形 118" o:spid="_x0000_s1026" style="position:absolute;left:0;text-align:left;margin-left:369.8pt;margin-top:196.3pt;width:53.5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3E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803648" behindDoc="0" locked="0" layoutInCell="1" allowOverlap="1" wp14:anchorId="59353B5B" wp14:editId="22B17DA3">
                <wp:simplePos x="0" y="0"/>
                <wp:positionH relativeFrom="column">
                  <wp:posOffset>4696460</wp:posOffset>
                </wp:positionH>
                <wp:positionV relativeFrom="paragraph">
                  <wp:posOffset>638931</wp:posOffset>
                </wp:positionV>
                <wp:extent cx="680263" cy="257329"/>
                <wp:effectExtent l="19050" t="19050" r="24765" b="28575"/>
                <wp:wrapNone/>
                <wp:docPr id="117" name="矩形 117"/>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3622" id="矩形 117" o:spid="_x0000_s1026" style="position:absolute;left:0;text-align:left;margin-left:369.8pt;margin-top:50.3pt;width:53.5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IJ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" filled="f" strokecolor="#c7000b" strokeweight="2.25pt"/>
            </w:pict>
          </mc:Fallback>
        </mc:AlternateContent>
      </w:r>
      <w:r w:rsidR="00927944" w:rsidRPr="003B5A0E">
        <w:rPr>
          <w:smallCaps/>
          <w:noProof/>
          <w:color w:val="0000FF"/>
        </w:rPr>
        <mc:AlternateContent>
          <mc:Choice Requires="wps">
            <w:drawing>
              <wp:anchor distT="0" distB="0" distL="114300" distR="114300" simplePos="0" relativeHeight="251751424" behindDoc="0" locked="0" layoutInCell="1" allowOverlap="1" wp14:anchorId="03D1D001" wp14:editId="6639D029">
                <wp:simplePos x="0" y="0"/>
                <wp:positionH relativeFrom="column">
                  <wp:posOffset>788361</wp:posOffset>
                </wp:positionH>
                <wp:positionV relativeFrom="paragraph">
                  <wp:posOffset>866157</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50AC" id="矩形 97" o:spid="_x0000_s1026" style="position:absolute;left:0;text-align:left;margin-left:62.1pt;margin-top:68.2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" filled="f" strokecolor="#c7000b" strokeweight="2.25pt"/>
            </w:pict>
          </mc:Fallback>
        </mc:AlternateContent>
      </w:r>
      <w:r w:rsidR="00D46C50" w:rsidRPr="003B5A0E">
        <w:rPr>
          <w:noProof/>
        </w:rPr>
        <w:drawing>
          <wp:inline distT="0" distB="0" distL="0" distR="0" wp14:anchorId="7738C727" wp14:editId="02263C82">
            <wp:extent cx="4785730" cy="2848707"/>
            <wp:effectExtent l="19050" t="19050" r="15240" b="279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3244"/>
                    <a:stretch/>
                  </pic:blipFill>
                  <pic:spPr bwMode="auto">
                    <a:xfrm>
                      <a:off x="0" y="0"/>
                      <a:ext cx="4813192" cy="2865054"/>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E0B072" w14:textId="307A2866" w:rsidR="00D46C50" w:rsidRPr="003B5A0E" w:rsidRDefault="00D46C50" w:rsidP="00933141">
      <w:pPr>
        <w:pStyle w:val="1e"/>
      </w:pPr>
      <w:r w:rsidRPr="003B5A0E">
        <w:t>参数第一张网卡的设置步骤对第二张网卡进行设置，先打开网卡，接着进行配置，具体如下：</w:t>
      </w:r>
    </w:p>
    <w:p w14:paraId="29C97E6E" w14:textId="13C914FE"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55520" behindDoc="0" locked="0" layoutInCell="1" allowOverlap="1" wp14:anchorId="734095D9" wp14:editId="7744D25F">
                <wp:simplePos x="0" y="0"/>
                <wp:positionH relativeFrom="column">
                  <wp:posOffset>4601554</wp:posOffset>
                </wp:positionH>
                <wp:positionV relativeFrom="paragraph">
                  <wp:posOffset>3508341</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B805" id="矩形 99" o:spid="_x0000_s1026" style="position:absolute;left:0;text-align:left;margin-left:362.35pt;margin-top:276.25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53472" behindDoc="0" locked="0" layoutInCell="1" allowOverlap="1" wp14:anchorId="1314DB6E" wp14:editId="2436FF49">
                <wp:simplePos x="0" y="0"/>
                <wp:positionH relativeFrom="column">
                  <wp:posOffset>1311584</wp:posOffset>
                </wp:positionH>
                <wp:positionV relativeFrom="paragraph">
                  <wp:posOffset>845168</wp:posOffset>
                </wp:positionV>
                <wp:extent cx="1406623" cy="197680"/>
                <wp:effectExtent l="19050" t="19050" r="22225" b="12065"/>
                <wp:wrapNone/>
                <wp:docPr id="98" name="矩形 98"/>
                <wp:cNvGraphicFramePr/>
                <a:graphic xmlns:a="http://schemas.openxmlformats.org/drawingml/2006/main">
                  <a:graphicData uri="http://schemas.microsoft.com/office/word/2010/wordprocessingShape">
                    <wps:wsp>
                      <wps:cNvSpPr/>
                      <wps:spPr>
                        <a:xfrm>
                          <a:off x="0" y="0"/>
                          <a:ext cx="1406623" cy="1976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723F" id="矩形 98" o:spid="_x0000_s1026" style="position:absolute;left:0;text-align:left;margin-left:103.25pt;margin-top:66.55pt;width:110.75pt;height:1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" filled="f" strokecolor="#c7000b" strokeweight="2.25pt"/>
            </w:pict>
          </mc:Fallback>
        </mc:AlternateContent>
      </w:r>
      <w:r w:rsidR="00D46C50" w:rsidRPr="003B5A0E">
        <w:rPr>
          <w:noProof/>
        </w:rPr>
        <w:drawing>
          <wp:inline distT="0" distB="0" distL="0" distR="0" wp14:anchorId="0DC541A2" wp14:editId="185C1B75">
            <wp:extent cx="5120502" cy="3719509"/>
            <wp:effectExtent l="19050" t="19050" r="2349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1439" cy="3734718"/>
                    </a:xfrm>
                    <a:prstGeom prst="rect">
                      <a:avLst/>
                    </a:prstGeom>
                    <a:ln w="12700">
                      <a:solidFill>
                        <a:schemeClr val="bg1">
                          <a:lumMod val="85000"/>
                        </a:schemeClr>
                      </a:solidFill>
                    </a:ln>
                  </pic:spPr>
                </pic:pic>
              </a:graphicData>
            </a:graphic>
          </wp:inline>
        </w:drawing>
      </w:r>
    </w:p>
    <w:p w14:paraId="1242A68E" w14:textId="6740A2C0" w:rsidR="00D46C50" w:rsidRPr="003B5A0E" w:rsidRDefault="00D46C50" w:rsidP="00933141">
      <w:pPr>
        <w:pStyle w:val="1e"/>
      </w:pPr>
      <w:r w:rsidRPr="003B5A0E">
        <w:t>点击</w:t>
      </w:r>
      <w:proofErr w:type="gramStart"/>
      <w:r w:rsidRPr="003B5A0E">
        <w:t>“</w:t>
      </w:r>
      <w:proofErr w:type="gramEnd"/>
      <w:r w:rsidRPr="003B5A0E">
        <w:t>保存</w:t>
      </w:r>
      <w:r w:rsidRPr="003B5A0E">
        <w:t>“</w:t>
      </w:r>
      <w:r w:rsidRPr="003B5A0E">
        <w:t>。</w:t>
      </w:r>
    </w:p>
    <w:p w14:paraId="35B080B5" w14:textId="2B2A7C76" w:rsidR="00D46C50" w:rsidRPr="003B5A0E" w:rsidRDefault="00927944" w:rsidP="00933141">
      <w:pPr>
        <w:pStyle w:val="1e"/>
      </w:pPr>
      <w:r w:rsidRPr="003B5A0E">
        <w:rPr>
          <w:smallCaps/>
          <w:noProof/>
          <w:color w:val="0000FF"/>
        </w:rPr>
        <mc:AlternateContent>
          <mc:Choice Requires="wps">
            <w:drawing>
              <wp:anchor distT="0" distB="0" distL="114300" distR="114300" simplePos="0" relativeHeight="251757568" behindDoc="0" locked="0" layoutInCell="1" allowOverlap="1" wp14:anchorId="6DA89C53" wp14:editId="6A07C894">
                <wp:simplePos x="0" y="0"/>
                <wp:positionH relativeFrom="column">
                  <wp:posOffset>756731</wp:posOffset>
                </wp:positionH>
                <wp:positionV relativeFrom="paragraph">
                  <wp:posOffset>248920</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2955" id="矩形 100" o:spid="_x0000_s1026" style="position:absolute;left:0;text-align:left;margin-left:59.6pt;margin-top:19.6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" filled="f" strokecolor="#c7000b" strokeweight="2.25pt"/>
            </w:pict>
          </mc:Fallback>
        </mc:AlternateContent>
      </w:r>
      <w:r w:rsidR="00D46C50" w:rsidRPr="003B5A0E">
        <w:rPr>
          <w:noProof/>
        </w:rPr>
        <w:drawing>
          <wp:inline distT="0" distB="0" distL="0" distR="0" wp14:anchorId="05CC1C72" wp14:editId="0D1E40B2">
            <wp:extent cx="5120005" cy="3068516"/>
            <wp:effectExtent l="19050" t="19050" r="23495"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1053"/>
                    <a:stretch/>
                  </pic:blipFill>
                  <pic:spPr bwMode="auto">
                    <a:xfrm>
                      <a:off x="0" y="0"/>
                      <a:ext cx="5131027" cy="307512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6B8E98" w14:textId="08A829DF" w:rsidR="00D46C50" w:rsidRPr="003B5A0E" w:rsidRDefault="00D46C50" w:rsidP="00933141">
      <w:pPr>
        <w:pStyle w:val="1e"/>
      </w:pPr>
      <w:r w:rsidRPr="003B5A0E">
        <w:t>点击</w:t>
      </w:r>
      <w:proofErr w:type="gramStart"/>
      <w:r w:rsidRPr="003B5A0E">
        <w:t>“</w:t>
      </w:r>
      <w:proofErr w:type="gramEnd"/>
      <w:r w:rsidRPr="003B5A0E">
        <w:t>完成</w:t>
      </w:r>
      <w:r w:rsidRPr="003B5A0E">
        <w:t>“</w:t>
      </w:r>
      <w:r w:rsidRPr="003B5A0E">
        <w:t>，结束网络和主机名的设置。</w:t>
      </w:r>
    </w:p>
    <w:p w14:paraId="25EB8DDF" w14:textId="4861C023" w:rsidR="00D46C50" w:rsidRPr="003B5A0E" w:rsidRDefault="00D46C50" w:rsidP="00933141">
      <w:pPr>
        <w:pStyle w:val="1e"/>
      </w:pPr>
      <w:r w:rsidRPr="003B5A0E">
        <w:t>在安装信息摘要页面，点击</w:t>
      </w:r>
      <w:proofErr w:type="gramStart"/>
      <w:r w:rsidRPr="003B5A0E">
        <w:t>“</w:t>
      </w:r>
      <w:proofErr w:type="gramEnd"/>
      <w:r w:rsidRPr="003B5A0E">
        <w:t>软件选择</w:t>
      </w:r>
      <w:r w:rsidRPr="003B5A0E">
        <w:t xml:space="preserve"> “</w:t>
      </w:r>
      <w:r w:rsidRPr="003B5A0E">
        <w:t>进行软件安装设置，具体如下：</w:t>
      </w:r>
    </w:p>
    <w:p w14:paraId="365AF28F" w14:textId="7BD29962"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61664" behindDoc="0" locked="0" layoutInCell="1" allowOverlap="1" wp14:anchorId="4972E3FE" wp14:editId="78396BB6">
                <wp:simplePos x="0" y="0"/>
                <wp:positionH relativeFrom="column">
                  <wp:posOffset>3324517</wp:posOffset>
                </wp:positionH>
                <wp:positionV relativeFrom="paragraph">
                  <wp:posOffset>1284605</wp:posOffset>
                </wp:positionV>
                <wp:extent cx="2335677" cy="2094327"/>
                <wp:effectExtent l="19050" t="19050" r="26670" b="20320"/>
                <wp:wrapNone/>
                <wp:docPr id="102" name="矩形 102"/>
                <wp:cNvGraphicFramePr/>
                <a:graphic xmlns:a="http://schemas.openxmlformats.org/drawingml/2006/main">
                  <a:graphicData uri="http://schemas.microsoft.com/office/word/2010/wordprocessingShape">
                    <wps:wsp>
                      <wps:cNvSpPr/>
                      <wps:spPr>
                        <a:xfrm>
                          <a:off x="0" y="0"/>
                          <a:ext cx="2335677" cy="20943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872FA" id="矩形 102" o:spid="_x0000_s1026" style="position:absolute;left:0;text-align:left;margin-left:261.75pt;margin-top:101.15pt;width:183.9pt;height:164.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759616" behindDoc="0" locked="0" layoutInCell="1" allowOverlap="1" wp14:anchorId="02E63466" wp14:editId="36F0EDB3">
                <wp:simplePos x="0" y="0"/>
                <wp:positionH relativeFrom="column">
                  <wp:posOffset>813178</wp:posOffset>
                </wp:positionH>
                <wp:positionV relativeFrom="paragraph">
                  <wp:posOffset>1835768</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809B0" id="矩形 101" o:spid="_x0000_s1026" style="position:absolute;left:0;text-align:left;margin-left:64.05pt;margin-top:144.5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" filled="f" strokecolor="#c7000b" strokeweight="2.25pt"/>
            </w:pict>
          </mc:Fallback>
        </mc:AlternateContent>
      </w:r>
      <w:r w:rsidR="002A439D" w:rsidRPr="003B5A0E">
        <w:rPr>
          <w:noProof/>
        </w:rPr>
        <mc:AlternateContent>
          <mc:Choice Requires="wps">
            <w:drawing>
              <wp:anchor distT="0" distB="0" distL="114300" distR="114300" simplePos="0" relativeHeight="251763712" behindDoc="0" locked="0" layoutInCell="1" allowOverlap="1" wp14:anchorId="6DEE8D96" wp14:editId="59533452">
                <wp:simplePos x="0" y="0"/>
                <wp:positionH relativeFrom="column">
                  <wp:posOffset>759168</wp:posOffset>
                </wp:positionH>
                <wp:positionV relativeFrom="paragraph">
                  <wp:posOffset>248937</wp:posOffset>
                </wp:positionV>
                <wp:extent cx="545484" cy="238835"/>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84"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93F66" id="矩形 103" o:spid="_x0000_s1026" style="position:absolute;left:0;text-align:left;margin-left:59.8pt;margin-top:19.6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" filled="f" strokecolor="#c7000b" strokeweight="2.25pt"/>
            </w:pict>
          </mc:Fallback>
        </mc:AlternateContent>
      </w:r>
      <w:r w:rsidR="00A775A2" w:rsidRPr="003B5A0E">
        <w:rPr>
          <w:noProof/>
        </w:rPr>
        <w:drawing>
          <wp:inline distT="0" distB="0" distL="0" distR="0" wp14:anchorId="0A906251" wp14:editId="723944AF">
            <wp:extent cx="5053827" cy="3360653"/>
            <wp:effectExtent l="19050" t="1905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58579" cy="3363813"/>
                    </a:xfrm>
                    <a:prstGeom prst="rect">
                      <a:avLst/>
                    </a:prstGeom>
                    <a:ln w="12700">
                      <a:solidFill>
                        <a:schemeClr val="bg1">
                          <a:lumMod val="85000"/>
                        </a:schemeClr>
                      </a:solidFill>
                    </a:ln>
                  </pic:spPr>
                </pic:pic>
              </a:graphicData>
            </a:graphic>
          </wp:inline>
        </w:drawing>
      </w:r>
    </w:p>
    <w:p w14:paraId="6914E8F6" w14:textId="0C1F9926" w:rsidR="00D46C50" w:rsidRPr="003B5A0E" w:rsidRDefault="00A775A2" w:rsidP="00933141">
      <w:pPr>
        <w:pStyle w:val="1e"/>
      </w:pPr>
      <w:r w:rsidRPr="003B5A0E">
        <w:t>在此页面选择</w:t>
      </w:r>
      <w:proofErr w:type="gramStart"/>
      <w:r w:rsidRPr="003B5A0E">
        <w:t>“</w:t>
      </w:r>
      <w:proofErr w:type="gramEnd"/>
      <w:r w:rsidRPr="003B5A0E">
        <w:t>虚拟化主机</w:t>
      </w:r>
      <w:r w:rsidR="00D222AF" w:rsidRPr="003B5A0E">
        <w:t>“</w:t>
      </w:r>
      <w:r w:rsidRPr="003B5A0E">
        <w:t>，</w:t>
      </w:r>
      <w:r w:rsidR="00D222AF" w:rsidRPr="003B5A0E">
        <w:t>并在右边勾选</w:t>
      </w:r>
      <w:r w:rsidRPr="003B5A0E">
        <w:t>”Linux</w:t>
      </w:r>
      <w:r w:rsidRPr="003B5A0E">
        <w:t>的远程管理</w:t>
      </w:r>
      <w:r w:rsidRPr="003B5A0E">
        <w:t>“</w:t>
      </w:r>
      <w:r w:rsidRPr="003B5A0E">
        <w:t>、</w:t>
      </w:r>
      <w:r w:rsidRPr="003B5A0E">
        <w:t>”</w:t>
      </w:r>
      <w:r w:rsidRPr="003B5A0E">
        <w:t>开发工具</w:t>
      </w:r>
      <w:r w:rsidRPr="003B5A0E">
        <w:t>“</w:t>
      </w:r>
      <w:r w:rsidRPr="003B5A0E">
        <w:t>、</w:t>
      </w:r>
      <w:r w:rsidRPr="003B5A0E">
        <w:t>”</w:t>
      </w:r>
      <w:r w:rsidRPr="003B5A0E">
        <w:t>安全性</w:t>
      </w:r>
      <w:r w:rsidR="00D222AF" w:rsidRPr="003B5A0E">
        <w:t>工具</w:t>
      </w:r>
      <w:r w:rsidR="00D222AF" w:rsidRPr="003B5A0E">
        <w:t>“</w:t>
      </w:r>
      <w:r w:rsidR="00D222AF" w:rsidRPr="003B5A0E">
        <w:t>、</w:t>
      </w:r>
      <w:r w:rsidR="00D222AF" w:rsidRPr="003B5A0E">
        <w:t>”</w:t>
      </w:r>
      <w:r w:rsidR="00D222AF" w:rsidRPr="003B5A0E">
        <w:t>系统管理工具</w:t>
      </w:r>
      <w:r w:rsidR="00D222AF" w:rsidRPr="003B5A0E">
        <w:t>“</w:t>
      </w:r>
      <w:r w:rsidR="00D222AF" w:rsidRPr="003B5A0E">
        <w:t>。然后点击完成。</w:t>
      </w:r>
    </w:p>
    <w:p w14:paraId="50FBF2A9" w14:textId="0E97F4F3" w:rsidR="00D222AF" w:rsidRPr="003B5A0E" w:rsidRDefault="002A439D" w:rsidP="00933141">
      <w:pPr>
        <w:pStyle w:val="1e"/>
      </w:pPr>
      <w:r w:rsidRPr="003B5A0E">
        <w:rPr>
          <w:smallCaps/>
          <w:noProof/>
          <w:color w:val="0000FF"/>
        </w:rPr>
        <mc:AlternateContent>
          <mc:Choice Requires="wps">
            <w:drawing>
              <wp:anchor distT="0" distB="0" distL="114300" distR="114300" simplePos="0" relativeHeight="251765760" behindDoc="0" locked="0" layoutInCell="1" allowOverlap="1" wp14:anchorId="4C9317D9" wp14:editId="281429D6">
                <wp:simplePos x="0" y="0"/>
                <wp:positionH relativeFrom="column">
                  <wp:posOffset>5094331</wp:posOffset>
                </wp:positionH>
                <wp:positionV relativeFrom="paragraph">
                  <wp:posOffset>3432175</wp:posOffset>
                </wp:positionV>
                <wp:extent cx="689903" cy="203249"/>
                <wp:effectExtent l="19050" t="19050" r="15240" b="25400"/>
                <wp:wrapNone/>
                <wp:docPr id="104" name="矩形 104"/>
                <wp:cNvGraphicFramePr/>
                <a:graphic xmlns:a="http://schemas.openxmlformats.org/drawingml/2006/main">
                  <a:graphicData uri="http://schemas.microsoft.com/office/word/2010/wordprocessingShape">
                    <wps:wsp>
                      <wps:cNvSpPr/>
                      <wps:spPr>
                        <a:xfrm>
                          <a:off x="0" y="0"/>
                          <a:ext cx="68990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2BD6" id="矩形 104" o:spid="_x0000_s1026" style="position:absolute;left:0;text-align:left;margin-left:401.15pt;margin-top:270.25pt;width:54.3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" filled="f" strokecolor="#c7000b" strokeweight="2.25pt"/>
            </w:pict>
          </mc:Fallback>
        </mc:AlternateContent>
      </w:r>
      <w:r w:rsidR="00D222AF" w:rsidRPr="003B5A0E">
        <w:rPr>
          <w:noProof/>
        </w:rPr>
        <w:drawing>
          <wp:inline distT="0" distB="0" distL="0" distR="0" wp14:anchorId="26F18B2E" wp14:editId="769CBC48">
            <wp:extent cx="5139515" cy="3761050"/>
            <wp:effectExtent l="19050" t="19050" r="2349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3976" cy="3771633"/>
                    </a:xfrm>
                    <a:prstGeom prst="rect">
                      <a:avLst/>
                    </a:prstGeom>
                    <a:ln w="12700">
                      <a:solidFill>
                        <a:schemeClr val="bg1">
                          <a:lumMod val="85000"/>
                        </a:schemeClr>
                      </a:solidFill>
                    </a:ln>
                  </pic:spPr>
                </pic:pic>
              </a:graphicData>
            </a:graphic>
          </wp:inline>
        </w:drawing>
      </w:r>
    </w:p>
    <w:p w14:paraId="623A14EF" w14:textId="4B234510" w:rsidR="00D46C50" w:rsidRPr="003B5A0E" w:rsidRDefault="00D222AF" w:rsidP="00933141">
      <w:pPr>
        <w:pStyle w:val="1e"/>
      </w:pPr>
      <w:r w:rsidRPr="003B5A0E">
        <w:t>设置结束，点击</w:t>
      </w:r>
      <w:proofErr w:type="gramStart"/>
      <w:r w:rsidRPr="003B5A0E">
        <w:t>“</w:t>
      </w:r>
      <w:proofErr w:type="gramEnd"/>
      <w:r w:rsidRPr="003B5A0E">
        <w:t>开始安装</w:t>
      </w:r>
      <w:r w:rsidRPr="003B5A0E">
        <w:t>“</w:t>
      </w:r>
      <w:r w:rsidRPr="003B5A0E">
        <w:t>，具体如下：</w:t>
      </w:r>
    </w:p>
    <w:p w14:paraId="64221EFD" w14:textId="16DA1917" w:rsidR="00B16376" w:rsidRPr="003B5A0E" w:rsidRDefault="003923BB" w:rsidP="00933141">
      <w:pPr>
        <w:pStyle w:val="1e"/>
      </w:pPr>
      <w:r w:rsidRPr="003B5A0E">
        <w:rPr>
          <w:noProof/>
        </w:rPr>
        <w:lastRenderedPageBreak/>
        <mc:AlternateContent>
          <mc:Choice Requires="wps">
            <w:drawing>
              <wp:anchor distT="0" distB="0" distL="114300" distR="114300" simplePos="0" relativeHeight="251769856" behindDoc="0" locked="0" layoutInCell="1" allowOverlap="1" wp14:anchorId="6424CD4F" wp14:editId="21EE22E4">
                <wp:simplePos x="0" y="0"/>
                <wp:positionH relativeFrom="column">
                  <wp:posOffset>3939163</wp:posOffset>
                </wp:positionH>
                <wp:positionV relativeFrom="paragraph">
                  <wp:posOffset>1196323</wp:posOffset>
                </wp:positionV>
                <wp:extent cx="1471100" cy="393163"/>
                <wp:effectExtent l="19050" t="19050" r="15240" b="26035"/>
                <wp:wrapNone/>
                <wp:docPr id="106" name="矩形 106"/>
                <wp:cNvGraphicFramePr/>
                <a:graphic xmlns:a="http://schemas.openxmlformats.org/drawingml/2006/main">
                  <a:graphicData uri="http://schemas.microsoft.com/office/word/2010/wordprocessingShape">
                    <wps:wsp>
                      <wps:cNvSpPr/>
                      <wps:spPr>
                        <a:xfrm>
                          <a:off x="0" y="0"/>
                          <a:ext cx="1471100"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73B2" id="矩形 106" o:spid="_x0000_s1026" style="position:absolute;left:0;text-align:left;margin-left:310.15pt;margin-top:94.2pt;width:115.8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ia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67808" behindDoc="0" locked="0" layoutInCell="1" allowOverlap="1" wp14:anchorId="66CC3F45" wp14:editId="480153DB">
                <wp:simplePos x="0" y="0"/>
                <wp:positionH relativeFrom="column">
                  <wp:posOffset>1568158</wp:posOffset>
                </wp:positionH>
                <wp:positionV relativeFrom="paragraph">
                  <wp:posOffset>1171609</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09A7" id="矩形 105" o:spid="_x0000_s1026" style="position:absolute;left:0;text-align:left;margin-left:123.5pt;margin-top:92.2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" filled="f" strokecolor="#c7000b" strokeweight="2.25pt"/>
            </w:pict>
          </mc:Fallback>
        </mc:AlternateContent>
      </w:r>
      <w:r w:rsidR="00B16376" w:rsidRPr="003B5A0E">
        <w:rPr>
          <w:noProof/>
        </w:rPr>
        <w:drawing>
          <wp:inline distT="0" distB="0" distL="0" distR="0" wp14:anchorId="79F8032E" wp14:editId="3641A731">
            <wp:extent cx="5187177" cy="3793238"/>
            <wp:effectExtent l="19050" t="19050" r="1397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2132" cy="3804174"/>
                    </a:xfrm>
                    <a:prstGeom prst="rect">
                      <a:avLst/>
                    </a:prstGeom>
                    <a:ln w="12700">
                      <a:solidFill>
                        <a:schemeClr val="bg1">
                          <a:lumMod val="85000"/>
                        </a:schemeClr>
                      </a:solidFill>
                    </a:ln>
                  </pic:spPr>
                </pic:pic>
              </a:graphicData>
            </a:graphic>
          </wp:inline>
        </w:drawing>
      </w:r>
    </w:p>
    <w:p w14:paraId="363A7B08" w14:textId="06C913A5" w:rsidR="00B16376" w:rsidRPr="003B5A0E" w:rsidRDefault="00B16376" w:rsidP="00933141">
      <w:pPr>
        <w:pStyle w:val="1e"/>
      </w:pPr>
      <w:r w:rsidRPr="003B5A0E">
        <w:t>点击</w:t>
      </w:r>
      <w:proofErr w:type="gramStart"/>
      <w:r w:rsidRPr="003B5A0E">
        <w:t>“</w:t>
      </w:r>
      <w:proofErr w:type="gramEnd"/>
      <w:r w:rsidRPr="003B5A0E">
        <w:t>ROOT</w:t>
      </w:r>
      <w:r w:rsidRPr="003B5A0E">
        <w:t>密码</w:t>
      </w:r>
      <w:r w:rsidRPr="003B5A0E">
        <w:t>“</w:t>
      </w:r>
      <w:r w:rsidRPr="003B5A0E">
        <w:t>，给</w:t>
      </w:r>
      <w:r w:rsidRPr="003B5A0E">
        <w:t>ROOT</w:t>
      </w:r>
      <w:r w:rsidRPr="003B5A0E">
        <w:t>用户设置密码（如：</w:t>
      </w:r>
      <w:r w:rsidRPr="003B5A0E">
        <w:t>openGauss@123</w:t>
      </w:r>
      <w:r w:rsidRPr="003B5A0E">
        <w:t>）</w:t>
      </w:r>
      <w:r w:rsidR="00637A37" w:rsidRPr="003B5A0E">
        <w:t>。</w:t>
      </w:r>
    </w:p>
    <w:p w14:paraId="7137B9B1" w14:textId="2FF603F5" w:rsidR="00B16376" w:rsidRPr="003B5A0E" w:rsidRDefault="00B16376" w:rsidP="00933141">
      <w:pPr>
        <w:pStyle w:val="1e"/>
      </w:pPr>
      <w:r w:rsidRPr="003B5A0E">
        <w:rPr>
          <w:noProof/>
        </w:rPr>
        <w:drawing>
          <wp:inline distT="0" distB="0" distL="0" distR="0" wp14:anchorId="0C0290C5" wp14:editId="6F48EFC8">
            <wp:extent cx="4987152" cy="1723098"/>
            <wp:effectExtent l="19050" t="19050" r="23495"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8117" cy="1730341"/>
                    </a:xfrm>
                    <a:prstGeom prst="rect">
                      <a:avLst/>
                    </a:prstGeom>
                    <a:ln w="12700">
                      <a:solidFill>
                        <a:schemeClr val="bg1">
                          <a:lumMod val="85000"/>
                        </a:schemeClr>
                      </a:solidFill>
                    </a:ln>
                  </pic:spPr>
                </pic:pic>
              </a:graphicData>
            </a:graphic>
          </wp:inline>
        </w:drawing>
      </w:r>
    </w:p>
    <w:p w14:paraId="7E6053DD" w14:textId="23C6C1D2" w:rsidR="00B16376" w:rsidRPr="003B5A0E" w:rsidRDefault="00B16376" w:rsidP="00933141">
      <w:pPr>
        <w:pStyle w:val="1e"/>
      </w:pPr>
      <w:r w:rsidRPr="003B5A0E">
        <w:t>点击</w:t>
      </w:r>
      <w:proofErr w:type="gramStart"/>
      <w:r w:rsidRPr="003B5A0E">
        <w:t>“</w:t>
      </w:r>
      <w:proofErr w:type="gramEnd"/>
      <w:r w:rsidRPr="003B5A0E">
        <w:t>创建用户</w:t>
      </w:r>
      <w:r w:rsidRPr="003B5A0E">
        <w:t>“</w:t>
      </w:r>
      <w:r w:rsidRPr="003B5A0E">
        <w:t>，在此新创建一个用户（如：</w:t>
      </w:r>
      <w:r w:rsidR="00324803" w:rsidRPr="003B5A0E">
        <w:t>用户</w:t>
      </w:r>
      <w:r w:rsidRPr="003B5A0E">
        <w:t>test</w:t>
      </w:r>
      <w:r w:rsidR="00324803" w:rsidRPr="003B5A0E">
        <w:t>，密码</w:t>
      </w:r>
      <w:r w:rsidR="00324803" w:rsidRPr="003B5A0E">
        <w:t>openGauss@123</w:t>
      </w:r>
      <w:r w:rsidRPr="003B5A0E">
        <w:t>）</w:t>
      </w:r>
      <w:r w:rsidRPr="003B5A0E">
        <w:t>,</w:t>
      </w:r>
      <w:r w:rsidRPr="003B5A0E">
        <w:t>具体如下：</w:t>
      </w:r>
    </w:p>
    <w:p w14:paraId="20262302" w14:textId="3B541C14" w:rsidR="00B16376" w:rsidRPr="003B5A0E" w:rsidRDefault="00B16376" w:rsidP="00933141">
      <w:pPr>
        <w:pStyle w:val="1e"/>
      </w:pPr>
      <w:r w:rsidRPr="003B5A0E">
        <w:rPr>
          <w:noProof/>
        </w:rPr>
        <w:drawing>
          <wp:inline distT="0" distB="0" distL="0" distR="0" wp14:anchorId="24C610DF" wp14:editId="1CCE285E">
            <wp:extent cx="3737124" cy="2054295"/>
            <wp:effectExtent l="19050" t="19050" r="15875" b="222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5860" cy="2075588"/>
                    </a:xfrm>
                    <a:prstGeom prst="rect">
                      <a:avLst/>
                    </a:prstGeom>
                    <a:ln w="12700">
                      <a:solidFill>
                        <a:schemeClr val="bg1">
                          <a:lumMod val="85000"/>
                        </a:schemeClr>
                      </a:solidFill>
                    </a:ln>
                  </pic:spPr>
                </pic:pic>
              </a:graphicData>
            </a:graphic>
          </wp:inline>
        </w:drawing>
      </w:r>
    </w:p>
    <w:p w14:paraId="3B9E5064" w14:textId="4FF3DC74" w:rsidR="00B16376" w:rsidRPr="003B5A0E" w:rsidRDefault="00851C1C" w:rsidP="00933141">
      <w:pPr>
        <w:pStyle w:val="1e"/>
      </w:pPr>
      <w:r w:rsidRPr="003B5A0E">
        <w:rPr>
          <w:smallCaps/>
          <w:noProof/>
          <w:color w:val="0000FF"/>
        </w:rPr>
        <w:lastRenderedPageBreak/>
        <mc:AlternateContent>
          <mc:Choice Requires="wps">
            <w:drawing>
              <wp:anchor distT="0" distB="0" distL="114300" distR="114300" simplePos="0" relativeHeight="251771904" behindDoc="0" locked="0" layoutInCell="1" allowOverlap="1" wp14:anchorId="548973EB" wp14:editId="6EEAA489">
                <wp:simplePos x="0" y="0"/>
                <wp:positionH relativeFrom="column">
                  <wp:posOffset>5106379</wp:posOffset>
                </wp:positionH>
                <wp:positionV relativeFrom="paragraph">
                  <wp:posOffset>3240388</wp:posOffset>
                </wp:positionV>
                <wp:extent cx="604422" cy="237670"/>
                <wp:effectExtent l="19050" t="19050" r="24765" b="10160"/>
                <wp:wrapNone/>
                <wp:docPr id="107" name="矩形 107"/>
                <wp:cNvGraphicFramePr/>
                <a:graphic xmlns:a="http://schemas.openxmlformats.org/drawingml/2006/main">
                  <a:graphicData uri="http://schemas.microsoft.com/office/word/2010/wordprocessingShape">
                    <wps:wsp>
                      <wps:cNvSpPr/>
                      <wps:spPr>
                        <a:xfrm>
                          <a:off x="0" y="0"/>
                          <a:ext cx="604422" cy="2376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611D2" id="矩形 107" o:spid="_x0000_s1026" style="position:absolute;left:0;text-align:left;margin-left:402.1pt;margin-top:255.15pt;width:47.6pt;height:1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" filled="f" strokecolor="#c7000b" strokeweight="2.25pt"/>
            </w:pict>
          </mc:Fallback>
        </mc:AlternateContent>
      </w:r>
      <w:r w:rsidR="00B16376" w:rsidRPr="003B5A0E">
        <w:rPr>
          <w:noProof/>
        </w:rPr>
        <w:drawing>
          <wp:inline distT="0" distB="0" distL="0" distR="0" wp14:anchorId="2D1FB037" wp14:editId="595D243B">
            <wp:extent cx="5053827" cy="3554668"/>
            <wp:effectExtent l="19050" t="19050" r="1397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0762" cy="3559546"/>
                    </a:xfrm>
                    <a:prstGeom prst="rect">
                      <a:avLst/>
                    </a:prstGeom>
                    <a:ln w="12700">
                      <a:solidFill>
                        <a:schemeClr val="bg1">
                          <a:lumMod val="85000"/>
                        </a:schemeClr>
                      </a:solidFill>
                    </a:ln>
                  </pic:spPr>
                </pic:pic>
              </a:graphicData>
            </a:graphic>
          </wp:inline>
        </w:drawing>
      </w:r>
    </w:p>
    <w:p w14:paraId="77630DE9" w14:textId="4EF1CDF0" w:rsidR="00B16376" w:rsidRPr="003B5A0E" w:rsidRDefault="00B16376" w:rsidP="00933141">
      <w:pPr>
        <w:pStyle w:val="1e"/>
      </w:pPr>
      <w:r w:rsidRPr="003B5A0E">
        <w:t>点击</w:t>
      </w:r>
      <w:proofErr w:type="gramStart"/>
      <w:r w:rsidRPr="003B5A0E">
        <w:t>“</w:t>
      </w:r>
      <w:proofErr w:type="gramEnd"/>
      <w:r w:rsidRPr="003B5A0E">
        <w:t>完成配置</w:t>
      </w:r>
      <w:r w:rsidRPr="003B5A0E">
        <w:t>“</w:t>
      </w:r>
      <w:r w:rsidRPr="003B5A0E">
        <w:t>，</w:t>
      </w:r>
      <w:r w:rsidR="001B2C8E" w:rsidRPr="003B5A0E">
        <w:t>系统安装中，等待数分钟后会出现如下界面：</w:t>
      </w:r>
    </w:p>
    <w:p w14:paraId="77E433E5" w14:textId="2D7641C9" w:rsidR="001B2C8E" w:rsidRPr="003B5A0E" w:rsidRDefault="00851C1C" w:rsidP="00933141">
      <w:pPr>
        <w:pStyle w:val="1e"/>
      </w:pPr>
      <w:r w:rsidRPr="003B5A0E">
        <w:rPr>
          <w:smallCaps/>
          <w:noProof/>
          <w:color w:val="0000FF"/>
        </w:rPr>
        <mc:AlternateContent>
          <mc:Choice Requires="wps">
            <w:drawing>
              <wp:anchor distT="0" distB="0" distL="114300" distR="114300" simplePos="0" relativeHeight="251773952" behindDoc="0" locked="0" layoutInCell="1" allowOverlap="1" wp14:anchorId="587E84C8" wp14:editId="4D417E42">
                <wp:simplePos x="0" y="0"/>
                <wp:positionH relativeFrom="column">
                  <wp:posOffset>5390172</wp:posOffset>
                </wp:positionH>
                <wp:positionV relativeFrom="paragraph">
                  <wp:posOffset>2879708</wp:posOffset>
                </wp:positionV>
                <wp:extent cx="471985" cy="232012"/>
                <wp:effectExtent l="19050" t="19050" r="23495" b="15875"/>
                <wp:wrapNone/>
                <wp:docPr id="108" name="矩形 108"/>
                <wp:cNvGraphicFramePr/>
                <a:graphic xmlns:a="http://schemas.openxmlformats.org/drawingml/2006/main">
                  <a:graphicData uri="http://schemas.microsoft.com/office/word/2010/wordprocessingShape">
                    <wps:wsp>
                      <wps:cNvSpPr/>
                      <wps:spPr>
                        <a:xfrm>
                          <a:off x="0" y="0"/>
                          <a:ext cx="471985" cy="2320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97B3" id="矩形 108" o:spid="_x0000_s1026" style="position:absolute;left:0;text-align:left;margin-left:424.4pt;margin-top:226.75pt;width:37.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" filled="f" strokecolor="#c7000b" strokeweight="2.25pt"/>
            </w:pict>
          </mc:Fallback>
        </mc:AlternateContent>
      </w:r>
      <w:r w:rsidR="001B2C8E" w:rsidRPr="003B5A0E">
        <w:rPr>
          <w:noProof/>
        </w:rPr>
        <w:drawing>
          <wp:inline distT="0" distB="0" distL="0" distR="0" wp14:anchorId="678204E5" wp14:editId="257DD298">
            <wp:extent cx="5187177" cy="3139862"/>
            <wp:effectExtent l="19050" t="19050" r="13970" b="228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06259" cy="3151413"/>
                    </a:xfrm>
                    <a:prstGeom prst="rect">
                      <a:avLst/>
                    </a:prstGeom>
                    <a:ln w="12700">
                      <a:solidFill>
                        <a:schemeClr val="bg1">
                          <a:lumMod val="85000"/>
                        </a:schemeClr>
                      </a:solidFill>
                    </a:ln>
                  </pic:spPr>
                </pic:pic>
              </a:graphicData>
            </a:graphic>
          </wp:inline>
        </w:drawing>
      </w:r>
    </w:p>
    <w:p w14:paraId="14F0D893" w14:textId="1DA17F26" w:rsidR="001B2C8E" w:rsidRPr="003B5A0E" w:rsidRDefault="001B2C8E" w:rsidP="00933141">
      <w:pPr>
        <w:pStyle w:val="1e"/>
      </w:pPr>
      <w:r w:rsidRPr="003B5A0E">
        <w:t>出现此界面表示，系统安装完成，然后点击</w:t>
      </w:r>
      <w:proofErr w:type="gramStart"/>
      <w:r w:rsidRPr="003B5A0E">
        <w:t>“</w:t>
      </w:r>
      <w:proofErr w:type="gramEnd"/>
      <w:r w:rsidRPr="003B5A0E">
        <w:t>重启</w:t>
      </w:r>
      <w:r w:rsidRPr="003B5A0E">
        <w:t>“</w:t>
      </w:r>
      <w:r w:rsidRPr="003B5A0E">
        <w:t>。</w:t>
      </w:r>
    </w:p>
    <w:p w14:paraId="5797A26E" w14:textId="1D831C4D" w:rsidR="001B2C8E" w:rsidRPr="003B5A0E" w:rsidRDefault="00853922" w:rsidP="00933141">
      <w:pPr>
        <w:pStyle w:val="1e"/>
      </w:pPr>
      <w:r w:rsidRPr="003B5A0E">
        <w:rPr>
          <w:smallCaps/>
          <w:noProof/>
          <w:color w:val="0000FF"/>
        </w:rPr>
        <w:lastRenderedPageBreak/>
        <mc:AlternateContent>
          <mc:Choice Requires="wps">
            <w:drawing>
              <wp:anchor distT="0" distB="0" distL="114300" distR="114300" simplePos="0" relativeHeight="251788288" behindDoc="0" locked="0" layoutInCell="1" allowOverlap="1" wp14:anchorId="5D05CE2A" wp14:editId="23D0AFE7">
                <wp:simplePos x="0" y="0"/>
                <wp:positionH relativeFrom="column">
                  <wp:posOffset>651836</wp:posOffset>
                </wp:positionH>
                <wp:positionV relativeFrom="paragraph">
                  <wp:posOffset>710530</wp:posOffset>
                </wp:positionV>
                <wp:extent cx="925091" cy="296526"/>
                <wp:effectExtent l="19050" t="19050" r="27940" b="27940"/>
                <wp:wrapNone/>
                <wp:docPr id="28" name="矩形 28"/>
                <wp:cNvGraphicFramePr/>
                <a:graphic xmlns:a="http://schemas.openxmlformats.org/drawingml/2006/main">
                  <a:graphicData uri="http://schemas.microsoft.com/office/word/2010/wordprocessingShape">
                    <wps:wsp>
                      <wps:cNvSpPr/>
                      <wps:spPr>
                        <a:xfrm>
                          <a:off x="0" y="0"/>
                          <a:ext cx="925091" cy="2965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C469" id="矩形 28" o:spid="_x0000_s1026" style="position:absolute;left:0;text-align:left;margin-left:51.35pt;margin-top:55.95pt;width:72.85pt;height:23.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" filled="f" strokecolor="#c7000b" strokeweight="2.25pt"/>
            </w:pict>
          </mc:Fallback>
        </mc:AlternateContent>
      </w:r>
      <w:r w:rsidR="002A416A" w:rsidRPr="003B5A0E">
        <w:rPr>
          <w:noProof/>
        </w:rPr>
        <w:drawing>
          <wp:inline distT="0" distB="0" distL="0" distR="0" wp14:anchorId="64E73D58" wp14:editId="228D5C3C">
            <wp:extent cx="5187177" cy="1772833"/>
            <wp:effectExtent l="19050" t="19050" r="13970"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5795" cy="1779196"/>
                    </a:xfrm>
                    <a:prstGeom prst="rect">
                      <a:avLst/>
                    </a:prstGeom>
                    <a:ln w="12700">
                      <a:solidFill>
                        <a:schemeClr val="bg1">
                          <a:lumMod val="85000"/>
                        </a:schemeClr>
                      </a:solidFill>
                    </a:ln>
                  </pic:spPr>
                </pic:pic>
              </a:graphicData>
            </a:graphic>
          </wp:inline>
        </w:drawing>
      </w:r>
    </w:p>
    <w:p w14:paraId="76847683" w14:textId="77777777" w:rsidR="00B16102" w:rsidRDefault="002A416A" w:rsidP="00933141">
      <w:pPr>
        <w:pStyle w:val="1e"/>
      </w:pPr>
      <w:r w:rsidRPr="003B5A0E">
        <w:t>重启后，要求输入用户名及密码，这里用</w:t>
      </w:r>
      <w:r w:rsidR="00B55FB3" w:rsidRPr="003B5A0E">
        <w:t>root</w:t>
      </w:r>
      <w:r w:rsidRPr="003B5A0E">
        <w:t>用户登录</w:t>
      </w:r>
      <w:r w:rsidR="006B3459" w:rsidRPr="003B5A0E">
        <w:t>，密码比如：</w:t>
      </w:r>
      <w:r w:rsidR="006B3459" w:rsidRPr="003B5A0E">
        <w:t>openGauss@123</w:t>
      </w:r>
      <w:r w:rsidRPr="003B5A0E">
        <w:t>。</w:t>
      </w:r>
    </w:p>
    <w:p w14:paraId="0689F394" w14:textId="62431F0D" w:rsidR="002A416A" w:rsidRPr="00B16102" w:rsidRDefault="00B16102" w:rsidP="00933141">
      <w:pPr>
        <w:pStyle w:val="1e"/>
        <w:rPr>
          <w:color w:val="C00000"/>
        </w:rPr>
      </w:pPr>
      <w:r w:rsidRPr="00B16102">
        <w:rPr>
          <w:color w:val="C00000"/>
        </w:rPr>
        <w:t>注意</w:t>
      </w:r>
      <w:r w:rsidRPr="00B16102">
        <w:rPr>
          <w:rFonts w:hint="eastAsia"/>
          <w:color w:val="C00000"/>
        </w:rPr>
        <w:t>：</w:t>
      </w:r>
      <w:r w:rsidRPr="00B16102">
        <w:rPr>
          <w:color w:val="C00000"/>
        </w:rPr>
        <w:t>命令行环境下</w:t>
      </w:r>
      <w:r w:rsidRPr="00B16102">
        <w:rPr>
          <w:rFonts w:hint="eastAsia"/>
          <w:color w:val="C00000"/>
        </w:rPr>
        <w:t>，</w:t>
      </w:r>
      <w:r w:rsidRPr="00B16102">
        <w:rPr>
          <w:color w:val="C00000"/>
        </w:rPr>
        <w:t>输入密码</w:t>
      </w:r>
      <w:r>
        <w:rPr>
          <w:color w:val="C00000"/>
        </w:rPr>
        <w:t>没有回显</w:t>
      </w:r>
      <w:r>
        <w:rPr>
          <w:rFonts w:hint="eastAsia"/>
          <w:color w:val="C00000"/>
        </w:rPr>
        <w:t>，</w:t>
      </w:r>
      <w:r w:rsidR="00576EC4">
        <w:rPr>
          <w:rFonts w:hint="eastAsia"/>
          <w:color w:val="C00000"/>
        </w:rPr>
        <w:t>输入的内容不显示在界面上，</w:t>
      </w:r>
      <w:r w:rsidR="00576EC4">
        <w:rPr>
          <w:color w:val="C00000"/>
        </w:rPr>
        <w:t>直接输入密码后回车即可</w:t>
      </w:r>
      <w:r w:rsidR="00576EC4">
        <w:rPr>
          <w:rFonts w:hint="eastAsia"/>
          <w:color w:val="C00000"/>
        </w:rPr>
        <w:t>。</w:t>
      </w:r>
    </w:p>
    <w:p w14:paraId="6CFC47B1" w14:textId="17E1A454" w:rsidR="002A416A" w:rsidRPr="003B5A0E" w:rsidRDefault="00242469" w:rsidP="003D70A6">
      <w:pPr>
        <w:pStyle w:val="30"/>
      </w:pPr>
      <w:r w:rsidRPr="003B5A0E">
        <w:t>确认网络</w:t>
      </w:r>
      <w:r w:rsidR="00373060" w:rsidRPr="003B5A0E">
        <w:t>。</w:t>
      </w:r>
    </w:p>
    <w:p w14:paraId="02A6D030" w14:textId="5484DA97" w:rsidR="00F35BFB" w:rsidRPr="003B5A0E" w:rsidRDefault="00242469" w:rsidP="00933141">
      <w:pPr>
        <w:pStyle w:val="1e"/>
      </w:pPr>
      <w:r w:rsidRPr="003B5A0E">
        <w:t>在</w:t>
      </w:r>
      <w:r w:rsidRPr="003B5A0E">
        <w:t>Linux</w:t>
      </w:r>
      <w:r w:rsidRPr="003B5A0E">
        <w:t>操作系统上，通过</w:t>
      </w:r>
      <w:r w:rsidRPr="003B5A0E">
        <w:t>ifconfig</w:t>
      </w:r>
      <w:r w:rsidRPr="003B5A0E">
        <w:t>来查看二张网卡是否都正常启动，具体如下：</w:t>
      </w:r>
    </w:p>
    <w:p w14:paraId="610EE1D0" w14:textId="77777777" w:rsidR="00242469" w:rsidRPr="003B5A0E" w:rsidRDefault="00242469" w:rsidP="00933141">
      <w:pPr>
        <w:pStyle w:val="affffc"/>
      </w:pPr>
      <w:r w:rsidRPr="003B5A0E">
        <w:t xml:space="preserve">[root@db1 ~]# </w:t>
      </w:r>
      <w:proofErr w:type="gramStart"/>
      <w:r w:rsidRPr="003B5A0E">
        <w:rPr>
          <w:b/>
          <w:color w:val="C7000B"/>
        </w:rPr>
        <w:t>ifconfig</w:t>
      </w:r>
      <w:proofErr w:type="gramEnd"/>
    </w:p>
    <w:p w14:paraId="12F9DDFB" w14:textId="77777777" w:rsidR="00242469" w:rsidRPr="003B5A0E" w:rsidRDefault="00242469" w:rsidP="00933141">
      <w:pPr>
        <w:pStyle w:val="affffc"/>
      </w:pPr>
      <w:r w:rsidRPr="003B5A0E">
        <w:rPr>
          <w:b/>
          <w:color w:val="C7000B"/>
        </w:rPr>
        <w:t xml:space="preserve">enp0s3: </w:t>
      </w:r>
      <w:r w:rsidRPr="003B5A0E">
        <w:t>flags=4163&lt;UP</w:t>
      </w:r>
      <w:proofErr w:type="gramStart"/>
      <w:r w:rsidRPr="003B5A0E">
        <w:t>,BROADCAST,RUNNING,MULTICAST</w:t>
      </w:r>
      <w:proofErr w:type="gramEnd"/>
      <w:r w:rsidRPr="003B5A0E">
        <w:t>&gt;  mtu 1500</w:t>
      </w:r>
    </w:p>
    <w:p w14:paraId="16C5A281"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192.168.56.108 </w:t>
      </w:r>
      <w:r w:rsidRPr="003B5A0E">
        <w:t xml:space="preserve"> netmask 255.255.255.0  broadcast 192.168.56.255</w:t>
      </w:r>
    </w:p>
    <w:p w14:paraId="36F7EACF" w14:textId="77777777" w:rsidR="00242469" w:rsidRPr="003B5A0E" w:rsidRDefault="00242469" w:rsidP="00933141">
      <w:pPr>
        <w:pStyle w:val="affffc"/>
      </w:pPr>
      <w:r w:rsidRPr="003B5A0E">
        <w:t xml:space="preserve">        inet6 fe80:</w:t>
      </w:r>
      <w:proofErr w:type="gramStart"/>
      <w:r w:rsidRPr="003B5A0E">
        <w:t>:ac2f:dc4f:edfe:1d57</w:t>
      </w:r>
      <w:proofErr w:type="gramEnd"/>
      <w:r w:rsidRPr="003B5A0E">
        <w:t xml:space="preserve">  prefixlen 64  scopeid 0x20&lt;link&gt;</w:t>
      </w:r>
    </w:p>
    <w:p w14:paraId="5FF7C6A9"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08:00:27:0f:78:e3  txqueuelen 1000  (Ethernet)</w:t>
      </w:r>
    </w:p>
    <w:p w14:paraId="3F8D3BD4" w14:textId="77777777" w:rsidR="00242469" w:rsidRPr="003B5A0E" w:rsidRDefault="00242469" w:rsidP="00933141">
      <w:pPr>
        <w:pStyle w:val="affffc"/>
      </w:pPr>
      <w:r w:rsidRPr="003B5A0E">
        <w:t xml:space="preserve">        RX packets </w:t>
      </w:r>
      <w:proofErr w:type="gramStart"/>
      <w:r w:rsidRPr="003B5A0E">
        <w:t>519  bytes</w:t>
      </w:r>
      <w:proofErr w:type="gramEnd"/>
      <w:r w:rsidRPr="003B5A0E">
        <w:t xml:space="preserve"> 48509 (47.3 KiB)</w:t>
      </w:r>
    </w:p>
    <w:p w14:paraId="283D0637"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4824296C" w14:textId="77777777" w:rsidR="00242469" w:rsidRPr="003B5A0E" w:rsidRDefault="00242469" w:rsidP="00933141">
      <w:pPr>
        <w:pStyle w:val="affffc"/>
      </w:pPr>
      <w:r w:rsidRPr="003B5A0E">
        <w:t xml:space="preserve">        TX packets </w:t>
      </w:r>
      <w:proofErr w:type="gramStart"/>
      <w:r w:rsidRPr="003B5A0E">
        <w:t>178  bytes</w:t>
      </w:r>
      <w:proofErr w:type="gramEnd"/>
      <w:r w:rsidRPr="003B5A0E">
        <w:t xml:space="preserve"> 52937 (51.6 KiB)</w:t>
      </w:r>
    </w:p>
    <w:p w14:paraId="2E55EBFA"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314AA432" w14:textId="77777777" w:rsidR="00242469" w:rsidRPr="003B5A0E" w:rsidRDefault="00242469" w:rsidP="00933141">
      <w:pPr>
        <w:pStyle w:val="affffc"/>
      </w:pPr>
    </w:p>
    <w:p w14:paraId="1789EBDB" w14:textId="77777777" w:rsidR="00242469" w:rsidRPr="003B5A0E" w:rsidRDefault="00242469" w:rsidP="00933141">
      <w:pPr>
        <w:pStyle w:val="affffc"/>
      </w:pPr>
      <w:r w:rsidRPr="003B5A0E">
        <w:rPr>
          <w:b/>
          <w:color w:val="C7000B"/>
        </w:rPr>
        <w:t xml:space="preserve">enp0s8: </w:t>
      </w:r>
      <w:r w:rsidRPr="003B5A0E">
        <w:t>flags=4163&lt;UP</w:t>
      </w:r>
      <w:proofErr w:type="gramStart"/>
      <w:r w:rsidRPr="003B5A0E">
        <w:t>,BROADCAST,RUNNING,MULTICAST</w:t>
      </w:r>
      <w:proofErr w:type="gramEnd"/>
      <w:r w:rsidRPr="003B5A0E">
        <w:t>&gt;  mtu 1500</w:t>
      </w:r>
    </w:p>
    <w:p w14:paraId="2129F44C"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w:t>
      </w:r>
      <w:r w:rsidRPr="003B5A0E">
        <w:rPr>
          <w:b/>
          <w:color w:val="C7000B"/>
        </w:rPr>
        <w:t xml:space="preserve">10.0.3.15 </w:t>
      </w:r>
      <w:r w:rsidRPr="003B5A0E">
        <w:t xml:space="preserve"> netmask 255.255.255.0  broadcast 10.0.3.255</w:t>
      </w:r>
    </w:p>
    <w:p w14:paraId="618DC2E0" w14:textId="77777777" w:rsidR="00242469" w:rsidRPr="003B5A0E" w:rsidRDefault="00242469" w:rsidP="00933141">
      <w:pPr>
        <w:pStyle w:val="affffc"/>
      </w:pPr>
      <w:r w:rsidRPr="003B5A0E">
        <w:t xml:space="preserve">        inet6 fe80:</w:t>
      </w:r>
      <w:proofErr w:type="gramStart"/>
      <w:r w:rsidRPr="003B5A0E">
        <w:t>:bedc:2040:4b9:23ed</w:t>
      </w:r>
      <w:proofErr w:type="gramEnd"/>
      <w:r w:rsidRPr="003B5A0E">
        <w:t xml:space="preserve">  prefixlen 64  scopeid 0x20&lt;link&gt;</w:t>
      </w:r>
    </w:p>
    <w:p w14:paraId="1679FF38"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08:00:27:45:8d:f0  txqueuelen 1000  (Ethernet)</w:t>
      </w:r>
    </w:p>
    <w:p w14:paraId="6140B3C6" w14:textId="77777777" w:rsidR="00242469" w:rsidRPr="003B5A0E" w:rsidRDefault="00242469" w:rsidP="00933141">
      <w:pPr>
        <w:pStyle w:val="affffc"/>
      </w:pPr>
      <w:r w:rsidRPr="003B5A0E">
        <w:t xml:space="preserve">        RX packets </w:t>
      </w:r>
      <w:proofErr w:type="gramStart"/>
      <w:r w:rsidRPr="003B5A0E">
        <w:t>72  bytes</w:t>
      </w:r>
      <w:proofErr w:type="gramEnd"/>
      <w:r w:rsidRPr="003B5A0E">
        <w:t xml:space="preserve"> 10702 (10.4 KiB)</w:t>
      </w:r>
    </w:p>
    <w:p w14:paraId="0A3DA81F"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7A676408" w14:textId="77777777" w:rsidR="00242469" w:rsidRPr="003B5A0E" w:rsidRDefault="00242469" w:rsidP="00933141">
      <w:pPr>
        <w:pStyle w:val="affffc"/>
      </w:pPr>
      <w:r w:rsidRPr="003B5A0E">
        <w:t xml:space="preserve">        TX packets </w:t>
      </w:r>
      <w:proofErr w:type="gramStart"/>
      <w:r w:rsidRPr="003B5A0E">
        <w:t>124  bytes</w:t>
      </w:r>
      <w:proofErr w:type="gramEnd"/>
      <w:r w:rsidRPr="003B5A0E">
        <w:t xml:space="preserve"> 11664 (11.3 KiB)</w:t>
      </w:r>
    </w:p>
    <w:p w14:paraId="6B757EA4" w14:textId="77777777"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5883D9C" w14:textId="04245DD5" w:rsidR="00242469" w:rsidRPr="003B5A0E" w:rsidRDefault="00ED2E70" w:rsidP="00933141">
      <w:pPr>
        <w:pStyle w:val="affffc"/>
      </w:pPr>
      <w:r w:rsidRPr="003B5A0E">
        <w:t>……………………………..</w:t>
      </w:r>
    </w:p>
    <w:p w14:paraId="7C92A883" w14:textId="77777777" w:rsidR="00242469" w:rsidRPr="003B5A0E" w:rsidRDefault="00242469" w:rsidP="00933141">
      <w:pPr>
        <w:pStyle w:val="affffc"/>
      </w:pPr>
      <w:r w:rsidRPr="003B5A0E">
        <w:t>virbr0: flags=4099&lt;UP</w:t>
      </w:r>
      <w:proofErr w:type="gramStart"/>
      <w:r w:rsidRPr="003B5A0E">
        <w:t>,BROADCAST,MULTICAST</w:t>
      </w:r>
      <w:proofErr w:type="gramEnd"/>
      <w:r w:rsidRPr="003B5A0E">
        <w:t>&gt;  mtu 1500</w:t>
      </w:r>
    </w:p>
    <w:p w14:paraId="21579D95" w14:textId="77777777" w:rsidR="00242469" w:rsidRPr="003B5A0E" w:rsidRDefault="00242469" w:rsidP="00933141">
      <w:pPr>
        <w:pStyle w:val="affffc"/>
      </w:pPr>
      <w:r w:rsidRPr="003B5A0E">
        <w:t xml:space="preserve">        </w:t>
      </w:r>
      <w:proofErr w:type="gramStart"/>
      <w:r w:rsidRPr="003B5A0E">
        <w:t>inet</w:t>
      </w:r>
      <w:proofErr w:type="gramEnd"/>
      <w:r w:rsidRPr="003B5A0E">
        <w:t xml:space="preserve"> 192.168.122.1  netmask 255.255.255.0  broadcast 192.168.122.255</w:t>
      </w:r>
    </w:p>
    <w:p w14:paraId="39451780" w14:textId="77777777" w:rsidR="00242469" w:rsidRPr="003B5A0E" w:rsidRDefault="00242469" w:rsidP="00933141">
      <w:pPr>
        <w:pStyle w:val="affffc"/>
      </w:pPr>
      <w:r w:rsidRPr="003B5A0E">
        <w:t xml:space="preserve">        </w:t>
      </w:r>
      <w:proofErr w:type="gramStart"/>
      <w:r w:rsidRPr="003B5A0E">
        <w:t>ether</w:t>
      </w:r>
      <w:proofErr w:type="gramEnd"/>
      <w:r w:rsidRPr="003B5A0E">
        <w:t xml:space="preserve"> 52:54:00:05:11:90  txqueuelen 1000  (Ethernet)</w:t>
      </w:r>
    </w:p>
    <w:p w14:paraId="2AA35016" w14:textId="77777777" w:rsidR="00242469" w:rsidRPr="003B5A0E" w:rsidRDefault="00242469" w:rsidP="00933141">
      <w:pPr>
        <w:pStyle w:val="affffc"/>
      </w:pPr>
      <w:r w:rsidRPr="003B5A0E">
        <w:t xml:space="preserve">        RX packets </w:t>
      </w:r>
      <w:proofErr w:type="gramStart"/>
      <w:r w:rsidRPr="003B5A0E">
        <w:t>0  bytes</w:t>
      </w:r>
      <w:proofErr w:type="gramEnd"/>
      <w:r w:rsidRPr="003B5A0E">
        <w:t xml:space="preserve"> 0 (0.0 B)</w:t>
      </w:r>
    </w:p>
    <w:p w14:paraId="56441383" w14:textId="77777777" w:rsidR="00242469" w:rsidRPr="003B5A0E" w:rsidRDefault="00242469" w:rsidP="00933141">
      <w:pPr>
        <w:pStyle w:val="affffc"/>
      </w:pPr>
      <w:r w:rsidRPr="003B5A0E">
        <w:t xml:space="preserve">        RX errors </w:t>
      </w:r>
      <w:proofErr w:type="gramStart"/>
      <w:r w:rsidRPr="003B5A0E">
        <w:t>0  dropped</w:t>
      </w:r>
      <w:proofErr w:type="gramEnd"/>
      <w:r w:rsidRPr="003B5A0E">
        <w:t xml:space="preserve"> 0  overruns 0  frame 0</w:t>
      </w:r>
    </w:p>
    <w:p w14:paraId="0CAD7949" w14:textId="77777777" w:rsidR="00242469" w:rsidRPr="003B5A0E" w:rsidRDefault="00242469" w:rsidP="00933141">
      <w:pPr>
        <w:pStyle w:val="affffc"/>
      </w:pPr>
      <w:r w:rsidRPr="003B5A0E">
        <w:t xml:space="preserve">        TX packets </w:t>
      </w:r>
      <w:proofErr w:type="gramStart"/>
      <w:r w:rsidRPr="003B5A0E">
        <w:t>0  bytes</w:t>
      </w:r>
      <w:proofErr w:type="gramEnd"/>
      <w:r w:rsidRPr="003B5A0E">
        <w:t xml:space="preserve"> 0 (0.0 B)</w:t>
      </w:r>
    </w:p>
    <w:p w14:paraId="07C2AEF2" w14:textId="7612A02F" w:rsidR="00242469" w:rsidRPr="003B5A0E" w:rsidRDefault="00242469" w:rsidP="00933141">
      <w:pPr>
        <w:pStyle w:val="affffc"/>
      </w:pPr>
      <w:r w:rsidRPr="003B5A0E">
        <w:t xml:space="preserve">        TX errors </w:t>
      </w:r>
      <w:proofErr w:type="gramStart"/>
      <w:r w:rsidRPr="003B5A0E">
        <w:t>0  dropped</w:t>
      </w:r>
      <w:proofErr w:type="gramEnd"/>
      <w:r w:rsidRPr="003B5A0E">
        <w:t xml:space="preserve"> 0 overruns 0  carrier 0  collisions 0</w:t>
      </w:r>
    </w:p>
    <w:p w14:paraId="165879C3" w14:textId="17E34811" w:rsidR="00F35BFB" w:rsidRPr="003B5A0E" w:rsidRDefault="00242469" w:rsidP="00933141">
      <w:pPr>
        <w:pStyle w:val="1e"/>
      </w:pPr>
      <w:r w:rsidRPr="003B5A0E">
        <w:t>通过</w:t>
      </w:r>
      <w:r w:rsidRPr="003B5A0E">
        <w:t>ping baidu.com</w:t>
      </w:r>
      <w:r w:rsidRPr="003B5A0E">
        <w:t>确认是否能上网，具体如下：</w:t>
      </w:r>
    </w:p>
    <w:p w14:paraId="77B292E3" w14:textId="77777777" w:rsidR="00242469" w:rsidRPr="003B5A0E" w:rsidRDefault="00242469" w:rsidP="00933141">
      <w:pPr>
        <w:pStyle w:val="affffc"/>
      </w:pPr>
      <w:r w:rsidRPr="003B5A0E">
        <w:t xml:space="preserve">[root@db1 ~]# </w:t>
      </w:r>
      <w:proofErr w:type="gramStart"/>
      <w:r w:rsidRPr="003B5A0E">
        <w:rPr>
          <w:b/>
          <w:color w:val="C7000B"/>
        </w:rPr>
        <w:t>ping</w:t>
      </w:r>
      <w:proofErr w:type="gramEnd"/>
      <w:r w:rsidRPr="003B5A0E">
        <w:rPr>
          <w:b/>
          <w:color w:val="C7000B"/>
        </w:rPr>
        <w:t xml:space="preserve"> baidu.com</w:t>
      </w:r>
    </w:p>
    <w:p w14:paraId="18B9F3D8" w14:textId="77777777" w:rsidR="00242469" w:rsidRPr="003B5A0E" w:rsidRDefault="00242469" w:rsidP="00933141">
      <w:pPr>
        <w:pStyle w:val="affffc"/>
      </w:pPr>
      <w:r w:rsidRPr="003B5A0E">
        <w:t>PING baidu.com (39.156.69.79) 56(84) bytes of data.</w:t>
      </w:r>
    </w:p>
    <w:p w14:paraId="30CC762B" w14:textId="77777777" w:rsidR="00242469" w:rsidRPr="003B5A0E" w:rsidRDefault="00242469" w:rsidP="00933141">
      <w:pPr>
        <w:pStyle w:val="affffc"/>
      </w:pPr>
      <w:r w:rsidRPr="003B5A0E">
        <w:lastRenderedPageBreak/>
        <w:t>64 bytes from 39.156.69.79 (39.156.69.79): icmp_seq=1 ttl=47 time=48.1 ms</w:t>
      </w:r>
    </w:p>
    <w:p w14:paraId="2EDE1B26" w14:textId="77777777" w:rsidR="00242469" w:rsidRPr="003B5A0E" w:rsidRDefault="00242469" w:rsidP="00933141">
      <w:pPr>
        <w:pStyle w:val="affffc"/>
      </w:pPr>
      <w:r w:rsidRPr="003B5A0E">
        <w:t>64 bytes from 39.156.69.79 (39.156.69.79): icmp_seq=2 ttl=47 time=46.5 ms</w:t>
      </w:r>
    </w:p>
    <w:p w14:paraId="19C45E3E" w14:textId="77777777" w:rsidR="00242469" w:rsidRPr="003B5A0E" w:rsidRDefault="00242469" w:rsidP="00933141">
      <w:pPr>
        <w:pStyle w:val="affffc"/>
      </w:pPr>
      <w:r w:rsidRPr="003B5A0E">
        <w:t>64 bytes from 39.156.69.79 (39.156.69.79): icmp_seq=3 ttl=47 time=49.2 ms</w:t>
      </w:r>
    </w:p>
    <w:p w14:paraId="1D603768" w14:textId="77777777" w:rsidR="00242469" w:rsidRPr="003B5A0E" w:rsidRDefault="00242469" w:rsidP="00933141">
      <w:pPr>
        <w:pStyle w:val="affffc"/>
      </w:pPr>
      <w:r w:rsidRPr="003B5A0E">
        <w:t>64 bytes from 39.156.69.79 (39.156.69.79): icmp_seq=4 ttl=47 time=47.3 ms</w:t>
      </w:r>
    </w:p>
    <w:p w14:paraId="0F3A642E" w14:textId="77777777" w:rsidR="00242469" w:rsidRPr="003B5A0E" w:rsidRDefault="00242469" w:rsidP="00933141">
      <w:pPr>
        <w:pStyle w:val="affffc"/>
      </w:pPr>
      <w:r w:rsidRPr="003B5A0E">
        <w:t>64 bytes from 39.156.69.79 (39.156.69.79): icmp_seq=5 ttl=47 time=46.7 ms</w:t>
      </w:r>
    </w:p>
    <w:p w14:paraId="4E21F28E" w14:textId="77777777" w:rsidR="00242469" w:rsidRPr="003B5A0E" w:rsidRDefault="00242469" w:rsidP="00933141">
      <w:pPr>
        <w:pStyle w:val="affffc"/>
      </w:pPr>
      <w:r w:rsidRPr="003B5A0E">
        <w:t>64 bytes from 39.156.69.79 (39.156.69.79): icmp_seq=6 ttl=47 time=45.9 ms</w:t>
      </w:r>
    </w:p>
    <w:p w14:paraId="0763141F" w14:textId="77777777" w:rsidR="00242469" w:rsidRPr="003B5A0E" w:rsidRDefault="00242469" w:rsidP="00933141">
      <w:pPr>
        <w:pStyle w:val="affffc"/>
      </w:pPr>
      <w:r w:rsidRPr="003B5A0E">
        <w:t>64 bytes from 39.156.69.79 (39.156.69.79): icmp_seq=7 ttl=47 time=46.7 ms</w:t>
      </w:r>
    </w:p>
    <w:p w14:paraId="0550682E" w14:textId="7F079744" w:rsidR="00242469" w:rsidRPr="003B5A0E" w:rsidRDefault="00242469" w:rsidP="00933141">
      <w:pPr>
        <w:pStyle w:val="affffc"/>
      </w:pPr>
      <w:r w:rsidRPr="003B5A0E">
        <w:t>64 bytes from 39.156.69.79 (39.156.69.79): icmp_seq=8 ttl=47 time=48.3 ms</w:t>
      </w:r>
    </w:p>
    <w:p w14:paraId="5A60F829" w14:textId="60FE1006" w:rsidR="003A1F58" w:rsidRPr="003B5A0E" w:rsidRDefault="003A1F58" w:rsidP="00933141">
      <w:pPr>
        <w:pStyle w:val="1e"/>
      </w:pPr>
      <w:r w:rsidRPr="003B5A0E">
        <w:t>使用</w:t>
      </w:r>
      <w:r w:rsidRPr="003B5A0E">
        <w:t xml:space="preserve"> ctrl+c</w:t>
      </w:r>
      <w:r w:rsidR="00F950F1" w:rsidRPr="003B5A0E">
        <w:t>组合键</w:t>
      </w:r>
      <w:r w:rsidRPr="003B5A0E">
        <w:t>可以结束输出。</w:t>
      </w:r>
    </w:p>
    <w:p w14:paraId="1307B6A8" w14:textId="36670B3F" w:rsidR="00D267B4" w:rsidRPr="003B5A0E" w:rsidRDefault="00863875" w:rsidP="00863875">
      <w:pPr>
        <w:pStyle w:val="2"/>
        <w:rPr>
          <w:rFonts w:ascii="Huawei Sans" w:hAnsi="Huawei Sans" w:cs="Huawei Sans"/>
        </w:rPr>
      </w:pPr>
      <w:bookmarkStart w:id="51" w:name="_Toc53763767"/>
      <w:r w:rsidRPr="003B5A0E">
        <w:rPr>
          <w:rFonts w:ascii="Huawei Sans" w:hAnsi="Huawei Sans" w:cs="Huawei Sans"/>
        </w:rPr>
        <w:t>操作系统环境准备</w:t>
      </w:r>
      <w:bookmarkEnd w:id="51"/>
    </w:p>
    <w:p w14:paraId="064B3C44" w14:textId="1D627096" w:rsidR="003D70A6" w:rsidRPr="003B5A0E" w:rsidRDefault="003D70A6" w:rsidP="00933141">
      <w:pPr>
        <w:pStyle w:val="1e"/>
      </w:pPr>
      <w:r w:rsidRPr="003B5A0E">
        <w:t>为了操作方便，可以使用</w:t>
      </w:r>
      <w:r w:rsidRPr="003B5A0E">
        <w:t>SSH</w:t>
      </w:r>
      <w:r w:rsidRPr="003B5A0E">
        <w:t>工具（比如：</w:t>
      </w:r>
      <w:r w:rsidR="00D055C0" w:rsidRPr="003B5A0E">
        <w:t>PuTTY</w:t>
      </w:r>
      <w:r w:rsidRPr="003B5A0E">
        <w:t>等）从本地电脑通过配置</w:t>
      </w:r>
      <w:r w:rsidRPr="003B5A0E">
        <w:t>enp0s3</w:t>
      </w:r>
      <w:r w:rsidRPr="003B5A0E">
        <w:t>网卡的</w:t>
      </w:r>
      <w:r w:rsidRPr="003B5A0E">
        <w:t>IP</w:t>
      </w:r>
      <w:r w:rsidRPr="003B5A0E">
        <w:t>地址（如：</w:t>
      </w:r>
      <w:r w:rsidRPr="003B5A0E">
        <w:rPr>
          <w:b/>
          <w:color w:val="C7000B"/>
          <w:spacing w:val="-4"/>
          <w:kern w:val="2"/>
          <w:szCs w:val="21"/>
          <w:shd w:val="pct15" w:color="auto" w:fill="FFFFFF"/>
        </w:rPr>
        <w:t>192.168.56.108</w:t>
      </w:r>
      <w:r w:rsidRPr="003B5A0E">
        <w:t>）来连接虚拟机，并使用</w:t>
      </w:r>
      <w:r w:rsidRPr="003B5A0E">
        <w:t>ROOT</w:t>
      </w:r>
      <w:r w:rsidRPr="003B5A0E">
        <w:t>用户来登录。</w:t>
      </w:r>
    </w:p>
    <w:p w14:paraId="40574A1C" w14:textId="4E083AB5" w:rsidR="007E7896" w:rsidRPr="003B5A0E" w:rsidRDefault="007E7896" w:rsidP="00933141">
      <w:pPr>
        <w:pStyle w:val="1e"/>
      </w:pPr>
      <w:r w:rsidRPr="003B5A0E">
        <w:rPr>
          <w:noProof/>
        </w:rPr>
        <w:drawing>
          <wp:inline distT="0" distB="0" distL="0" distR="0" wp14:anchorId="2CC10454" wp14:editId="497DAF3D">
            <wp:extent cx="3485940" cy="3179743"/>
            <wp:effectExtent l="19050" t="19050" r="19685" b="209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A7318BD" w14:textId="3C7EFB37" w:rsidR="00863875" w:rsidRPr="003B5A0E" w:rsidRDefault="00863875" w:rsidP="003D70A6">
      <w:pPr>
        <w:pStyle w:val="30"/>
      </w:pPr>
      <w:r w:rsidRPr="003B5A0E">
        <w:t>修改操作系统版本</w:t>
      </w:r>
      <w:r w:rsidR="00373060" w:rsidRPr="003B5A0E">
        <w:t>。</w:t>
      </w:r>
    </w:p>
    <w:p w14:paraId="1A32BC2F" w14:textId="5C225625" w:rsidR="00863875" w:rsidRPr="003B5A0E" w:rsidRDefault="00863875" w:rsidP="00933141">
      <w:pPr>
        <w:pStyle w:val="1e"/>
      </w:pPr>
      <w:r w:rsidRPr="003B5A0E">
        <w:t>如果</w:t>
      </w:r>
      <w:r w:rsidRPr="003B5A0E">
        <w:t>CentOS</w:t>
      </w:r>
      <w:r w:rsidRPr="003B5A0E">
        <w:t>版本不是</w:t>
      </w:r>
      <w:r w:rsidRPr="003B5A0E">
        <w:t>7.6</w:t>
      </w:r>
      <w:r w:rsidRPr="003B5A0E">
        <w:t>的需要进行修改，如果是</w:t>
      </w:r>
      <w:r w:rsidRPr="003B5A0E">
        <w:t>7.6</w:t>
      </w:r>
      <w:r w:rsidRPr="003B5A0E">
        <w:t>则无需修改</w:t>
      </w:r>
      <w:r w:rsidR="00104B55" w:rsidRPr="003B5A0E">
        <w:t>，</w:t>
      </w:r>
    </w:p>
    <w:p w14:paraId="7E519BE3" w14:textId="6AC40E6A" w:rsidR="00863875" w:rsidRPr="003B5A0E" w:rsidRDefault="00A73A69" w:rsidP="00933141">
      <w:pPr>
        <w:pStyle w:val="1e"/>
      </w:pPr>
      <w:r w:rsidRPr="003B5A0E">
        <w:t>先</w:t>
      </w:r>
      <w:r w:rsidR="00863875" w:rsidRPr="003B5A0E">
        <w:t xml:space="preserve">vi </w:t>
      </w:r>
      <w:r w:rsidR="007D7323" w:rsidRPr="003B5A0E">
        <w:t>/etc/redhat-releas</w:t>
      </w:r>
      <w:r w:rsidRPr="003B5A0E">
        <w:t xml:space="preserve"> </w:t>
      </w:r>
      <w:r w:rsidRPr="003B5A0E">
        <w:t>打开编辑文件，然后</w:t>
      </w:r>
      <w:r w:rsidR="007D7323" w:rsidRPr="003B5A0E">
        <w:t>将内容</w:t>
      </w:r>
      <w:r w:rsidR="00863875" w:rsidRPr="003B5A0E">
        <w:t>改为</w:t>
      </w:r>
      <w:r w:rsidR="00863875" w:rsidRPr="003B5A0E">
        <w:t>CentOS Linux release 7.6</w:t>
      </w:r>
      <w:r w:rsidR="007D7323" w:rsidRPr="003B5A0E">
        <w:t xml:space="preserve">.2003 </w:t>
      </w:r>
      <w:r w:rsidR="00863875" w:rsidRPr="003B5A0E">
        <w:t>(Core)</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7D7323" w:rsidRPr="003B5A0E">
        <w:t>具体如下：</w:t>
      </w:r>
    </w:p>
    <w:p w14:paraId="66B69D56" w14:textId="77777777" w:rsidR="007D7323" w:rsidRPr="009B6474" w:rsidRDefault="007D7323" w:rsidP="00933141">
      <w:pPr>
        <w:pStyle w:val="affffc"/>
        <w:rPr>
          <w:b/>
          <w:color w:val="C7000B"/>
        </w:rPr>
      </w:pPr>
      <w:r w:rsidRPr="003B5A0E">
        <w:t xml:space="preserve">[root@db1 ~]# </w:t>
      </w:r>
      <w:proofErr w:type="gramStart"/>
      <w:r w:rsidRPr="009B6474">
        <w:rPr>
          <w:b/>
          <w:color w:val="C7000B"/>
        </w:rPr>
        <w:t>vi</w:t>
      </w:r>
      <w:proofErr w:type="gramEnd"/>
      <w:r w:rsidRPr="009B6474">
        <w:rPr>
          <w:b/>
          <w:color w:val="C7000B"/>
        </w:rPr>
        <w:t xml:space="preserve"> /etc/redhat-release</w:t>
      </w:r>
    </w:p>
    <w:p w14:paraId="06BED5F8" w14:textId="77777777" w:rsidR="007D7323" w:rsidRPr="003B5A0E" w:rsidRDefault="007D7323" w:rsidP="00933141">
      <w:pPr>
        <w:pStyle w:val="affffc"/>
      </w:pPr>
    </w:p>
    <w:p w14:paraId="6FAD495F" w14:textId="622349E2" w:rsidR="007D7323" w:rsidRPr="003B5A0E" w:rsidRDefault="007D7323" w:rsidP="00933141">
      <w:pPr>
        <w:pStyle w:val="affffc"/>
      </w:pPr>
      <w:r w:rsidRPr="003B5A0E">
        <w:t xml:space="preserve">CentOS Linux release </w:t>
      </w:r>
      <w:r w:rsidRPr="00C9060C">
        <w:rPr>
          <w:b/>
          <w:color w:val="C7000B"/>
        </w:rPr>
        <w:t>7.6.</w:t>
      </w:r>
      <w:r w:rsidRPr="003B5A0E">
        <w:t>2003 (Core)</w:t>
      </w:r>
    </w:p>
    <w:p w14:paraId="1BD644FC" w14:textId="2A2A86B8" w:rsidR="00863875" w:rsidRPr="003B5A0E" w:rsidRDefault="00863875" w:rsidP="003D70A6">
      <w:pPr>
        <w:pStyle w:val="30"/>
      </w:pPr>
      <w:r w:rsidRPr="003B5A0E">
        <w:t>关闭防火墙</w:t>
      </w:r>
      <w:r w:rsidR="00373060" w:rsidRPr="003B5A0E">
        <w:t>。</w:t>
      </w:r>
    </w:p>
    <w:p w14:paraId="25DECCDE" w14:textId="77777777" w:rsidR="00045D69" w:rsidRPr="003B5A0E" w:rsidRDefault="00045D69" w:rsidP="00933141">
      <w:pPr>
        <w:pStyle w:val="1e"/>
      </w:pPr>
      <w:r w:rsidRPr="003B5A0E">
        <w:lastRenderedPageBreak/>
        <w:t>执行以下二个命令将防火墙关闭，</w:t>
      </w:r>
    </w:p>
    <w:p w14:paraId="06213238" w14:textId="6F662F8C" w:rsidR="00863875" w:rsidRPr="003B5A0E" w:rsidRDefault="00863875" w:rsidP="00933141">
      <w:pPr>
        <w:pStyle w:val="1e"/>
      </w:pPr>
      <w:proofErr w:type="gramStart"/>
      <w:r w:rsidRPr="003B5A0E">
        <w:t>systemctl</w:t>
      </w:r>
      <w:proofErr w:type="gramEnd"/>
      <w:r w:rsidRPr="003B5A0E">
        <w:t xml:space="preserve"> stop firewalld.service</w:t>
      </w:r>
    </w:p>
    <w:p w14:paraId="42904A70" w14:textId="459D7E21" w:rsidR="00863875" w:rsidRPr="003B5A0E" w:rsidRDefault="00863875" w:rsidP="00933141">
      <w:pPr>
        <w:pStyle w:val="1e"/>
      </w:pPr>
      <w:r w:rsidRPr="003B5A0E">
        <w:t>systemctl disable firewalld.service</w:t>
      </w:r>
      <w:r w:rsidR="00045D69" w:rsidRPr="003B5A0E">
        <w:t>，具体如下：</w:t>
      </w:r>
    </w:p>
    <w:p w14:paraId="325A590A"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stop firewalld.service</w:t>
      </w:r>
    </w:p>
    <w:p w14:paraId="4F169E96" w14:textId="77777777" w:rsidR="00045D69" w:rsidRPr="009B6474" w:rsidRDefault="00045D69" w:rsidP="00933141">
      <w:pPr>
        <w:pStyle w:val="affffc"/>
        <w:rPr>
          <w:b/>
          <w:color w:val="C7000B"/>
        </w:rPr>
      </w:pPr>
      <w:r w:rsidRPr="003B5A0E">
        <w:t xml:space="preserve">[root@db1 ~]# </w:t>
      </w:r>
      <w:proofErr w:type="gramStart"/>
      <w:r w:rsidRPr="009B6474">
        <w:rPr>
          <w:b/>
          <w:color w:val="C7000B"/>
        </w:rPr>
        <w:t>systemctl</w:t>
      </w:r>
      <w:proofErr w:type="gramEnd"/>
      <w:r w:rsidRPr="009B6474">
        <w:rPr>
          <w:b/>
          <w:color w:val="C7000B"/>
        </w:rPr>
        <w:t xml:space="preserve"> disable firewalld.service</w:t>
      </w:r>
    </w:p>
    <w:p w14:paraId="31CEC50C" w14:textId="77777777" w:rsidR="00045D69" w:rsidRPr="003B5A0E" w:rsidRDefault="00045D69" w:rsidP="00933141">
      <w:pPr>
        <w:pStyle w:val="affffc"/>
      </w:pPr>
      <w:r w:rsidRPr="003B5A0E">
        <w:t>Removed symlink /etc/systemd/system/multi-user.target.wants/firewalld.service.</w:t>
      </w:r>
    </w:p>
    <w:p w14:paraId="646A2E0E" w14:textId="77777777" w:rsidR="00045D69" w:rsidRPr="003B5A0E" w:rsidRDefault="00045D69" w:rsidP="00933141">
      <w:pPr>
        <w:pStyle w:val="affffc"/>
      </w:pPr>
      <w:r w:rsidRPr="003B5A0E">
        <w:t>Removed symlink /etc/systemd/system/dbus-org.fedoraproject.FirewallD1.service.</w:t>
      </w:r>
    </w:p>
    <w:p w14:paraId="46F68984" w14:textId="5875C0FA" w:rsidR="00863875" w:rsidRPr="003B5A0E" w:rsidRDefault="00045D69" w:rsidP="00933141">
      <w:pPr>
        <w:pStyle w:val="affffc"/>
      </w:pPr>
      <w:r w:rsidRPr="003B5A0E">
        <w:t>[root@db1 ~]#</w:t>
      </w:r>
    </w:p>
    <w:p w14:paraId="75DEC8EA" w14:textId="4271FE03" w:rsidR="0094105A" w:rsidRPr="003B5A0E" w:rsidRDefault="00140BD0" w:rsidP="003D70A6">
      <w:pPr>
        <w:pStyle w:val="30"/>
      </w:pPr>
      <w:r w:rsidRPr="003B5A0E">
        <w:t>设置</w:t>
      </w:r>
      <w:r w:rsidR="00373060" w:rsidRPr="003B5A0E">
        <w:t>字符集</w:t>
      </w:r>
      <w:r w:rsidRPr="003B5A0E">
        <w:t>及</w:t>
      </w:r>
      <w:r w:rsidR="00373060" w:rsidRPr="003B5A0E">
        <w:t>环境变量。</w:t>
      </w:r>
    </w:p>
    <w:p w14:paraId="27060843"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2D77B10E" w14:textId="43E83351" w:rsidR="00140BD0" w:rsidRPr="009B6474" w:rsidRDefault="00140BD0" w:rsidP="00933141">
      <w:pPr>
        <w:pStyle w:val="affffc"/>
        <w:rPr>
          <w:b/>
          <w:color w:val="C7000B"/>
        </w:rPr>
      </w:pPr>
      <w:r w:rsidRPr="009B6474">
        <w:rPr>
          <w:b/>
          <w:color w:val="C7000B"/>
        </w:rPr>
        <w:t>export LANG=en_US.UTF</w:t>
      </w:r>
      <w:r w:rsidRPr="009B6474">
        <w:rPr>
          <w:rFonts w:ascii="宋体" w:eastAsia="宋体" w:hAnsi="宋体" w:cs="宋体" w:hint="eastAsia"/>
          <w:b/>
          <w:color w:val="C7000B"/>
        </w:rPr>
        <w:t>‐</w:t>
      </w:r>
      <w:r w:rsidRPr="009B6474">
        <w:rPr>
          <w:b/>
          <w:color w:val="C7000B"/>
        </w:rPr>
        <w:t>8</w:t>
      </w:r>
    </w:p>
    <w:p w14:paraId="63D04132" w14:textId="3E0580BE" w:rsidR="00140BD0" w:rsidRPr="009B6474" w:rsidRDefault="00140BD0" w:rsidP="00933141">
      <w:pPr>
        <w:pStyle w:val="affffc"/>
        <w:rPr>
          <w:b/>
          <w:color w:val="C7000B"/>
        </w:rPr>
      </w:pPr>
      <w:r w:rsidRPr="009B6474">
        <w:rPr>
          <w:b/>
          <w:color w:val="C7000B"/>
        </w:rPr>
        <w:t>EOF</w:t>
      </w:r>
    </w:p>
    <w:p w14:paraId="47621692" w14:textId="77777777" w:rsidR="00140BD0" w:rsidRPr="003B5A0E" w:rsidRDefault="00140BD0" w:rsidP="00933141">
      <w:pPr>
        <w:pStyle w:val="affffc"/>
      </w:pPr>
      <w:r w:rsidRPr="003B5A0E">
        <w:t xml:space="preserve">[root@db1 ~]# </w:t>
      </w:r>
    </w:p>
    <w:p w14:paraId="1908BF1A" w14:textId="77777777" w:rsidR="00140BD0" w:rsidRPr="009B6474" w:rsidRDefault="00140BD0"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&gt;&gt;/etc/profile&lt;&lt;EOF</w:t>
      </w:r>
    </w:p>
    <w:p w14:paraId="7F97F6AC" w14:textId="553CF926"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packagePath=/opt/software/openGauss</w:t>
      </w:r>
    </w:p>
    <w:p w14:paraId="03DF2777" w14:textId="33A82916" w:rsidR="00140BD0" w:rsidRPr="009B6474" w:rsidRDefault="00140BD0" w:rsidP="00933141">
      <w:pPr>
        <w:pStyle w:val="affffc"/>
        <w:rPr>
          <w:b/>
          <w:color w:val="C7000B"/>
        </w:rPr>
      </w:pPr>
      <w:r w:rsidRPr="009B6474">
        <w:rPr>
          <w:b/>
          <w:color w:val="C7000B"/>
        </w:rPr>
        <w:t>EOF</w:t>
      </w:r>
    </w:p>
    <w:p w14:paraId="22F9A0D4" w14:textId="01E050E0" w:rsidR="00140BD0" w:rsidRPr="003B5A0E" w:rsidRDefault="00140BD0" w:rsidP="00933141">
      <w:pPr>
        <w:pStyle w:val="affffc"/>
      </w:pPr>
      <w:r w:rsidRPr="003B5A0E">
        <w:t xml:space="preserve">[root@db1 ~]# </w:t>
      </w:r>
      <w:proofErr w:type="gramStart"/>
      <w:r w:rsidR="006C1552" w:rsidRPr="009B6474">
        <w:rPr>
          <w:b/>
          <w:color w:val="C7000B"/>
        </w:rPr>
        <w:t>source</w:t>
      </w:r>
      <w:proofErr w:type="gramEnd"/>
      <w:r w:rsidR="006C1552" w:rsidRPr="009B6474">
        <w:rPr>
          <w:b/>
          <w:color w:val="C7000B"/>
        </w:rPr>
        <w:t xml:space="preserve"> /etc/profile</w:t>
      </w:r>
    </w:p>
    <w:p w14:paraId="5D9B9904" w14:textId="77777777" w:rsidR="00140BD0" w:rsidRPr="009B6474" w:rsidRDefault="00140BD0" w:rsidP="00933141">
      <w:pPr>
        <w:pStyle w:val="affffc"/>
        <w:rPr>
          <w:b/>
          <w:color w:val="C7000B"/>
        </w:rPr>
      </w:pPr>
      <w:r w:rsidRPr="003B5A0E">
        <w:t xml:space="preserve">[root@db1 ~]# </w:t>
      </w:r>
      <w:proofErr w:type="gramStart"/>
      <w:r w:rsidRPr="005F10BD">
        <w:rPr>
          <w:b/>
          <w:color w:val="C7000B"/>
        </w:rPr>
        <w:t>c</w:t>
      </w:r>
      <w:r w:rsidRPr="009B6474">
        <w:rPr>
          <w:b/>
          <w:color w:val="C7000B"/>
        </w:rPr>
        <w:t>at</w:t>
      </w:r>
      <w:proofErr w:type="gramEnd"/>
      <w:r w:rsidRPr="009B6474">
        <w:rPr>
          <w:b/>
          <w:color w:val="C7000B"/>
        </w:rPr>
        <w:t xml:space="preserve"> &gt;&gt;/etc/profile&lt;&lt;EOF</w:t>
      </w:r>
    </w:p>
    <w:p w14:paraId="354A0A8A" w14:textId="03566208" w:rsidR="00140BD0" w:rsidRPr="009B6474" w:rsidRDefault="00140BD0" w:rsidP="00933141">
      <w:pPr>
        <w:pStyle w:val="affffc"/>
        <w:rPr>
          <w:b/>
          <w:color w:val="C7000B"/>
        </w:rPr>
      </w:pPr>
      <w:proofErr w:type="gramStart"/>
      <w:r w:rsidRPr="009B6474">
        <w:rPr>
          <w:b/>
          <w:color w:val="C7000B"/>
        </w:rPr>
        <w:t>export</w:t>
      </w:r>
      <w:proofErr w:type="gramEnd"/>
      <w:r w:rsidRPr="009B6474">
        <w:rPr>
          <w:b/>
          <w:color w:val="C7000B"/>
        </w:rPr>
        <w:t xml:space="preserve"> LD_LIBRARY_PATH=$packagePath/script/gspylib/clib:$LD_LIBRARY_PATH</w:t>
      </w:r>
    </w:p>
    <w:p w14:paraId="74833309" w14:textId="761E2F56" w:rsidR="00140BD0" w:rsidRPr="009B6474" w:rsidRDefault="00140BD0" w:rsidP="00933141">
      <w:pPr>
        <w:pStyle w:val="affffc"/>
        <w:rPr>
          <w:b/>
          <w:color w:val="C7000B"/>
        </w:rPr>
      </w:pPr>
      <w:r w:rsidRPr="009B6474">
        <w:rPr>
          <w:b/>
          <w:color w:val="C7000B"/>
        </w:rPr>
        <w:t>EOF</w:t>
      </w:r>
    </w:p>
    <w:p w14:paraId="6849D77A" w14:textId="3D124C5C" w:rsidR="00140BD0" w:rsidRPr="003B5A0E" w:rsidRDefault="00140BD0" w:rsidP="00933141">
      <w:pPr>
        <w:pStyle w:val="affffc"/>
      </w:pPr>
      <w:r w:rsidRPr="003B5A0E">
        <w:t xml:space="preserve">[root@db1 ~]# </w:t>
      </w:r>
    </w:p>
    <w:p w14:paraId="7F3B402C" w14:textId="73DC6338" w:rsidR="0094105A" w:rsidRPr="009B6474" w:rsidRDefault="00140BD0" w:rsidP="00933141">
      <w:pPr>
        <w:pStyle w:val="affffc"/>
        <w:rPr>
          <w:b/>
          <w:color w:val="C7000B"/>
        </w:rPr>
      </w:pPr>
      <w:r w:rsidRPr="003B5A0E">
        <w:t>[root@db1 ~]#</w:t>
      </w:r>
      <w:r w:rsidRPr="009B6474">
        <w:rPr>
          <w:b/>
          <w:color w:val="C7000B"/>
        </w:rPr>
        <w:t xml:space="preserve"> </w:t>
      </w:r>
      <w:proofErr w:type="gramStart"/>
      <w:r w:rsidRPr="009B6474">
        <w:rPr>
          <w:b/>
          <w:color w:val="C7000B"/>
        </w:rPr>
        <w:t>source</w:t>
      </w:r>
      <w:proofErr w:type="gramEnd"/>
      <w:r w:rsidRPr="009B6474">
        <w:rPr>
          <w:b/>
          <w:color w:val="C7000B"/>
        </w:rPr>
        <w:t xml:space="preserve"> /etc/profile</w:t>
      </w:r>
    </w:p>
    <w:p w14:paraId="6EB7778E" w14:textId="35584ACE" w:rsidR="00147477" w:rsidRPr="003B5A0E" w:rsidRDefault="00147477" w:rsidP="00933141">
      <w:pPr>
        <w:pStyle w:val="1e"/>
      </w:pPr>
      <w:r w:rsidRPr="003B5A0E">
        <w:t>验证变量是否生效</w:t>
      </w:r>
      <w:r w:rsidR="002302C0" w:rsidRPr="003B5A0E">
        <w:t>。</w:t>
      </w:r>
    </w:p>
    <w:p w14:paraId="70F46263" w14:textId="6910C2B9" w:rsidR="00147477" w:rsidRDefault="008D5BA5" w:rsidP="00933141">
      <w:pPr>
        <w:pStyle w:val="affffc"/>
        <w:rPr>
          <w:b/>
          <w:color w:val="C7000B"/>
        </w:rPr>
      </w:pPr>
      <w:r w:rsidRPr="003B5A0E">
        <w:t>[root@db1</w:t>
      </w:r>
      <w:r w:rsidR="00147477" w:rsidRPr="003B5A0E">
        <w:t xml:space="preserve"> ~]# </w:t>
      </w:r>
      <w:proofErr w:type="gramStart"/>
      <w:r w:rsidR="00147477" w:rsidRPr="009B6474">
        <w:rPr>
          <w:b/>
          <w:color w:val="C7000B"/>
        </w:rPr>
        <w:t>echo</w:t>
      </w:r>
      <w:proofErr w:type="gramEnd"/>
      <w:r w:rsidR="00147477" w:rsidRPr="009B6474">
        <w:rPr>
          <w:b/>
          <w:color w:val="C7000B"/>
        </w:rPr>
        <w:t xml:space="preserve"> $LD_LIBRARY_PATH</w:t>
      </w:r>
    </w:p>
    <w:p w14:paraId="020D4E66" w14:textId="77777777" w:rsidR="0099490D" w:rsidRPr="009B6474" w:rsidRDefault="0099490D" w:rsidP="00933141">
      <w:pPr>
        <w:pStyle w:val="affffc"/>
        <w:rPr>
          <w:b/>
          <w:color w:val="C7000B"/>
        </w:rPr>
      </w:pPr>
      <w:bookmarkStart w:id="52" w:name="_GoBack"/>
      <w:bookmarkEnd w:id="52"/>
    </w:p>
    <w:p w14:paraId="03FA040A" w14:textId="6F5495B2" w:rsidR="00147477" w:rsidRPr="003B5A0E" w:rsidRDefault="00147477" w:rsidP="00933141">
      <w:pPr>
        <w:pStyle w:val="affffc"/>
      </w:pPr>
      <w:r w:rsidRPr="003B5A0E">
        <w:t>/opt/software/openGauss/script/gspylib/clib:</w:t>
      </w:r>
    </w:p>
    <w:p w14:paraId="6CA50ECC" w14:textId="753306B8" w:rsidR="007843CC" w:rsidRPr="003B5A0E" w:rsidRDefault="007843CC" w:rsidP="003D70A6">
      <w:pPr>
        <w:pStyle w:val="30"/>
      </w:pPr>
      <w:r w:rsidRPr="003B5A0E">
        <w:t>关闭</w:t>
      </w:r>
      <w:r w:rsidRPr="003B5A0E">
        <w:t>swap</w:t>
      </w:r>
      <w:r w:rsidRPr="003B5A0E">
        <w:t>交换内存。</w:t>
      </w:r>
    </w:p>
    <w:p w14:paraId="4944C926" w14:textId="4123C39C" w:rsidR="007843CC" w:rsidRPr="003B5A0E" w:rsidRDefault="007843CC" w:rsidP="00933141">
      <w:pPr>
        <w:pStyle w:val="affffc"/>
        <w:rPr>
          <w:b/>
          <w:color w:val="C7000B"/>
        </w:rPr>
      </w:pPr>
      <w:r w:rsidRPr="003B5A0E">
        <w:t xml:space="preserve"> [root@db1 ~]# </w:t>
      </w:r>
      <w:proofErr w:type="gramStart"/>
      <w:r w:rsidRPr="003B5A0E">
        <w:rPr>
          <w:b/>
          <w:color w:val="C7000B"/>
        </w:rPr>
        <w:t>swapoff</w:t>
      </w:r>
      <w:proofErr w:type="gramEnd"/>
      <w:r w:rsidRPr="003B5A0E">
        <w:rPr>
          <w:b/>
          <w:color w:val="C7000B"/>
        </w:rPr>
        <w:t xml:space="preserve"> -a</w:t>
      </w:r>
    </w:p>
    <w:p w14:paraId="0B4AA50A" w14:textId="69F849C5" w:rsidR="007843CC" w:rsidRPr="003B5A0E" w:rsidRDefault="007843CC" w:rsidP="003D70A6">
      <w:pPr>
        <w:pStyle w:val="30"/>
      </w:pPr>
      <w:r w:rsidRPr="003B5A0E">
        <w:t>准备</w:t>
      </w:r>
      <w:r w:rsidRPr="003B5A0E">
        <w:t>yum</w:t>
      </w:r>
      <w:r w:rsidRPr="003B5A0E">
        <w:t>环境。</w:t>
      </w:r>
    </w:p>
    <w:p w14:paraId="49AA2395" w14:textId="7362A127" w:rsidR="007843CC" w:rsidRPr="003B5A0E" w:rsidRDefault="007843CC" w:rsidP="00933141">
      <w:pPr>
        <w:pStyle w:val="1e"/>
      </w:pPr>
      <w:r w:rsidRPr="003B5A0E">
        <w:t>备份原有的</w:t>
      </w:r>
      <w:r w:rsidRPr="003B5A0E">
        <w:t>yum</w:t>
      </w:r>
      <w:r w:rsidR="00435D12" w:rsidRPr="003B5A0E">
        <w:t>配置文件</w:t>
      </w:r>
      <w:r w:rsidR="00E56D91" w:rsidRPr="003B5A0E">
        <w:t>。</w:t>
      </w:r>
    </w:p>
    <w:p w14:paraId="4CBE28C8" w14:textId="77777777" w:rsidR="00435D12" w:rsidRPr="009B6474" w:rsidRDefault="00435D12" w:rsidP="00933141">
      <w:pPr>
        <w:pStyle w:val="affffc"/>
        <w:rPr>
          <w:b/>
          <w:color w:val="C7000B"/>
        </w:rPr>
      </w:pPr>
      <w:r w:rsidRPr="003B5A0E">
        <w:t xml:space="preserve">[root@db1 ~]# </w:t>
      </w:r>
      <w:proofErr w:type="gramStart"/>
      <w:r w:rsidRPr="009B6474">
        <w:rPr>
          <w:b/>
          <w:color w:val="C7000B"/>
        </w:rPr>
        <w:t>mv</w:t>
      </w:r>
      <w:proofErr w:type="gramEnd"/>
      <w:r w:rsidRPr="009B6474">
        <w:rPr>
          <w:b/>
          <w:color w:val="C7000B"/>
        </w:rPr>
        <w:t xml:space="preserve"> /etc/yum.repos.d/CentOS-Base.repo /etc/yum.repos.d/CentOS-Base.repo.bak</w:t>
      </w:r>
    </w:p>
    <w:p w14:paraId="329A17BA" w14:textId="362F4FDB" w:rsidR="00435D12" w:rsidRPr="003B5A0E" w:rsidRDefault="00435D12" w:rsidP="00933141">
      <w:pPr>
        <w:pStyle w:val="affffc"/>
      </w:pPr>
      <w:r w:rsidRPr="003B5A0E">
        <w:t>[root@db1 ~]#</w:t>
      </w:r>
    </w:p>
    <w:p w14:paraId="5C8CFE3B" w14:textId="25AD8265" w:rsidR="00435D12" w:rsidRPr="003B5A0E" w:rsidRDefault="00435D12" w:rsidP="00933141">
      <w:pPr>
        <w:pStyle w:val="1e"/>
      </w:pPr>
      <w:r w:rsidRPr="003B5A0E">
        <w:t>下载可用源的</w:t>
      </w:r>
      <w:r w:rsidRPr="003B5A0E">
        <w:t>repo</w:t>
      </w:r>
      <w:r w:rsidRPr="003B5A0E">
        <w:t>文件</w:t>
      </w:r>
      <w:r w:rsidR="00DE48FA" w:rsidRPr="003B5A0E">
        <w:t>,</w:t>
      </w:r>
      <w:r w:rsidR="00DE48FA" w:rsidRPr="003B5A0E">
        <w:t>可通过以下二种方式下载：</w:t>
      </w:r>
    </w:p>
    <w:p w14:paraId="392D9223" w14:textId="6441195B" w:rsidR="00DE48FA" w:rsidRPr="003B5A0E" w:rsidRDefault="00DE48FA" w:rsidP="00933141">
      <w:pPr>
        <w:pStyle w:val="1e"/>
      </w:pPr>
      <w:r w:rsidRPr="003B5A0E">
        <w:t>方式</w:t>
      </w:r>
      <w:proofErr w:type="gramStart"/>
      <w:r w:rsidRPr="003B5A0E">
        <w:t>一</w:t>
      </w:r>
      <w:proofErr w:type="gramEnd"/>
      <w:r w:rsidRPr="003B5A0E">
        <w:t>：</w:t>
      </w:r>
    </w:p>
    <w:p w14:paraId="0C7013EB" w14:textId="6D0FD41E" w:rsidR="00DE48FA" w:rsidRPr="003B5A0E" w:rsidRDefault="00DE48FA" w:rsidP="00933141">
      <w:pPr>
        <w:pStyle w:val="1e"/>
      </w:pPr>
      <w:proofErr w:type="gramStart"/>
      <w:r w:rsidRPr="003B5A0E">
        <w:t>curl</w:t>
      </w:r>
      <w:proofErr w:type="gramEnd"/>
      <w:r w:rsidRPr="003B5A0E">
        <w:t xml:space="preserve"> -o /etc/yum.repos.d/CentOS-Base.repo http://mirrors.aliyun.com/repo/Centos-7.repo</w:t>
      </w:r>
    </w:p>
    <w:p w14:paraId="49D054AE" w14:textId="2E13901A" w:rsidR="00DE48FA" w:rsidRPr="003B5A0E" w:rsidRDefault="00DE48FA" w:rsidP="00933141">
      <w:pPr>
        <w:pStyle w:val="1e"/>
      </w:pPr>
      <w:r w:rsidRPr="003B5A0E">
        <w:t>方式二：</w:t>
      </w:r>
    </w:p>
    <w:p w14:paraId="19B08CBC" w14:textId="7AB4BAE1" w:rsidR="00DE48FA" w:rsidRPr="003B5A0E" w:rsidRDefault="00DE48FA" w:rsidP="00933141">
      <w:pPr>
        <w:pStyle w:val="1e"/>
      </w:pPr>
      <w:proofErr w:type="gramStart"/>
      <w:r w:rsidRPr="003B5A0E">
        <w:t>curl</w:t>
      </w:r>
      <w:proofErr w:type="gramEnd"/>
      <w:r w:rsidRPr="003B5A0E">
        <w:t xml:space="preserve"> -o /etc/yum.repos.d/CentOS-Base.repo https://mirrors.huaweicloud.com/repository/conf/CentOS-7-anon.repo</w:t>
      </w:r>
    </w:p>
    <w:p w14:paraId="313071E1" w14:textId="63601423" w:rsidR="00C33E86" w:rsidRPr="009B6474" w:rsidRDefault="00C33E86" w:rsidP="00933141">
      <w:pPr>
        <w:pStyle w:val="affffc"/>
        <w:rPr>
          <w:b/>
          <w:color w:val="C7000B"/>
        </w:rPr>
      </w:pPr>
      <w:r w:rsidRPr="003B5A0E">
        <w:lastRenderedPageBreak/>
        <w:t xml:space="preserve">[root@db1 ~]# </w:t>
      </w:r>
      <w:proofErr w:type="gramStart"/>
      <w:r w:rsidR="00E10B3B" w:rsidRPr="009B6474">
        <w:rPr>
          <w:b/>
          <w:color w:val="C7000B"/>
        </w:rPr>
        <w:t>curl</w:t>
      </w:r>
      <w:proofErr w:type="gramEnd"/>
      <w:r w:rsidR="00E10B3B" w:rsidRPr="009B6474">
        <w:rPr>
          <w:b/>
          <w:color w:val="C7000B"/>
        </w:rPr>
        <w:t xml:space="preserve"> -o /etc/yum.repos.d/CentOS-Base.repo https://mirrors.huaweicloud.com/repository/conf/CentOS-7-anon.repo</w:t>
      </w:r>
    </w:p>
    <w:p w14:paraId="2A8DA2C6" w14:textId="77777777" w:rsidR="00C33E86" w:rsidRPr="003B5A0E" w:rsidRDefault="00C33E86" w:rsidP="00933141">
      <w:pPr>
        <w:pStyle w:val="affffc"/>
      </w:pPr>
      <w:r w:rsidRPr="003B5A0E">
        <w:t xml:space="preserve">  % Total    % Received % </w:t>
      </w:r>
      <w:proofErr w:type="gramStart"/>
      <w:r w:rsidRPr="003B5A0E">
        <w:t>Xferd  Average</w:t>
      </w:r>
      <w:proofErr w:type="gramEnd"/>
      <w:r w:rsidRPr="003B5A0E">
        <w:t xml:space="preserve"> Speed   Time    Time     Time  Current</w:t>
      </w:r>
    </w:p>
    <w:p w14:paraId="16AA5E33" w14:textId="77777777" w:rsidR="00C33E86" w:rsidRPr="003B5A0E" w:rsidRDefault="00C33E86" w:rsidP="00933141">
      <w:pPr>
        <w:pStyle w:val="affffc"/>
      </w:pPr>
      <w:r w:rsidRPr="003B5A0E">
        <w:t xml:space="preserve">                                 </w:t>
      </w:r>
      <w:proofErr w:type="gramStart"/>
      <w:r w:rsidRPr="003B5A0E">
        <w:t>Dload  Upload</w:t>
      </w:r>
      <w:proofErr w:type="gramEnd"/>
      <w:r w:rsidRPr="003B5A0E">
        <w:t xml:space="preserve">   Total   Spent    Left  Speed</w:t>
      </w:r>
    </w:p>
    <w:p w14:paraId="2B827FD9" w14:textId="77777777" w:rsidR="00C33E86" w:rsidRPr="003B5A0E" w:rsidRDefault="00C33E86" w:rsidP="00933141">
      <w:pPr>
        <w:pStyle w:val="affffc"/>
      </w:pPr>
      <w:proofErr w:type="gramStart"/>
      <w:r w:rsidRPr="003B5A0E">
        <w:t>100  2523</w:t>
      </w:r>
      <w:proofErr w:type="gramEnd"/>
      <w:r w:rsidRPr="003B5A0E">
        <w:t xml:space="preserve">  100  2523    0     0  14065      0 --:--:-- --:--:-- --:--:-- 14094</w:t>
      </w:r>
    </w:p>
    <w:p w14:paraId="12406452" w14:textId="52B3C1EB" w:rsidR="00E56D91" w:rsidRPr="003B5A0E" w:rsidRDefault="00E56D91" w:rsidP="00933141">
      <w:pPr>
        <w:pStyle w:val="1e"/>
      </w:pPr>
      <w:r w:rsidRPr="003B5A0E">
        <w:t>查看</w:t>
      </w:r>
      <w:r w:rsidRPr="003B5A0E">
        <w:t>repo</w:t>
      </w:r>
      <w:r w:rsidRPr="003B5A0E">
        <w:t>文件内容是否正确</w:t>
      </w:r>
      <w:r w:rsidR="00E41BFF" w:rsidRPr="003B5A0E">
        <w:t>，如果显示的内容不正确，请选择另一种方式下载可用源的</w:t>
      </w:r>
      <w:r w:rsidR="00E41BFF" w:rsidRPr="003B5A0E">
        <w:t>repo</w:t>
      </w:r>
      <w:r w:rsidR="00E41BFF" w:rsidRPr="003B5A0E">
        <w:t>文件</w:t>
      </w:r>
      <w:r w:rsidRPr="003B5A0E">
        <w:t>。</w:t>
      </w:r>
    </w:p>
    <w:p w14:paraId="1BD8CA0B" w14:textId="77777777" w:rsidR="00E56D91" w:rsidRPr="009B6474" w:rsidRDefault="00E56D91" w:rsidP="00933141">
      <w:pPr>
        <w:pStyle w:val="affffc"/>
        <w:rPr>
          <w:b/>
          <w:color w:val="C7000B"/>
        </w:rPr>
      </w:pPr>
      <w:r w:rsidRPr="003B5A0E">
        <w:t xml:space="preserve">[root@db1 ~]# </w:t>
      </w:r>
      <w:proofErr w:type="gramStart"/>
      <w:r w:rsidRPr="009B6474">
        <w:rPr>
          <w:b/>
          <w:color w:val="C7000B"/>
        </w:rPr>
        <w:t>cat</w:t>
      </w:r>
      <w:proofErr w:type="gramEnd"/>
      <w:r w:rsidRPr="009B6474">
        <w:rPr>
          <w:b/>
          <w:color w:val="C7000B"/>
        </w:rPr>
        <w:t xml:space="preserve"> /etc/yum.repos.d/CentOS-Base.repo</w:t>
      </w:r>
    </w:p>
    <w:p w14:paraId="66CBC1FD" w14:textId="77777777" w:rsidR="00E56D91" w:rsidRPr="003B5A0E" w:rsidRDefault="00E56D91" w:rsidP="00933141">
      <w:pPr>
        <w:pStyle w:val="affffc"/>
      </w:pPr>
      <w:r w:rsidRPr="003B5A0E">
        <w:t># CentOS-Base.repo</w:t>
      </w:r>
    </w:p>
    <w:p w14:paraId="31DDF761" w14:textId="77777777" w:rsidR="00E56D91" w:rsidRPr="003B5A0E" w:rsidRDefault="00E56D91" w:rsidP="00933141">
      <w:pPr>
        <w:pStyle w:val="affffc"/>
      </w:pPr>
      <w:r w:rsidRPr="003B5A0E">
        <w:t>#</w:t>
      </w:r>
    </w:p>
    <w:p w14:paraId="2B68105E" w14:textId="77777777" w:rsidR="00E56D91" w:rsidRPr="003B5A0E" w:rsidRDefault="00E56D91" w:rsidP="00933141">
      <w:pPr>
        <w:pStyle w:val="affffc"/>
      </w:pPr>
      <w:r w:rsidRPr="003B5A0E">
        <w:t xml:space="preserve"># </w:t>
      </w:r>
      <w:proofErr w:type="gramStart"/>
      <w:r w:rsidRPr="003B5A0E">
        <w:t>The</w:t>
      </w:r>
      <w:proofErr w:type="gramEnd"/>
      <w:r w:rsidRPr="003B5A0E">
        <w:t xml:space="preserve"> mirror system uses the connecting IP address of the client and the</w:t>
      </w:r>
    </w:p>
    <w:p w14:paraId="5248AE9A" w14:textId="77777777" w:rsidR="00E56D91" w:rsidRPr="003B5A0E" w:rsidRDefault="00E56D91" w:rsidP="00933141">
      <w:pPr>
        <w:pStyle w:val="affffc"/>
      </w:pPr>
      <w:r w:rsidRPr="003B5A0E">
        <w:t xml:space="preserve"># </w:t>
      </w:r>
      <w:proofErr w:type="gramStart"/>
      <w:r w:rsidRPr="003B5A0E">
        <w:t>update</w:t>
      </w:r>
      <w:proofErr w:type="gramEnd"/>
      <w:r w:rsidRPr="003B5A0E">
        <w:t xml:space="preserve"> status of each mirror to pick mirrors that are updated to and</w:t>
      </w:r>
    </w:p>
    <w:p w14:paraId="495F3C96" w14:textId="77777777" w:rsidR="00E56D91" w:rsidRPr="003B5A0E" w:rsidRDefault="00E56D91" w:rsidP="00933141">
      <w:pPr>
        <w:pStyle w:val="affffc"/>
      </w:pPr>
      <w:r w:rsidRPr="003B5A0E">
        <w:t xml:space="preserve"># </w:t>
      </w:r>
      <w:proofErr w:type="gramStart"/>
      <w:r w:rsidRPr="003B5A0E">
        <w:t>geographically</w:t>
      </w:r>
      <w:proofErr w:type="gramEnd"/>
      <w:r w:rsidRPr="003B5A0E">
        <w:t xml:space="preserve"> close to the client.  You should use this for CentOS updates</w:t>
      </w:r>
    </w:p>
    <w:p w14:paraId="65A41CE2" w14:textId="77777777" w:rsidR="00E56D91" w:rsidRPr="003B5A0E" w:rsidRDefault="00E56D91" w:rsidP="00933141">
      <w:pPr>
        <w:pStyle w:val="affffc"/>
      </w:pPr>
      <w:r w:rsidRPr="003B5A0E">
        <w:t xml:space="preserve"># </w:t>
      </w:r>
      <w:proofErr w:type="gramStart"/>
      <w:r w:rsidRPr="003B5A0E">
        <w:t>unless</w:t>
      </w:r>
      <w:proofErr w:type="gramEnd"/>
      <w:r w:rsidRPr="003B5A0E">
        <w:t xml:space="preserve"> you are manually picking other mirrors.</w:t>
      </w:r>
    </w:p>
    <w:p w14:paraId="63F4F47F" w14:textId="77777777" w:rsidR="00E56D91" w:rsidRPr="003B5A0E" w:rsidRDefault="00E56D91" w:rsidP="00933141">
      <w:pPr>
        <w:pStyle w:val="affffc"/>
      </w:pPr>
      <w:r w:rsidRPr="003B5A0E">
        <w:t>#</w:t>
      </w:r>
    </w:p>
    <w:p w14:paraId="4754A9A4" w14:textId="77777777" w:rsidR="00E56D91" w:rsidRPr="003B5A0E" w:rsidRDefault="00E56D91" w:rsidP="00933141">
      <w:pPr>
        <w:pStyle w:val="affffc"/>
      </w:pPr>
      <w:r w:rsidRPr="003B5A0E">
        <w:t xml:space="preserve"># If the mirrorlist= does not work for you, as a fall back you can try the </w:t>
      </w:r>
    </w:p>
    <w:p w14:paraId="15FCDBF0" w14:textId="77777777" w:rsidR="00E56D91" w:rsidRPr="003B5A0E" w:rsidRDefault="00E56D91" w:rsidP="00933141">
      <w:pPr>
        <w:pStyle w:val="affffc"/>
      </w:pPr>
      <w:r w:rsidRPr="003B5A0E">
        <w:t># remarked out baseurl= line instead.</w:t>
      </w:r>
    </w:p>
    <w:p w14:paraId="5D8DB971" w14:textId="200BD02E" w:rsidR="00E56D91" w:rsidRPr="003B5A0E" w:rsidRDefault="00E56D91" w:rsidP="00933141">
      <w:pPr>
        <w:pStyle w:val="affffc"/>
      </w:pPr>
      <w:r w:rsidRPr="003B5A0E">
        <w:t xml:space="preserve"># </w:t>
      </w:r>
    </w:p>
    <w:p w14:paraId="210FFCEB" w14:textId="77777777" w:rsidR="00E56D91" w:rsidRPr="003B5A0E" w:rsidRDefault="00E56D91" w:rsidP="00933141">
      <w:pPr>
        <w:pStyle w:val="affffc"/>
      </w:pPr>
      <w:r w:rsidRPr="003B5A0E">
        <w:t>[</w:t>
      </w:r>
      <w:proofErr w:type="gramStart"/>
      <w:r w:rsidRPr="003B5A0E">
        <w:t>base</w:t>
      </w:r>
      <w:proofErr w:type="gramEnd"/>
      <w:r w:rsidRPr="003B5A0E">
        <w:t>]</w:t>
      </w:r>
    </w:p>
    <w:p w14:paraId="7D66872E" w14:textId="77777777" w:rsidR="00E56D91" w:rsidRPr="003B5A0E" w:rsidRDefault="00E56D91" w:rsidP="00933141">
      <w:pPr>
        <w:pStyle w:val="affffc"/>
      </w:pPr>
      <w:proofErr w:type="gramStart"/>
      <w:r w:rsidRPr="003B5A0E">
        <w:t>name=</w:t>
      </w:r>
      <w:proofErr w:type="gramEnd"/>
      <w:r w:rsidRPr="003B5A0E">
        <w:t>CentOS-$releasever - Base - mirrors.aliyun.com</w:t>
      </w:r>
    </w:p>
    <w:p w14:paraId="615CD84F" w14:textId="77777777" w:rsidR="00E56D91" w:rsidRPr="003B5A0E" w:rsidRDefault="00E56D91" w:rsidP="00933141">
      <w:pPr>
        <w:pStyle w:val="affffc"/>
      </w:pPr>
      <w:proofErr w:type="gramStart"/>
      <w:r w:rsidRPr="003B5A0E">
        <w:t>failovermethod=</w:t>
      </w:r>
      <w:proofErr w:type="gramEnd"/>
      <w:r w:rsidRPr="003B5A0E">
        <w:t>priority</w:t>
      </w:r>
    </w:p>
    <w:p w14:paraId="41E33E6B" w14:textId="77777777" w:rsidR="00E56D91" w:rsidRPr="003B5A0E" w:rsidRDefault="00E56D91" w:rsidP="00933141">
      <w:pPr>
        <w:pStyle w:val="affffc"/>
      </w:pPr>
      <w:r w:rsidRPr="003B5A0E">
        <w:t>baseurl=http://mirrors.aliyun.com/centos/$releasever/os/$basearch/</w:t>
      </w:r>
    </w:p>
    <w:p w14:paraId="45DE620B" w14:textId="77777777" w:rsidR="00E56D91" w:rsidRPr="003B5A0E" w:rsidRDefault="00E56D91" w:rsidP="00933141">
      <w:pPr>
        <w:pStyle w:val="affffc"/>
      </w:pPr>
      <w:r w:rsidRPr="003B5A0E">
        <w:t xml:space="preserve">        http://mirrors.aliyuncs.com/centos/$releasever/os/$basearch/</w:t>
      </w:r>
    </w:p>
    <w:p w14:paraId="7F640B4C" w14:textId="77777777" w:rsidR="00E56D91" w:rsidRPr="003B5A0E" w:rsidRDefault="00E56D91" w:rsidP="00933141">
      <w:pPr>
        <w:pStyle w:val="affffc"/>
      </w:pPr>
      <w:r w:rsidRPr="003B5A0E">
        <w:t xml:space="preserve">        http://mirrors.cloud.aliyuncs.com/centos/$releasever/os/$basearch/</w:t>
      </w:r>
    </w:p>
    <w:p w14:paraId="29CD3E98" w14:textId="3C125181" w:rsidR="00E56D91" w:rsidRPr="003B5A0E" w:rsidRDefault="00E56D91" w:rsidP="00933141">
      <w:pPr>
        <w:pStyle w:val="affffc"/>
      </w:pPr>
      <w:proofErr w:type="gramStart"/>
      <w:r w:rsidRPr="003B5A0E">
        <w:t>gpgcheck=</w:t>
      </w:r>
      <w:proofErr w:type="gramEnd"/>
      <w:r w:rsidRPr="003B5A0E">
        <w:t>1</w:t>
      </w:r>
    </w:p>
    <w:p w14:paraId="003E4AE2" w14:textId="5779B84F" w:rsidR="00E56D91" w:rsidRPr="003B5A0E" w:rsidRDefault="00E56D91" w:rsidP="00933141">
      <w:pPr>
        <w:pStyle w:val="affffc"/>
      </w:pPr>
      <w:r w:rsidRPr="003B5A0E">
        <w:t>……………………………..</w:t>
      </w:r>
    </w:p>
    <w:p w14:paraId="2EA01E95" w14:textId="6A3AB9D6" w:rsidR="007843CC" w:rsidRPr="003B5A0E" w:rsidRDefault="007843CC" w:rsidP="003D70A6">
      <w:pPr>
        <w:pStyle w:val="30"/>
      </w:pPr>
      <w:r w:rsidRPr="003B5A0E">
        <w:t>yum</w:t>
      </w:r>
      <w:r w:rsidRPr="003B5A0E">
        <w:t>安装相关包。</w:t>
      </w:r>
    </w:p>
    <w:p w14:paraId="4FC20DE6" w14:textId="3FF06058" w:rsidR="007843CC" w:rsidRPr="003B5A0E" w:rsidRDefault="00AE263D" w:rsidP="00933141">
      <w:pPr>
        <w:pStyle w:val="1e"/>
      </w:pPr>
      <w:r w:rsidRPr="003B5A0E">
        <w:t>执行以下命令，</w:t>
      </w:r>
      <w:r w:rsidR="007843CC" w:rsidRPr="003B5A0E">
        <w:t>安装所需的包</w:t>
      </w:r>
    </w:p>
    <w:p w14:paraId="629C0D3D" w14:textId="77777777" w:rsidR="007843CC" w:rsidRPr="003B5A0E" w:rsidRDefault="007843CC" w:rsidP="00933141">
      <w:pPr>
        <w:pStyle w:val="1e"/>
      </w:pPr>
      <w:proofErr w:type="gramStart"/>
      <w:r w:rsidRPr="003B5A0E">
        <w:t>yum</w:t>
      </w:r>
      <w:proofErr w:type="gramEnd"/>
      <w:r w:rsidRPr="003B5A0E">
        <w:t xml:space="preserve"> install -y libaio-devel flex bison ncurses-devel glibc.devel patch lsb_release wget python3</w:t>
      </w:r>
    </w:p>
    <w:p w14:paraId="55ACB07C" w14:textId="5907A85D" w:rsidR="006F7B06" w:rsidRPr="003B5A0E" w:rsidRDefault="006F7B06" w:rsidP="006F7B06">
      <w:pPr>
        <w:pStyle w:val="2f2"/>
      </w:pPr>
      <w:r w:rsidRPr="003B5A0E">
        <w:t>如下：</w:t>
      </w:r>
    </w:p>
    <w:p w14:paraId="1DD94D1E" w14:textId="77777777" w:rsidR="006F7B06" w:rsidRPr="003B5A0E" w:rsidRDefault="006F7B06" w:rsidP="00933141">
      <w:pPr>
        <w:pStyle w:val="affffc"/>
      </w:pPr>
      <w:r w:rsidRPr="003B5A0E">
        <w:t>[root@db1 ~]#</w:t>
      </w:r>
      <w:r w:rsidRPr="00C65424">
        <w:rPr>
          <w:b/>
          <w:color w:val="C7000B"/>
        </w:rPr>
        <w:t xml:space="preserve"> </w:t>
      </w:r>
      <w:proofErr w:type="gramStart"/>
      <w:r w:rsidRPr="00C65424">
        <w:rPr>
          <w:b/>
          <w:color w:val="C7000B"/>
        </w:rPr>
        <w:t>yum</w:t>
      </w:r>
      <w:proofErr w:type="gramEnd"/>
      <w:r w:rsidRPr="00C65424">
        <w:rPr>
          <w:b/>
          <w:color w:val="C7000B"/>
        </w:rPr>
        <w:t xml:space="preserve"> install -y libaio-devel flex bison ncurses-devel glibc.devel patch lsb_release wget python3</w:t>
      </w:r>
    </w:p>
    <w:p w14:paraId="34702AC7" w14:textId="77777777" w:rsidR="006F7B06" w:rsidRPr="003B5A0E" w:rsidRDefault="006F7B06" w:rsidP="00933141">
      <w:pPr>
        <w:pStyle w:val="affffc"/>
      </w:pPr>
      <w:r w:rsidRPr="003B5A0E">
        <w:t>Loaded plugins: fastestmirror, langpacks</w:t>
      </w:r>
    </w:p>
    <w:p w14:paraId="4E25D495" w14:textId="77777777" w:rsidR="006F7B06" w:rsidRPr="003B5A0E" w:rsidRDefault="006F7B06" w:rsidP="00933141">
      <w:pPr>
        <w:pStyle w:val="affffc"/>
      </w:pPr>
      <w:r w:rsidRPr="003B5A0E">
        <w:t>Determining fastest mirrors</w:t>
      </w:r>
    </w:p>
    <w:p w14:paraId="1C592C20" w14:textId="2F4C0B65" w:rsidR="006F7B06" w:rsidRPr="003B5A0E" w:rsidRDefault="006F7B06" w:rsidP="00933141">
      <w:pPr>
        <w:pStyle w:val="affffc"/>
      </w:pPr>
      <w:proofErr w:type="gramStart"/>
      <w:r w:rsidRPr="003B5A0E">
        <w:t>base</w:t>
      </w:r>
      <w:proofErr w:type="gramEnd"/>
      <w:r w:rsidRPr="003B5A0E">
        <w:t xml:space="preserve">               | 3.6 kB  00:00:00                                                                                                                              </w:t>
      </w:r>
    </w:p>
    <w:p w14:paraId="23FE92DB" w14:textId="511AA654" w:rsidR="006F7B06" w:rsidRPr="003B5A0E" w:rsidRDefault="006F7B06" w:rsidP="00933141">
      <w:pPr>
        <w:pStyle w:val="affffc"/>
      </w:pPr>
      <w:proofErr w:type="gramStart"/>
      <w:r w:rsidRPr="003B5A0E">
        <w:t>extras</w:t>
      </w:r>
      <w:proofErr w:type="gramEnd"/>
      <w:r w:rsidRPr="003B5A0E">
        <w:t xml:space="preserve">              | 2.9 kB  00:00:00     </w:t>
      </w:r>
    </w:p>
    <w:p w14:paraId="15D2CFFB" w14:textId="066BB285" w:rsidR="006F7B06" w:rsidRPr="003B5A0E" w:rsidRDefault="006F7B06" w:rsidP="00933141">
      <w:pPr>
        <w:pStyle w:val="affffc"/>
      </w:pPr>
      <w:proofErr w:type="gramStart"/>
      <w:r w:rsidRPr="003B5A0E">
        <w:t>updates</w:t>
      </w:r>
      <w:proofErr w:type="gramEnd"/>
      <w:r w:rsidRPr="003B5A0E">
        <w:t xml:space="preserve">            | 2.9 kB  00:00:00</w:t>
      </w:r>
    </w:p>
    <w:p w14:paraId="5CFB622E" w14:textId="2F25574C" w:rsidR="006F7B06" w:rsidRPr="003B5A0E" w:rsidRDefault="000300ED" w:rsidP="00933141">
      <w:pPr>
        <w:pStyle w:val="affffc"/>
      </w:pPr>
      <w:r w:rsidRPr="003B5A0E">
        <w:t>………………….</w:t>
      </w:r>
    </w:p>
    <w:p w14:paraId="17B4D174" w14:textId="12E805FF" w:rsidR="007843CC" w:rsidRPr="003B5A0E" w:rsidRDefault="007843CC" w:rsidP="003D70A6">
      <w:pPr>
        <w:pStyle w:val="30"/>
      </w:pPr>
      <w:r w:rsidRPr="003B5A0E">
        <w:t>设置默认</w:t>
      </w:r>
      <w:r w:rsidRPr="003B5A0E">
        <w:t>Python</w:t>
      </w:r>
      <w:r w:rsidRPr="003B5A0E">
        <w:t>版本为</w:t>
      </w:r>
      <w:r w:rsidRPr="003B5A0E">
        <w:t>3.x</w:t>
      </w:r>
      <w:r w:rsidRPr="003B5A0E">
        <w:t>。</w:t>
      </w:r>
    </w:p>
    <w:p w14:paraId="79E40D27" w14:textId="77777777" w:rsidR="00777DFD" w:rsidRPr="003B5A0E" w:rsidRDefault="00777DFD" w:rsidP="00933141">
      <w:pPr>
        <w:pStyle w:val="affffc"/>
      </w:pPr>
      <w:r w:rsidRPr="003B5A0E">
        <w:t xml:space="preserve">[root@db1 ~]# </w:t>
      </w:r>
      <w:proofErr w:type="gramStart"/>
      <w:r w:rsidRPr="003B5A0E">
        <w:rPr>
          <w:b/>
          <w:color w:val="C7000B"/>
        </w:rPr>
        <w:t>cd</w:t>
      </w:r>
      <w:proofErr w:type="gramEnd"/>
      <w:r w:rsidRPr="003B5A0E">
        <w:rPr>
          <w:b/>
          <w:color w:val="C7000B"/>
        </w:rPr>
        <w:t xml:space="preserve"> /usr/bin</w:t>
      </w:r>
    </w:p>
    <w:p w14:paraId="3CD98A2D" w14:textId="77777777" w:rsidR="00777DFD" w:rsidRPr="00B3445D" w:rsidRDefault="00777DFD" w:rsidP="00933141">
      <w:pPr>
        <w:pStyle w:val="affffc"/>
        <w:rPr>
          <w:b/>
          <w:color w:val="C7000B"/>
        </w:rPr>
      </w:pPr>
      <w:r w:rsidRPr="003B5A0E">
        <w:t xml:space="preserve">[root@db1 bin]# </w:t>
      </w:r>
      <w:proofErr w:type="gramStart"/>
      <w:r w:rsidRPr="00B3445D">
        <w:rPr>
          <w:b/>
          <w:color w:val="C7000B"/>
        </w:rPr>
        <w:t>mv</w:t>
      </w:r>
      <w:proofErr w:type="gramEnd"/>
      <w:r w:rsidRPr="00B3445D">
        <w:rPr>
          <w:b/>
          <w:color w:val="C7000B"/>
        </w:rPr>
        <w:t xml:space="preserve"> python python.bak</w:t>
      </w:r>
    </w:p>
    <w:p w14:paraId="394FA471" w14:textId="0096C7AE" w:rsidR="00777DFD" w:rsidRPr="00B3445D" w:rsidRDefault="00777DFD" w:rsidP="00933141">
      <w:pPr>
        <w:pStyle w:val="affffc"/>
        <w:rPr>
          <w:b/>
          <w:color w:val="C7000B"/>
        </w:rPr>
      </w:pPr>
      <w:r w:rsidRPr="003B5A0E">
        <w:t xml:space="preserve">[root@db1 bin]# </w:t>
      </w:r>
      <w:proofErr w:type="gramStart"/>
      <w:r w:rsidRPr="00B3445D">
        <w:rPr>
          <w:b/>
          <w:color w:val="C7000B"/>
        </w:rPr>
        <w:t>ln</w:t>
      </w:r>
      <w:proofErr w:type="gramEnd"/>
      <w:r w:rsidRPr="00B3445D">
        <w:rPr>
          <w:b/>
          <w:color w:val="C7000B"/>
        </w:rPr>
        <w:t xml:space="preserve"> -s python3 /usr/bin/python</w:t>
      </w:r>
    </w:p>
    <w:p w14:paraId="5D628CC1" w14:textId="77777777" w:rsidR="00777DFD" w:rsidRPr="003B5A0E" w:rsidRDefault="00777DFD" w:rsidP="00933141">
      <w:pPr>
        <w:pStyle w:val="affffc"/>
        <w:rPr>
          <w:b/>
          <w:color w:val="C7000B"/>
        </w:rPr>
      </w:pPr>
      <w:r w:rsidRPr="003B5A0E">
        <w:lastRenderedPageBreak/>
        <w:t xml:space="preserve">[root@db1 bin]# </w:t>
      </w:r>
      <w:proofErr w:type="gramStart"/>
      <w:r w:rsidRPr="003B5A0E">
        <w:rPr>
          <w:b/>
          <w:color w:val="C7000B"/>
        </w:rPr>
        <w:t>python</w:t>
      </w:r>
      <w:proofErr w:type="gramEnd"/>
      <w:r w:rsidRPr="003B5A0E">
        <w:rPr>
          <w:b/>
          <w:color w:val="C7000B"/>
        </w:rPr>
        <w:t xml:space="preserve"> -V</w:t>
      </w:r>
    </w:p>
    <w:p w14:paraId="3F6447E9" w14:textId="28BE9ECF" w:rsidR="00777DFD" w:rsidRPr="003B5A0E" w:rsidRDefault="00777DFD" w:rsidP="00933141">
      <w:pPr>
        <w:pStyle w:val="affffc"/>
      </w:pPr>
      <w:r w:rsidRPr="003B5A0E">
        <w:t>Python 3.6.8</w:t>
      </w:r>
    </w:p>
    <w:p w14:paraId="548E760B" w14:textId="27D2C792" w:rsidR="00E87DA0" w:rsidRPr="003B5A0E" w:rsidRDefault="007843CC" w:rsidP="006F7B06">
      <w:pPr>
        <w:pStyle w:val="2f2"/>
      </w:pPr>
      <w:r w:rsidRPr="003B5A0E">
        <w:t>修改完成后，需要确认</w:t>
      </w:r>
      <w:r w:rsidRPr="003B5A0E">
        <w:t>yum</w:t>
      </w:r>
      <w:r w:rsidRPr="003B5A0E">
        <w:t>是否能使用，如果不能使用需要修改</w:t>
      </w:r>
      <w:r w:rsidRPr="003B5A0E">
        <w:t>/usr/bin/yum</w:t>
      </w:r>
      <w:r w:rsidR="00E87DA0" w:rsidRPr="003B5A0E">
        <w:t>文件</w:t>
      </w:r>
      <w:r w:rsidRPr="003B5A0E">
        <w:t>，把</w:t>
      </w:r>
      <w:r w:rsidRPr="003B5A0E">
        <w:t>#!/usr/bin/python</w:t>
      </w:r>
      <w:r w:rsidR="00E87DA0" w:rsidRPr="003B5A0E">
        <w:t>这行</w:t>
      </w:r>
      <w:r w:rsidRPr="003B5A0E">
        <w:t>修改为</w:t>
      </w:r>
      <w:r w:rsidRPr="003B5A0E">
        <w:t>#!/usr/bin/python2.7</w:t>
      </w:r>
      <w:r w:rsidRPr="003B5A0E">
        <w:t>（或者对应的</w:t>
      </w:r>
      <w:r w:rsidRPr="003B5A0E">
        <w:t>python 2.x</w:t>
      </w:r>
      <w:r w:rsidRPr="003B5A0E">
        <w:t>的版本）</w:t>
      </w:r>
      <w:r w:rsidR="00524E53">
        <w:rPr>
          <w:rFonts w:hint="eastAsia"/>
        </w:rPr>
        <w:t>。</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切换到编辑模式，移动鼠标到修改位置修改内容，然后按下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r w:rsidR="00E87DA0" w:rsidRPr="003B5A0E">
        <w:t>如下：</w:t>
      </w:r>
    </w:p>
    <w:p w14:paraId="1AC16511" w14:textId="77777777" w:rsidR="00E87DA0" w:rsidRPr="00B3445D" w:rsidRDefault="00E87DA0" w:rsidP="00933141">
      <w:pPr>
        <w:pStyle w:val="affffc"/>
        <w:rPr>
          <w:b/>
          <w:color w:val="C7000B"/>
        </w:rPr>
      </w:pPr>
      <w:r w:rsidRPr="003B5A0E">
        <w:t>[root@db1 bin]#</w:t>
      </w:r>
      <w:r w:rsidRPr="00B3445D">
        <w:rPr>
          <w:b/>
          <w:color w:val="C7000B"/>
        </w:rPr>
        <w:t xml:space="preserve"> </w:t>
      </w:r>
      <w:proofErr w:type="gramStart"/>
      <w:r w:rsidRPr="00B3445D">
        <w:rPr>
          <w:b/>
          <w:color w:val="C7000B"/>
        </w:rPr>
        <w:t>vi</w:t>
      </w:r>
      <w:proofErr w:type="gramEnd"/>
      <w:r w:rsidRPr="00B3445D">
        <w:rPr>
          <w:b/>
          <w:color w:val="C7000B"/>
        </w:rPr>
        <w:t xml:space="preserve"> /usr/bin/yum</w:t>
      </w:r>
    </w:p>
    <w:p w14:paraId="084EEDA8" w14:textId="77777777" w:rsidR="00E87DA0" w:rsidRPr="003B5A0E" w:rsidRDefault="00E87DA0" w:rsidP="00933141">
      <w:pPr>
        <w:pStyle w:val="affffc"/>
      </w:pPr>
    </w:p>
    <w:p w14:paraId="57000D83" w14:textId="77777777" w:rsidR="00E87DA0" w:rsidRPr="008B52F9" w:rsidRDefault="00E87DA0" w:rsidP="00933141">
      <w:pPr>
        <w:pStyle w:val="affffc"/>
        <w:rPr>
          <w:b/>
          <w:color w:val="C7000B"/>
        </w:rPr>
      </w:pPr>
      <w:r w:rsidRPr="003B5A0E">
        <w:t>#!/usr/bin/python</w:t>
      </w:r>
      <w:r w:rsidRPr="008B52F9">
        <w:rPr>
          <w:b/>
          <w:color w:val="C7000B"/>
        </w:rPr>
        <w:t>2.7</w:t>
      </w:r>
    </w:p>
    <w:p w14:paraId="5A99A296" w14:textId="38133F5F" w:rsidR="00E87DA0" w:rsidRPr="003B5A0E" w:rsidRDefault="00E87DA0" w:rsidP="00933141">
      <w:pPr>
        <w:pStyle w:val="affffc"/>
      </w:pPr>
      <w:proofErr w:type="gramStart"/>
      <w:r w:rsidRPr="003B5A0E">
        <w:t>import</w:t>
      </w:r>
      <w:proofErr w:type="gramEnd"/>
      <w:r w:rsidRPr="003B5A0E">
        <w:t xml:space="preserve"> sys</w:t>
      </w:r>
    </w:p>
    <w:p w14:paraId="19C0C806" w14:textId="77777777" w:rsidR="000300ED" w:rsidRPr="003B5A0E" w:rsidRDefault="000300ED" w:rsidP="00933141">
      <w:pPr>
        <w:pStyle w:val="affffc"/>
      </w:pPr>
      <w:r w:rsidRPr="003B5A0E">
        <w:t>……………………….</w:t>
      </w:r>
    </w:p>
    <w:p w14:paraId="52FF2E2E" w14:textId="63B16D21" w:rsidR="00E87DA0" w:rsidRPr="003B5A0E" w:rsidRDefault="003648F5" w:rsidP="006F7B06">
      <w:pPr>
        <w:pStyle w:val="2f2"/>
      </w:pPr>
      <w:r w:rsidRPr="003B5A0E">
        <w:t>用</w:t>
      </w:r>
      <w:r w:rsidRPr="003B5A0E">
        <w:t>yum --help</w:t>
      </w:r>
      <w:r w:rsidRPr="003B5A0E">
        <w:t>命令来验证</w:t>
      </w:r>
      <w:r w:rsidRPr="003B5A0E">
        <w:t>yum</w:t>
      </w:r>
      <w:r w:rsidRPr="003B5A0E">
        <w:t>是否能使用</w:t>
      </w:r>
      <w:r w:rsidR="005B7AAA" w:rsidRPr="003B5A0E">
        <w:t>。</w:t>
      </w:r>
    </w:p>
    <w:p w14:paraId="131C6FEF" w14:textId="77777777" w:rsidR="003648F5" w:rsidRPr="003B5A0E" w:rsidRDefault="003648F5" w:rsidP="00933141">
      <w:pPr>
        <w:pStyle w:val="affffc"/>
        <w:rPr>
          <w:b/>
          <w:color w:val="C7000B"/>
        </w:rPr>
      </w:pPr>
      <w:r w:rsidRPr="003B5A0E">
        <w:t>[root@db1 bin]#</w:t>
      </w:r>
      <w:r w:rsidRPr="003B5A0E">
        <w:rPr>
          <w:b/>
          <w:color w:val="FF0000"/>
        </w:rPr>
        <w:t xml:space="preserve"> </w:t>
      </w:r>
      <w:proofErr w:type="gramStart"/>
      <w:r w:rsidRPr="003B5A0E">
        <w:rPr>
          <w:b/>
          <w:color w:val="C7000B"/>
        </w:rPr>
        <w:t>yum</w:t>
      </w:r>
      <w:proofErr w:type="gramEnd"/>
      <w:r w:rsidRPr="003B5A0E">
        <w:rPr>
          <w:b/>
          <w:color w:val="C7000B"/>
        </w:rPr>
        <w:t xml:space="preserve"> --help</w:t>
      </w:r>
    </w:p>
    <w:p w14:paraId="44FEE8AF" w14:textId="77777777" w:rsidR="003648F5" w:rsidRPr="003B5A0E" w:rsidRDefault="003648F5" w:rsidP="00933141">
      <w:pPr>
        <w:pStyle w:val="affffc"/>
      </w:pPr>
      <w:r w:rsidRPr="003B5A0E">
        <w:t>Loaded plugins: fastestmirror, langpacks</w:t>
      </w:r>
    </w:p>
    <w:p w14:paraId="023158A5" w14:textId="77777777" w:rsidR="003648F5" w:rsidRPr="003B5A0E" w:rsidRDefault="003648F5" w:rsidP="00933141">
      <w:pPr>
        <w:pStyle w:val="affffc"/>
      </w:pPr>
      <w:r w:rsidRPr="003B5A0E">
        <w:t>Usage: yum [options] COMMAND</w:t>
      </w:r>
    </w:p>
    <w:p w14:paraId="54FB4726" w14:textId="77777777" w:rsidR="003648F5" w:rsidRPr="003B5A0E" w:rsidRDefault="003648F5" w:rsidP="00933141">
      <w:pPr>
        <w:pStyle w:val="affffc"/>
      </w:pPr>
      <w:r w:rsidRPr="003B5A0E">
        <w:t>List of Commands:</w:t>
      </w:r>
    </w:p>
    <w:p w14:paraId="66DAEDE1" w14:textId="77777777" w:rsidR="003648F5" w:rsidRPr="003B5A0E" w:rsidRDefault="003648F5" w:rsidP="00933141">
      <w:pPr>
        <w:pStyle w:val="affffc"/>
      </w:pPr>
      <w:proofErr w:type="gramStart"/>
      <w:r w:rsidRPr="003B5A0E">
        <w:t>check</w:t>
      </w:r>
      <w:proofErr w:type="gramEnd"/>
      <w:r w:rsidRPr="003B5A0E">
        <w:t xml:space="preserve">          Check for problems in the rpmdb</w:t>
      </w:r>
    </w:p>
    <w:p w14:paraId="77E4BF08" w14:textId="77777777" w:rsidR="003648F5" w:rsidRPr="003B5A0E" w:rsidRDefault="003648F5" w:rsidP="00933141">
      <w:pPr>
        <w:pStyle w:val="affffc"/>
      </w:pPr>
      <w:proofErr w:type="gramStart"/>
      <w:r w:rsidRPr="003B5A0E">
        <w:t>check-update</w:t>
      </w:r>
      <w:proofErr w:type="gramEnd"/>
      <w:r w:rsidRPr="003B5A0E">
        <w:t xml:space="preserve">   Check for available package updates</w:t>
      </w:r>
    </w:p>
    <w:p w14:paraId="173705D3" w14:textId="794BE018" w:rsidR="003648F5" w:rsidRPr="003B5A0E" w:rsidRDefault="000300ED" w:rsidP="00933141">
      <w:pPr>
        <w:pStyle w:val="affffc"/>
      </w:pPr>
      <w:r w:rsidRPr="003B5A0E">
        <w:t>……………………….</w:t>
      </w:r>
    </w:p>
    <w:p w14:paraId="722AC302" w14:textId="77777777" w:rsidR="00933141" w:rsidRPr="003B5A0E" w:rsidRDefault="00933141" w:rsidP="00933141">
      <w:pPr>
        <w:pStyle w:val="30"/>
        <w:ind w:left="1293"/>
      </w:pPr>
      <w:r w:rsidRPr="003B5A0E">
        <w:t>创建存放数据库安装目录。</w:t>
      </w:r>
    </w:p>
    <w:p w14:paraId="6D881B76" w14:textId="77777777" w:rsidR="00933141" w:rsidRPr="003B5A0E" w:rsidRDefault="00933141" w:rsidP="00933141">
      <w:pPr>
        <w:pStyle w:val="affffc"/>
      </w:pPr>
      <w:r w:rsidRPr="003B5A0E">
        <w:t xml:space="preserve">[root@db1 ~]# </w:t>
      </w:r>
      <w:proofErr w:type="gramStart"/>
      <w:r w:rsidRPr="00AC0204">
        <w:rPr>
          <w:b/>
          <w:color w:val="C7000B"/>
        </w:rPr>
        <w:t>mkdir</w:t>
      </w:r>
      <w:proofErr w:type="gramEnd"/>
      <w:r w:rsidRPr="00AC0204">
        <w:rPr>
          <w:b/>
          <w:color w:val="C7000B"/>
        </w:rPr>
        <w:t xml:space="preserve"> -p /opt/software/openGauss</w:t>
      </w:r>
    </w:p>
    <w:p w14:paraId="199261E6" w14:textId="77777777" w:rsidR="00933141" w:rsidRPr="00AC0204" w:rsidRDefault="00933141" w:rsidP="00933141">
      <w:pPr>
        <w:pStyle w:val="affffc"/>
        <w:rPr>
          <w:b/>
          <w:color w:val="C7000B"/>
        </w:rPr>
      </w:pPr>
      <w:r w:rsidRPr="003B5A0E">
        <w:t xml:space="preserve">[root@db1 ~]# </w:t>
      </w:r>
      <w:proofErr w:type="gramStart"/>
      <w:r w:rsidRPr="00AC0204">
        <w:rPr>
          <w:b/>
          <w:color w:val="C7000B"/>
        </w:rPr>
        <w:t>cd</w:t>
      </w:r>
      <w:proofErr w:type="gramEnd"/>
      <w:r w:rsidRPr="00AC0204">
        <w:rPr>
          <w:b/>
          <w:color w:val="C7000B"/>
        </w:rPr>
        <w:t xml:space="preserve"> /opt/software/openGauss</w:t>
      </w:r>
    </w:p>
    <w:p w14:paraId="1FC27AEA" w14:textId="77777777" w:rsidR="00933141" w:rsidRPr="003B5A0E" w:rsidRDefault="00933141" w:rsidP="00933141">
      <w:pPr>
        <w:pStyle w:val="affffc"/>
      </w:pPr>
      <w:r w:rsidRPr="003B5A0E">
        <w:t xml:space="preserve">[root@db1 openGauss]# </w:t>
      </w:r>
    </w:p>
    <w:p w14:paraId="5D98126A" w14:textId="77777777" w:rsidR="00933141" w:rsidRDefault="00933141" w:rsidP="00933141">
      <w:pPr>
        <w:pStyle w:val="1e"/>
      </w:pPr>
    </w:p>
    <w:p w14:paraId="1425F278" w14:textId="00388236" w:rsidR="007843CC" w:rsidRPr="003B5A0E" w:rsidRDefault="007843CC" w:rsidP="00933141">
      <w:pPr>
        <w:pStyle w:val="30"/>
        <w:ind w:left="1293"/>
      </w:pPr>
      <w:r w:rsidRPr="003B5A0E">
        <w:t>下载数据库安装包。</w:t>
      </w:r>
    </w:p>
    <w:p w14:paraId="0ED3916E" w14:textId="28B47C49" w:rsidR="007843CC" w:rsidRPr="003B5A0E" w:rsidRDefault="007843CC" w:rsidP="00933141">
      <w:pPr>
        <w:pStyle w:val="1e"/>
      </w:pPr>
      <w:r w:rsidRPr="003B5A0E">
        <w:t>使用</w:t>
      </w:r>
      <w:r w:rsidRPr="003B5A0E">
        <w:t>wget</w:t>
      </w:r>
      <w:r w:rsidRPr="003B5A0E">
        <w:t>下载数据库安装包</w:t>
      </w:r>
      <w:r w:rsidR="005B7AAA" w:rsidRPr="003B5A0E">
        <w:t>，</w:t>
      </w:r>
    </w:p>
    <w:p w14:paraId="657EE666" w14:textId="77777777" w:rsidR="007843CC" w:rsidRPr="003B5A0E" w:rsidRDefault="007843CC" w:rsidP="00933141">
      <w:pPr>
        <w:pStyle w:val="1e"/>
      </w:pPr>
      <w:proofErr w:type="gramStart"/>
      <w:r w:rsidRPr="003B5A0E">
        <w:t>cd</w:t>
      </w:r>
      <w:proofErr w:type="gramEnd"/>
      <w:r w:rsidRPr="003B5A0E">
        <w:t xml:space="preserve"> /root</w:t>
      </w:r>
    </w:p>
    <w:p w14:paraId="42198F69" w14:textId="76D22A30" w:rsidR="00115990" w:rsidRPr="003B5A0E" w:rsidRDefault="00115990" w:rsidP="00933141">
      <w:pPr>
        <w:pStyle w:val="1e"/>
      </w:pPr>
      <w:proofErr w:type="gramStart"/>
      <w:r w:rsidRPr="00115990">
        <w:t>wget  https</w:t>
      </w:r>
      <w:proofErr w:type="gramEnd"/>
      <w:r w:rsidRPr="00115990">
        <w:t>://opengauss.obs.cn-south-1.myhuaweicloud.com/1.1.0/x86/openGauss-1.1.0-CentOS-64bit-all.tar.gz</w:t>
      </w:r>
    </w:p>
    <w:p w14:paraId="2511A077" w14:textId="22C97F4A" w:rsidR="00B52D2F" w:rsidRPr="003B5A0E" w:rsidRDefault="00B52D2F" w:rsidP="00933141">
      <w:pPr>
        <w:pStyle w:val="1e"/>
      </w:pPr>
      <w:r w:rsidRPr="003B5A0E">
        <w:t>具体如下：</w:t>
      </w:r>
    </w:p>
    <w:p w14:paraId="58A61321" w14:textId="4F98B988" w:rsidR="006D0AB8" w:rsidRPr="00EE3EC8" w:rsidRDefault="006D0AB8" w:rsidP="00933141">
      <w:pPr>
        <w:pStyle w:val="affffc"/>
        <w:rPr>
          <w:b/>
          <w:color w:val="C7000B"/>
        </w:rPr>
      </w:pPr>
      <w:r w:rsidRPr="003B5A0E">
        <w:t>[</w:t>
      </w:r>
      <w:r w:rsidR="00EE3EC8" w:rsidRPr="003B5A0E">
        <w:t>root@db1 openGauss</w:t>
      </w:r>
      <w:r w:rsidRPr="003B5A0E">
        <w:t xml:space="preserve">]# </w:t>
      </w:r>
      <w:proofErr w:type="gramStart"/>
      <w:r w:rsidR="00115990" w:rsidRPr="00EE3EC8">
        <w:rPr>
          <w:b/>
          <w:color w:val="C7000B"/>
        </w:rPr>
        <w:t>wget  https</w:t>
      </w:r>
      <w:proofErr w:type="gramEnd"/>
      <w:r w:rsidR="00115990" w:rsidRPr="00EE3EC8">
        <w:rPr>
          <w:b/>
          <w:color w:val="C7000B"/>
        </w:rPr>
        <w:t>://opengauss.obs.cn-south-1.myhuaweicloud.com/1.1.0/x86/openGauss-1.1.0-CentOS-64bit-all.tar.gz</w:t>
      </w:r>
    </w:p>
    <w:p w14:paraId="59E8B9AD" w14:textId="1B696757" w:rsidR="006D0AB8" w:rsidRPr="003B5A0E" w:rsidRDefault="006D0AB8" w:rsidP="00933141">
      <w:pPr>
        <w:pStyle w:val="affffc"/>
      </w:pPr>
      <w:r w:rsidRPr="003B5A0E">
        <w:t>--2020-09-10 14:23:07</w:t>
      </w:r>
      <w:proofErr w:type="gramStart"/>
      <w:r w:rsidRPr="003B5A0E">
        <w:t>--  https</w:t>
      </w:r>
      <w:proofErr w:type="gramEnd"/>
      <w:r w:rsidRPr="003B5A0E">
        <w:t>://opengauss.obs.cn-south-1.myhuaweicloud.com/1.</w:t>
      </w:r>
      <w:r w:rsidR="00115990">
        <w:t>1</w:t>
      </w:r>
      <w:r w:rsidRPr="003B5A0E">
        <w:t>.0/x86/openGauss-1.</w:t>
      </w:r>
      <w:r w:rsidR="00115990">
        <w:t>1</w:t>
      </w:r>
      <w:r w:rsidRPr="003B5A0E">
        <w:t>.0-CentOS</w:t>
      </w:r>
      <w:r w:rsidR="00115990" w:rsidRPr="00115990">
        <w:t>-64bit-all.tar.gz</w:t>
      </w:r>
    </w:p>
    <w:p w14:paraId="57E3AABC" w14:textId="685F0B47" w:rsidR="00DC6966" w:rsidRPr="003B5A0E" w:rsidRDefault="00343B56" w:rsidP="00343B56">
      <w:pPr>
        <w:pStyle w:val="2"/>
        <w:rPr>
          <w:rFonts w:ascii="Huawei Sans" w:hAnsi="Huawei Sans" w:cs="Huawei Sans"/>
        </w:rPr>
      </w:pPr>
      <w:bookmarkStart w:id="53" w:name="_Toc53763768"/>
      <w:r w:rsidRPr="003B5A0E">
        <w:rPr>
          <w:rFonts w:ascii="Huawei Sans" w:hAnsi="Huawei Sans" w:cs="Huawei Sans"/>
        </w:rPr>
        <w:t>安装</w:t>
      </w:r>
      <w:r w:rsidRPr="003B5A0E">
        <w:rPr>
          <w:rFonts w:ascii="Huawei Sans" w:hAnsi="Huawei Sans" w:cs="Huawei Sans"/>
        </w:rPr>
        <w:t>openGauss</w:t>
      </w:r>
      <w:r w:rsidRPr="003B5A0E">
        <w:rPr>
          <w:rFonts w:ascii="Huawei Sans" w:hAnsi="Huawei Sans" w:cs="Huawei Sans"/>
        </w:rPr>
        <w:t>数据库</w:t>
      </w:r>
      <w:bookmarkEnd w:id="53"/>
    </w:p>
    <w:p w14:paraId="3A07D8B0" w14:textId="713B0B8A" w:rsidR="007C61B7" w:rsidRPr="003B5A0E" w:rsidRDefault="007C61B7" w:rsidP="003D70A6">
      <w:pPr>
        <w:pStyle w:val="30"/>
        <w:numPr>
          <w:ilvl w:val="5"/>
          <w:numId w:val="19"/>
        </w:numPr>
      </w:pPr>
      <w:r w:rsidRPr="003B5A0E">
        <w:t>创建</w:t>
      </w:r>
      <w:r w:rsidRPr="003B5A0E">
        <w:t>XML</w:t>
      </w:r>
      <w:r w:rsidRPr="003B5A0E">
        <w:t>配置文件，用于数据库安装。</w:t>
      </w:r>
    </w:p>
    <w:p w14:paraId="1E4FB181" w14:textId="1C52A895" w:rsidR="00611C2B" w:rsidRPr="0021727E" w:rsidRDefault="00424CEF" w:rsidP="00933141">
      <w:pPr>
        <w:pStyle w:val="affffc"/>
        <w:rPr>
          <w:b/>
          <w:color w:val="C7000B"/>
        </w:rPr>
      </w:pPr>
      <w:r w:rsidRPr="003B5A0E">
        <w:t>[root@db1 openGauss]#</w:t>
      </w:r>
      <w:r>
        <w:t xml:space="preserve"> </w:t>
      </w:r>
      <w:proofErr w:type="gramStart"/>
      <w:r w:rsidR="00611C2B" w:rsidRPr="0021727E">
        <w:rPr>
          <w:b/>
          <w:color w:val="C7000B"/>
        </w:rPr>
        <w:t>vi</w:t>
      </w:r>
      <w:proofErr w:type="gramEnd"/>
      <w:r w:rsidR="00611C2B" w:rsidRPr="0021727E">
        <w:rPr>
          <w:b/>
          <w:color w:val="C7000B"/>
        </w:rPr>
        <w:t xml:space="preserve"> clusterconfig.xml</w:t>
      </w:r>
    </w:p>
    <w:p w14:paraId="75C79176" w14:textId="4C8BD292" w:rsidR="00B43AC9" w:rsidRPr="003B5A0E" w:rsidRDefault="00611C2B" w:rsidP="00933141">
      <w:pPr>
        <w:pStyle w:val="1e"/>
      </w:pPr>
      <w:r w:rsidRPr="003B5A0E">
        <w:lastRenderedPageBreak/>
        <w:t>将以下内容添加进</w:t>
      </w:r>
      <w:r w:rsidRPr="003B5A0E">
        <w:t>clusterconfig.xml</w:t>
      </w:r>
      <w:r w:rsidRPr="003B5A0E">
        <w:t>文件中。</w:t>
      </w:r>
      <w:r w:rsidR="00524E53">
        <w:t>输入</w:t>
      </w:r>
      <w:proofErr w:type="gramStart"/>
      <w:r w:rsidR="00524E53">
        <w:t>”</w:t>
      </w:r>
      <w:proofErr w:type="gramEnd"/>
      <w:r w:rsidR="00524E53">
        <w:t>i</w:t>
      </w:r>
      <w:proofErr w:type="gramStart"/>
      <w:r w:rsidR="00524E53">
        <w:t>”</w:t>
      </w:r>
      <w:proofErr w:type="gramEnd"/>
      <w:r w:rsidR="00524E53">
        <w:rPr>
          <w:rFonts w:hint="eastAsia"/>
        </w:rPr>
        <w:t>切换到编辑模式，</w:t>
      </w:r>
      <w:r w:rsidR="002452EF">
        <w:rPr>
          <w:rFonts w:hint="eastAsia"/>
        </w:rPr>
        <w:t>复制内容</w:t>
      </w:r>
      <w:proofErr w:type="gramStart"/>
      <w:r w:rsidR="002452EF">
        <w:rPr>
          <w:rFonts w:hint="eastAsia"/>
        </w:rPr>
        <w:t>黏</w:t>
      </w:r>
      <w:proofErr w:type="gramEnd"/>
      <w:r w:rsidR="002452EF">
        <w:rPr>
          <w:rFonts w:hint="eastAsia"/>
        </w:rPr>
        <w:t>贴到文档中</w:t>
      </w:r>
      <w:r w:rsidR="00524E53">
        <w:rPr>
          <w:rFonts w:hint="eastAsia"/>
        </w:rPr>
        <w:t>，然后按下</w:t>
      </w:r>
      <w:r w:rsidR="00524E53">
        <w:rPr>
          <w:rFonts w:hint="eastAsia"/>
        </w:rPr>
        <w:t>ECS</w:t>
      </w:r>
      <w:r w:rsidR="00524E53">
        <w:rPr>
          <w:rFonts w:hint="eastAsia"/>
        </w:rPr>
        <w:t>键退出编辑模式，然后输入</w:t>
      </w:r>
      <w:proofErr w:type="gramStart"/>
      <w:r w:rsidR="00524E53">
        <w:t>”</w:t>
      </w:r>
      <w:proofErr w:type="gramEnd"/>
      <w:r w:rsidR="00524E53">
        <w:t>:wq</w:t>
      </w:r>
      <w:proofErr w:type="gramStart"/>
      <w:r w:rsidR="00524E53">
        <w:t>”</w:t>
      </w:r>
      <w:proofErr w:type="gramEnd"/>
      <w:r w:rsidR="00524E53">
        <w:t>退出并进行保存</w:t>
      </w:r>
      <w:r w:rsidR="00524E53">
        <w:rPr>
          <w:rFonts w:hint="eastAsia"/>
        </w:rPr>
        <w:t>。</w:t>
      </w:r>
    </w:p>
    <w:p w14:paraId="6E030F7A" w14:textId="77777777" w:rsidR="00611C2B" w:rsidRPr="002452EF" w:rsidRDefault="00611C2B" w:rsidP="002452EF">
      <w:pPr>
        <w:pStyle w:val="affffc"/>
      </w:pPr>
      <w:proofErr w:type="gramStart"/>
      <w:r w:rsidRPr="002452EF">
        <w:t>&lt;?xml</w:t>
      </w:r>
      <w:proofErr w:type="gramEnd"/>
      <w:r w:rsidRPr="002452EF">
        <w:t xml:space="preserve"> version="1.0" encoding="UTF-8"?&gt; </w:t>
      </w:r>
    </w:p>
    <w:p w14:paraId="0675BCF3" w14:textId="77777777" w:rsidR="00611C2B" w:rsidRPr="002452EF" w:rsidRDefault="00611C2B" w:rsidP="002452EF">
      <w:pPr>
        <w:pStyle w:val="affffc"/>
      </w:pPr>
      <w:r w:rsidRPr="002452EF">
        <w:t xml:space="preserve">&lt;ROOT&gt; </w:t>
      </w:r>
    </w:p>
    <w:p w14:paraId="6DDE730B" w14:textId="77777777" w:rsidR="00611C2B" w:rsidRPr="002452EF" w:rsidRDefault="00611C2B" w:rsidP="002452EF">
      <w:pPr>
        <w:pStyle w:val="affffc"/>
      </w:pPr>
      <w:r w:rsidRPr="002452EF">
        <w:t xml:space="preserve">    </w:t>
      </w:r>
      <w:proofErr w:type="gramStart"/>
      <w:r w:rsidRPr="002452EF">
        <w:t>&lt;!--</w:t>
      </w:r>
      <w:proofErr w:type="gramEnd"/>
      <w:r w:rsidRPr="002452EF">
        <w:t xml:space="preserve"> openGauss</w:t>
      </w:r>
      <w:r w:rsidRPr="002452EF">
        <w:t>整体信息</w:t>
      </w:r>
      <w:r w:rsidRPr="002452EF">
        <w:t xml:space="preserve"> --&gt; </w:t>
      </w:r>
    </w:p>
    <w:p w14:paraId="09F052C1" w14:textId="77777777" w:rsidR="00611C2B" w:rsidRPr="002452EF" w:rsidRDefault="00611C2B" w:rsidP="002452EF">
      <w:pPr>
        <w:pStyle w:val="affffc"/>
      </w:pPr>
      <w:r w:rsidRPr="002452EF">
        <w:t xml:space="preserve">    &lt;CLUSTER&gt; </w:t>
      </w:r>
    </w:p>
    <w:p w14:paraId="63A35D00" w14:textId="77777777" w:rsidR="00611C2B" w:rsidRPr="003B5A0E" w:rsidRDefault="00611C2B" w:rsidP="00933141">
      <w:pPr>
        <w:pStyle w:val="affffc"/>
      </w:pPr>
      <w:r w:rsidRPr="003B5A0E">
        <w:t xml:space="preserve">        &lt;PARAM name="clusterName" value="dbCluster" /&gt; </w:t>
      </w:r>
    </w:p>
    <w:p w14:paraId="0D33AD42" w14:textId="77777777" w:rsidR="00611C2B" w:rsidRPr="003B5A0E" w:rsidRDefault="00611C2B" w:rsidP="00933141">
      <w:pPr>
        <w:pStyle w:val="affffc"/>
      </w:pPr>
      <w:r w:rsidRPr="003B5A0E">
        <w:t xml:space="preserve">        &lt;PARAM name="nodeNames" value="</w:t>
      </w:r>
      <w:r w:rsidRPr="003B5A0E">
        <w:rPr>
          <w:b/>
          <w:color w:val="C7000B"/>
        </w:rPr>
        <w:t>db1</w:t>
      </w:r>
      <w:r w:rsidRPr="003B5A0E">
        <w:t xml:space="preserve">" /&gt; </w:t>
      </w:r>
    </w:p>
    <w:p w14:paraId="128A71CE" w14:textId="77777777" w:rsidR="00611C2B" w:rsidRPr="003B5A0E" w:rsidRDefault="00611C2B" w:rsidP="00933141">
      <w:pPr>
        <w:pStyle w:val="affffc"/>
      </w:pPr>
      <w:r w:rsidRPr="003B5A0E">
        <w:t xml:space="preserve">        &lt;PARAM name="backIp1s" value="</w:t>
      </w:r>
      <w:r w:rsidRPr="003B5A0E">
        <w:rPr>
          <w:b/>
          <w:color w:val="C7000B"/>
        </w:rPr>
        <w:t>10.0.3.15</w:t>
      </w:r>
      <w:r w:rsidRPr="003B5A0E">
        <w:t xml:space="preserve">"/&gt; </w:t>
      </w:r>
    </w:p>
    <w:p w14:paraId="643CA17C" w14:textId="77777777" w:rsidR="00611C2B" w:rsidRPr="003B5A0E" w:rsidRDefault="00611C2B" w:rsidP="00933141">
      <w:pPr>
        <w:pStyle w:val="affffc"/>
      </w:pPr>
      <w:r w:rsidRPr="003B5A0E">
        <w:t xml:space="preserve">        &lt;PARAM name="gaussdbAppPath" value="/opt/gaussdb/app" /&gt; </w:t>
      </w:r>
    </w:p>
    <w:p w14:paraId="050BEDFD" w14:textId="77777777" w:rsidR="00611C2B" w:rsidRPr="003B5A0E" w:rsidRDefault="00611C2B" w:rsidP="00933141">
      <w:pPr>
        <w:pStyle w:val="affffc"/>
      </w:pPr>
      <w:r w:rsidRPr="003B5A0E">
        <w:t xml:space="preserve">        &lt;PARAM name="gaussdbLogPath" value="/var/log/gaussdb" /&gt; </w:t>
      </w:r>
    </w:p>
    <w:p w14:paraId="35B5B184" w14:textId="77777777" w:rsidR="00611C2B" w:rsidRPr="003B5A0E" w:rsidRDefault="00611C2B" w:rsidP="00933141">
      <w:pPr>
        <w:pStyle w:val="affffc"/>
      </w:pPr>
      <w:r w:rsidRPr="003B5A0E">
        <w:t xml:space="preserve">        &lt;PARAM name="gaussdbToolPath" value="/opt/huawei/wisequery" /&gt; </w:t>
      </w:r>
    </w:p>
    <w:p w14:paraId="1667EE0C" w14:textId="77777777" w:rsidR="00611C2B" w:rsidRPr="003B5A0E" w:rsidRDefault="00611C2B" w:rsidP="00933141">
      <w:pPr>
        <w:pStyle w:val="affffc"/>
      </w:pPr>
      <w:r w:rsidRPr="003B5A0E">
        <w:t xml:space="preserve">        &lt;PARAM name="corePath" value="/opt/opengauss/corefile"/&gt; </w:t>
      </w:r>
    </w:p>
    <w:p w14:paraId="2C23F4B6" w14:textId="77777777" w:rsidR="00611C2B" w:rsidRPr="003B5A0E" w:rsidRDefault="00611C2B" w:rsidP="00933141">
      <w:pPr>
        <w:pStyle w:val="affffc"/>
      </w:pPr>
      <w:r w:rsidRPr="003B5A0E">
        <w:t xml:space="preserve">        &lt;PARAM name="clusterType" value="single-inst"/&gt; </w:t>
      </w:r>
    </w:p>
    <w:p w14:paraId="7A6FC65A" w14:textId="77777777" w:rsidR="00611C2B" w:rsidRPr="003B5A0E" w:rsidRDefault="00611C2B" w:rsidP="00933141">
      <w:pPr>
        <w:pStyle w:val="affffc"/>
      </w:pPr>
      <w:r w:rsidRPr="003B5A0E">
        <w:t xml:space="preserve">    &lt;/CLUSTER&gt; </w:t>
      </w:r>
    </w:p>
    <w:p w14:paraId="2D195B8A"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每台服务器上的节点部署信息</w:t>
      </w:r>
      <w:r w:rsidRPr="003B5A0E">
        <w:t xml:space="preserve"> --&gt; </w:t>
      </w:r>
    </w:p>
    <w:p w14:paraId="40D985E3" w14:textId="77777777" w:rsidR="00611C2B" w:rsidRPr="003B5A0E" w:rsidRDefault="00611C2B" w:rsidP="00933141">
      <w:pPr>
        <w:pStyle w:val="affffc"/>
      </w:pPr>
      <w:r w:rsidRPr="003B5A0E">
        <w:t xml:space="preserve">    &lt;DEVICELIST&gt; </w:t>
      </w:r>
    </w:p>
    <w:p w14:paraId="73F23D9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node1</w:t>
      </w:r>
      <w:r w:rsidRPr="003B5A0E">
        <w:t>上的节点部署信息</w:t>
      </w:r>
      <w:r w:rsidRPr="003B5A0E">
        <w:t xml:space="preserve"> --&gt; </w:t>
      </w:r>
    </w:p>
    <w:p w14:paraId="2F329C4F" w14:textId="77777777" w:rsidR="00611C2B" w:rsidRPr="003B5A0E" w:rsidRDefault="00611C2B" w:rsidP="00933141">
      <w:pPr>
        <w:pStyle w:val="affffc"/>
      </w:pPr>
      <w:r w:rsidRPr="003B5A0E">
        <w:t xml:space="preserve">        &lt;DEVICE </w:t>
      </w:r>
      <w:proofErr w:type="gramStart"/>
      <w:r w:rsidRPr="003B5A0E">
        <w:t>sn</w:t>
      </w:r>
      <w:proofErr w:type="gramEnd"/>
      <w:r w:rsidRPr="003B5A0E">
        <w:t xml:space="preserve">="1000001"&gt; </w:t>
      </w:r>
    </w:p>
    <w:p w14:paraId="43A3484F" w14:textId="77777777" w:rsidR="00611C2B" w:rsidRPr="003B5A0E" w:rsidRDefault="00611C2B" w:rsidP="00933141">
      <w:pPr>
        <w:pStyle w:val="affffc"/>
      </w:pPr>
      <w:r w:rsidRPr="003B5A0E">
        <w:t xml:space="preserve">            &lt;PARAM name="name" value="</w:t>
      </w:r>
      <w:r w:rsidRPr="003B5A0E">
        <w:rPr>
          <w:b/>
          <w:color w:val="C7000B"/>
        </w:rPr>
        <w:t>db1</w:t>
      </w:r>
      <w:r w:rsidRPr="003B5A0E">
        <w:t xml:space="preserve">"/&gt; </w:t>
      </w:r>
    </w:p>
    <w:p w14:paraId="6A19CEB8" w14:textId="77777777" w:rsidR="00611C2B" w:rsidRPr="003B5A0E" w:rsidRDefault="00611C2B" w:rsidP="00933141">
      <w:pPr>
        <w:pStyle w:val="affffc"/>
      </w:pPr>
      <w:r w:rsidRPr="003B5A0E">
        <w:t xml:space="preserve">            &lt;PARAM name="azName" value="AZ1"/&gt; </w:t>
      </w:r>
    </w:p>
    <w:p w14:paraId="7B1C68BE" w14:textId="77777777" w:rsidR="00611C2B" w:rsidRPr="003B5A0E" w:rsidRDefault="00611C2B" w:rsidP="00933141">
      <w:pPr>
        <w:pStyle w:val="affffc"/>
      </w:pPr>
      <w:r w:rsidRPr="003B5A0E">
        <w:t xml:space="preserve">            &lt;PARAM name="azPriority" value="1"/&gt; </w:t>
      </w:r>
    </w:p>
    <w:p w14:paraId="0BEB438D" w14:textId="77777777" w:rsidR="00611C2B" w:rsidRPr="003B5A0E" w:rsidRDefault="00611C2B" w:rsidP="00933141">
      <w:pPr>
        <w:pStyle w:val="affffc"/>
      </w:pPr>
      <w:r w:rsidRPr="003B5A0E">
        <w:t xml:space="preserve">            </w:t>
      </w:r>
      <w:proofErr w:type="gramStart"/>
      <w:r w:rsidRPr="003B5A0E">
        <w:t>&lt;!--</w:t>
      </w:r>
      <w:proofErr w:type="gramEnd"/>
      <w:r w:rsidRPr="003B5A0E">
        <w:t xml:space="preserve"> </w:t>
      </w:r>
      <w:r w:rsidRPr="003B5A0E">
        <w:t>如果服务器只有一个网卡可用，将</w:t>
      </w:r>
      <w:r w:rsidRPr="003B5A0E">
        <w:t>backIP1</w:t>
      </w:r>
      <w:r w:rsidRPr="003B5A0E">
        <w:t>和</w:t>
      </w:r>
      <w:r w:rsidRPr="003B5A0E">
        <w:t>sshIP1</w:t>
      </w:r>
      <w:r w:rsidRPr="003B5A0E">
        <w:t>配置成同一个</w:t>
      </w:r>
      <w:r w:rsidRPr="003B5A0E">
        <w:t xml:space="preserve">IP --&gt; </w:t>
      </w:r>
    </w:p>
    <w:p w14:paraId="5B8B3BE2" w14:textId="77777777" w:rsidR="00611C2B" w:rsidRPr="003B5A0E" w:rsidRDefault="00611C2B" w:rsidP="00933141">
      <w:pPr>
        <w:pStyle w:val="affffc"/>
      </w:pPr>
      <w:r w:rsidRPr="003B5A0E">
        <w:t xml:space="preserve">            &lt;PARAM name="backIp1" value="</w:t>
      </w:r>
      <w:r w:rsidRPr="003B5A0E">
        <w:rPr>
          <w:b/>
          <w:color w:val="C7000B"/>
        </w:rPr>
        <w:t>10.0.3.15</w:t>
      </w:r>
      <w:r w:rsidRPr="003B5A0E">
        <w:t xml:space="preserve">"/&gt; </w:t>
      </w:r>
    </w:p>
    <w:p w14:paraId="078527C5" w14:textId="77777777" w:rsidR="00611C2B" w:rsidRPr="003B5A0E" w:rsidRDefault="00611C2B" w:rsidP="00933141">
      <w:pPr>
        <w:pStyle w:val="affffc"/>
      </w:pPr>
      <w:r w:rsidRPr="003B5A0E">
        <w:t xml:space="preserve">            &lt;PARAM name="sshIp1" value="</w:t>
      </w:r>
      <w:r w:rsidRPr="003B5A0E">
        <w:rPr>
          <w:b/>
          <w:color w:val="C7000B"/>
        </w:rPr>
        <w:t>10.0.3.15</w:t>
      </w:r>
      <w:r w:rsidRPr="003B5A0E">
        <w:t xml:space="preserve">"/&gt; </w:t>
      </w:r>
    </w:p>
    <w:p w14:paraId="1A535BCD" w14:textId="77777777" w:rsidR="00611C2B" w:rsidRPr="003B5A0E" w:rsidRDefault="00611C2B" w:rsidP="00933141">
      <w:pPr>
        <w:pStyle w:val="affffc"/>
      </w:pPr>
      <w:r w:rsidRPr="003B5A0E">
        <w:t xml:space="preserve">             </w:t>
      </w:r>
    </w:p>
    <w:p w14:paraId="0AF599E6" w14:textId="77777777" w:rsidR="00611C2B" w:rsidRPr="003B5A0E" w:rsidRDefault="00611C2B" w:rsidP="00933141">
      <w:pPr>
        <w:pStyle w:val="affffc"/>
      </w:pPr>
      <w:r w:rsidRPr="003B5A0E">
        <w:tab/>
        <w:t xml:space="preserve">    &lt;!--dbnode--&gt; </w:t>
      </w:r>
    </w:p>
    <w:p w14:paraId="0B1DB88B" w14:textId="77777777" w:rsidR="00611C2B" w:rsidRPr="003B5A0E" w:rsidRDefault="00611C2B" w:rsidP="00933141">
      <w:pPr>
        <w:pStyle w:val="affffc"/>
      </w:pPr>
      <w:r w:rsidRPr="003B5A0E">
        <w:tab/>
        <w:t xml:space="preserve">    &lt;PARAM name="dataNum" value="1"/&gt; </w:t>
      </w:r>
    </w:p>
    <w:p w14:paraId="0E3D5184" w14:textId="77777777" w:rsidR="00611C2B" w:rsidRPr="003B5A0E" w:rsidRDefault="00611C2B" w:rsidP="00933141">
      <w:pPr>
        <w:pStyle w:val="affffc"/>
      </w:pPr>
      <w:r w:rsidRPr="003B5A0E">
        <w:tab/>
        <w:t xml:space="preserve">    &lt;PARAM name="dataPortBase" value="26000"/&gt; </w:t>
      </w:r>
    </w:p>
    <w:p w14:paraId="616CDE16" w14:textId="77777777" w:rsidR="00611C2B" w:rsidRPr="003B5A0E" w:rsidRDefault="00611C2B" w:rsidP="00933141">
      <w:pPr>
        <w:pStyle w:val="affffc"/>
      </w:pPr>
      <w:r w:rsidRPr="003B5A0E">
        <w:tab/>
        <w:t xml:space="preserve">    &lt;PARAM name="dataNode1" value="/gaussdb/data/</w:t>
      </w:r>
      <w:r w:rsidRPr="003B5A0E">
        <w:rPr>
          <w:b/>
          <w:color w:val="C7000B"/>
        </w:rPr>
        <w:t>db1</w:t>
      </w:r>
      <w:r w:rsidRPr="003B5A0E">
        <w:t xml:space="preserve">"/&gt; </w:t>
      </w:r>
    </w:p>
    <w:p w14:paraId="2890E77B" w14:textId="77777777" w:rsidR="00611C2B" w:rsidRPr="003B5A0E" w:rsidRDefault="00611C2B" w:rsidP="00933141">
      <w:pPr>
        <w:pStyle w:val="affffc"/>
      </w:pPr>
      <w:r w:rsidRPr="003B5A0E">
        <w:t xml:space="preserve">        &lt;/DEVICE&gt; </w:t>
      </w:r>
    </w:p>
    <w:p w14:paraId="5A0D2C54" w14:textId="77777777" w:rsidR="00611C2B" w:rsidRPr="003B5A0E" w:rsidRDefault="00611C2B" w:rsidP="00933141">
      <w:pPr>
        <w:pStyle w:val="affffc"/>
      </w:pPr>
      <w:r w:rsidRPr="003B5A0E">
        <w:t xml:space="preserve">    &lt;/DEVICELIST&gt; </w:t>
      </w:r>
    </w:p>
    <w:p w14:paraId="042464D7" w14:textId="466A79C4" w:rsidR="00B43AC9" w:rsidRPr="003B5A0E" w:rsidRDefault="00611C2B" w:rsidP="00933141">
      <w:pPr>
        <w:pStyle w:val="affffc"/>
      </w:pPr>
      <w:r w:rsidRPr="003B5A0E">
        <w:t>&lt;/ROOT&gt;</w:t>
      </w:r>
    </w:p>
    <w:p w14:paraId="12C2C501" w14:textId="5B9D686A" w:rsidR="00611C2B" w:rsidRPr="003B5A0E" w:rsidRDefault="00611C2B" w:rsidP="00933141">
      <w:pPr>
        <w:pStyle w:val="1e"/>
      </w:pPr>
      <w:r w:rsidRPr="003B5A0E">
        <w:t>说明：其中标红的内容，需要根据自己实际的</w:t>
      </w:r>
      <w:r w:rsidRPr="003B5A0E">
        <w:t>IP</w:t>
      </w:r>
      <w:r w:rsidRPr="003B5A0E">
        <w:t>和主机名进行修改</w:t>
      </w:r>
      <w:r w:rsidR="00A53F69" w:rsidRPr="003B5A0E">
        <w:t>，如果其中的中文出现乱码时可以删除这些行</w:t>
      </w:r>
      <w:r w:rsidRPr="003B5A0E">
        <w:t>。</w:t>
      </w:r>
    </w:p>
    <w:p w14:paraId="3034B906" w14:textId="77777777" w:rsidR="004F482C" w:rsidRDefault="00784881" w:rsidP="004F482C">
      <w:pPr>
        <w:pStyle w:val="30"/>
      </w:pPr>
      <w:r w:rsidRPr="003B5A0E">
        <w:t>将下载好的安装包解压至存放目录。</w:t>
      </w:r>
    </w:p>
    <w:p w14:paraId="2AC2E816" w14:textId="05DB9131" w:rsidR="004F482C" w:rsidRDefault="004F482C" w:rsidP="00933141">
      <w:pPr>
        <w:pStyle w:val="1e"/>
      </w:pPr>
      <w:r>
        <w:rPr>
          <w:rFonts w:hint="eastAsia"/>
        </w:rPr>
        <w:t>先解压</w:t>
      </w:r>
      <w:r w:rsidRPr="006B57B0">
        <w:t>openGauss-1.1.0-</w:t>
      </w:r>
      <w:r w:rsidRPr="004F482C">
        <w:t>CentOS</w:t>
      </w:r>
      <w:r w:rsidRPr="006B57B0">
        <w:t>-64bit-all.tar.gz</w:t>
      </w:r>
      <w:r w:rsidRPr="006B57B0">
        <w:rPr>
          <w:rFonts w:hint="eastAsia"/>
        </w:rPr>
        <w:t>包</w:t>
      </w:r>
      <w:r>
        <w:rPr>
          <w:rFonts w:hint="eastAsia"/>
        </w:rPr>
        <w:t>。</w:t>
      </w:r>
    </w:p>
    <w:p w14:paraId="124E655E" w14:textId="6A0DE14D" w:rsidR="004F482C" w:rsidRPr="00670E15" w:rsidRDefault="004F482C" w:rsidP="00933141">
      <w:pPr>
        <w:pStyle w:val="affffc"/>
        <w:rPr>
          <w:b/>
          <w:color w:val="C7000B"/>
        </w:rPr>
      </w:pPr>
      <w:r w:rsidRPr="00076094">
        <w:t>[root@</w:t>
      </w:r>
      <w:r>
        <w:t>db1</w:t>
      </w:r>
      <w:r w:rsidRPr="00076094">
        <w:t xml:space="preserve"> openGauss]#</w:t>
      </w:r>
      <w:r w:rsidRPr="00873730">
        <w:t xml:space="preserve"> </w:t>
      </w:r>
      <w:proofErr w:type="gramStart"/>
      <w:r w:rsidRPr="00670E15">
        <w:rPr>
          <w:b/>
          <w:color w:val="C7000B"/>
        </w:rPr>
        <w:t>tar</w:t>
      </w:r>
      <w:proofErr w:type="gramEnd"/>
      <w:r w:rsidRPr="00670E15">
        <w:rPr>
          <w:b/>
          <w:color w:val="C7000B"/>
        </w:rPr>
        <w:t xml:space="preserve"> -zxvf  openGauss-1.1.0-CentOS-64bit-all.tar.gz</w:t>
      </w:r>
    </w:p>
    <w:p w14:paraId="649384AA" w14:textId="68CA9D30" w:rsidR="004F482C" w:rsidRDefault="004F482C" w:rsidP="00933141">
      <w:pPr>
        <w:pStyle w:val="1e"/>
      </w:pPr>
      <w:r>
        <w:rPr>
          <w:rFonts w:hint="eastAsia"/>
        </w:rPr>
        <w:t>再先解压</w:t>
      </w:r>
      <w:r w:rsidRPr="006B57B0">
        <w:t>openGauss-1.1.0-</w:t>
      </w:r>
      <w:r w:rsidRPr="004F482C">
        <w:t>CentOS</w:t>
      </w:r>
      <w:r w:rsidRPr="006B57B0">
        <w:t>-64bit-om.tar.gz</w:t>
      </w:r>
      <w:r>
        <w:rPr>
          <w:rFonts w:hint="eastAsia"/>
        </w:rPr>
        <w:t>包。</w:t>
      </w:r>
    </w:p>
    <w:p w14:paraId="0A554C79" w14:textId="7C70B1AA" w:rsidR="004F482C" w:rsidRPr="00670E15" w:rsidRDefault="004F482C" w:rsidP="00933141">
      <w:pPr>
        <w:pStyle w:val="affffc"/>
        <w:rPr>
          <w:b/>
          <w:color w:val="C7000B"/>
        </w:rPr>
      </w:pPr>
      <w:r w:rsidRPr="00076094">
        <w:t>[root@</w:t>
      </w:r>
      <w:r>
        <w:t>db1</w:t>
      </w:r>
      <w:r w:rsidRPr="00076094">
        <w:t xml:space="preserve"> openGauss]#</w:t>
      </w:r>
      <w:r w:rsidRPr="00670E15">
        <w:rPr>
          <w:color w:val="C7000B"/>
        </w:rPr>
        <w:t xml:space="preserve"> </w:t>
      </w:r>
      <w:proofErr w:type="gramStart"/>
      <w:r w:rsidRPr="00670E15">
        <w:rPr>
          <w:b/>
          <w:color w:val="C7000B"/>
        </w:rPr>
        <w:t>tar</w:t>
      </w:r>
      <w:proofErr w:type="gramEnd"/>
      <w:r w:rsidRPr="00670E15">
        <w:rPr>
          <w:b/>
          <w:color w:val="C7000B"/>
        </w:rPr>
        <w:t xml:space="preserve"> -zxvf  openGauss-1.1.0-CentOS-64bit-om.tar.gz</w:t>
      </w:r>
    </w:p>
    <w:p w14:paraId="056361DA" w14:textId="77777777" w:rsidR="004F482C" w:rsidRPr="0053549F" w:rsidRDefault="004F482C" w:rsidP="00933141">
      <w:pPr>
        <w:pStyle w:val="1e"/>
      </w:pPr>
      <w:r w:rsidRPr="0053549F">
        <w:t>解压后如下</w:t>
      </w:r>
      <w:r>
        <w:rPr>
          <w:rFonts w:hint="eastAsia"/>
        </w:rPr>
        <w:t>，用</w:t>
      </w:r>
      <w:r>
        <w:rPr>
          <w:rFonts w:hint="eastAsia"/>
        </w:rPr>
        <w:t>l</w:t>
      </w:r>
      <w:r>
        <w:t>s</w:t>
      </w:r>
      <w:r>
        <w:rPr>
          <w:rFonts w:hint="eastAsia"/>
        </w:rPr>
        <w:t>命令查看如下</w:t>
      </w:r>
      <w:r w:rsidRPr="0053549F">
        <w:t>：</w:t>
      </w:r>
    </w:p>
    <w:p w14:paraId="50AD9BE5" w14:textId="22AE72E0" w:rsidR="004F482C" w:rsidRPr="00001325" w:rsidRDefault="004F482C" w:rsidP="00933141">
      <w:pPr>
        <w:pStyle w:val="affffc"/>
        <w:rPr>
          <w:b/>
          <w:color w:val="C7000B"/>
        </w:rPr>
      </w:pPr>
      <w:r w:rsidRPr="0053549F">
        <w:t>[root@</w:t>
      </w:r>
      <w:r>
        <w:t>db1</w:t>
      </w:r>
      <w:r w:rsidRPr="0053549F">
        <w:t xml:space="preserve"> openGauss]#</w:t>
      </w:r>
      <w:r w:rsidRPr="00001325">
        <w:rPr>
          <w:color w:val="C7000B"/>
        </w:rPr>
        <w:t xml:space="preserve"> </w:t>
      </w:r>
      <w:proofErr w:type="gramStart"/>
      <w:r>
        <w:rPr>
          <w:b/>
          <w:color w:val="C7000B"/>
        </w:rPr>
        <w:t>ls</w:t>
      </w:r>
      <w:proofErr w:type="gramEnd"/>
    </w:p>
    <w:p w14:paraId="2F4286C5" w14:textId="77777777" w:rsidR="004F482C" w:rsidRDefault="004F482C" w:rsidP="00933141">
      <w:pPr>
        <w:pStyle w:val="affffc"/>
      </w:pPr>
      <w:proofErr w:type="gramStart"/>
      <w:r>
        <w:t>clusterconfig.xml</w:t>
      </w:r>
      <w:proofErr w:type="gramEnd"/>
      <w:r>
        <w:t xml:space="preserve">                           openGauss-Package-bak_392c0438.tar.gz</w:t>
      </w:r>
    </w:p>
    <w:p w14:paraId="26390098" w14:textId="77777777" w:rsidR="004F482C" w:rsidRDefault="004F482C" w:rsidP="00933141">
      <w:pPr>
        <w:pStyle w:val="affffc"/>
      </w:pPr>
      <w:proofErr w:type="gramStart"/>
      <w:r>
        <w:lastRenderedPageBreak/>
        <w:t>lib</w:t>
      </w:r>
      <w:proofErr w:type="gramEnd"/>
      <w:r>
        <w:t xml:space="preserve">                                         script</w:t>
      </w:r>
    </w:p>
    <w:p w14:paraId="73D89691" w14:textId="22723253" w:rsidR="004F482C" w:rsidRDefault="004F482C" w:rsidP="00933141">
      <w:pPr>
        <w:pStyle w:val="affffc"/>
      </w:pPr>
      <w:proofErr w:type="gramStart"/>
      <w:r>
        <w:t>openGauss-1.1.0-</w:t>
      </w:r>
      <w:proofErr w:type="gramEnd"/>
      <w:r w:rsidRPr="004F482C">
        <w:t xml:space="preserve"> CentOS</w:t>
      </w:r>
      <w:r>
        <w:t>-64bit-all.tar.gz  simpleInstall</w:t>
      </w:r>
    </w:p>
    <w:p w14:paraId="5715203A" w14:textId="12016BD4" w:rsidR="004F482C" w:rsidRDefault="004F482C" w:rsidP="00933141">
      <w:pPr>
        <w:pStyle w:val="affffc"/>
      </w:pPr>
      <w:proofErr w:type="gramStart"/>
      <w:r>
        <w:t>openGauss-1.1.0-</w:t>
      </w:r>
      <w:proofErr w:type="gramEnd"/>
      <w:r w:rsidRPr="004F482C">
        <w:t xml:space="preserve"> CentOS</w:t>
      </w:r>
      <w:r>
        <w:t>-64bit-om.sha256   upgrade_sql.sha256</w:t>
      </w:r>
    </w:p>
    <w:p w14:paraId="60822C1B" w14:textId="5B92570A" w:rsidR="004F482C" w:rsidRDefault="004F482C" w:rsidP="00933141">
      <w:pPr>
        <w:pStyle w:val="affffc"/>
      </w:pPr>
      <w:proofErr w:type="gramStart"/>
      <w:r>
        <w:t>openGauss-1.1.0-</w:t>
      </w:r>
      <w:proofErr w:type="gramEnd"/>
      <w:r w:rsidRPr="004F482C">
        <w:t xml:space="preserve"> CentOS</w:t>
      </w:r>
      <w:r>
        <w:t>-64bit-om.tar.gz   upgrade_sql.tar.gz</w:t>
      </w:r>
    </w:p>
    <w:p w14:paraId="7CE2FC3E" w14:textId="65737FD8" w:rsidR="004F482C" w:rsidRDefault="004F482C" w:rsidP="00933141">
      <w:pPr>
        <w:pStyle w:val="affffc"/>
      </w:pPr>
      <w:proofErr w:type="gramStart"/>
      <w:r>
        <w:t>openGauss-1.1.0-</w:t>
      </w:r>
      <w:r w:rsidRPr="004F482C">
        <w:t>CentOS</w:t>
      </w:r>
      <w:r>
        <w:t>-64bit.sha256</w:t>
      </w:r>
      <w:proofErr w:type="gramEnd"/>
      <w:r>
        <w:t xml:space="preserve">      version.cfg</w:t>
      </w:r>
    </w:p>
    <w:p w14:paraId="2AF3E111" w14:textId="1AFC6281" w:rsidR="004F482C" w:rsidRDefault="004F482C" w:rsidP="00933141">
      <w:pPr>
        <w:pStyle w:val="affffc"/>
      </w:pPr>
      <w:proofErr w:type="gramStart"/>
      <w:r>
        <w:t>openGauss-1.1.0-</w:t>
      </w:r>
      <w:r w:rsidRPr="004F482C">
        <w:t>CentOS</w:t>
      </w:r>
      <w:r>
        <w:t>-64bit.tar.bz2</w:t>
      </w:r>
      <w:proofErr w:type="gramEnd"/>
    </w:p>
    <w:p w14:paraId="690E1D78" w14:textId="77777777" w:rsidR="004F482C" w:rsidRPr="0053549F" w:rsidRDefault="004F482C" w:rsidP="00933141">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3B5A0E" w:rsidRDefault="00784881" w:rsidP="00933141">
      <w:pPr>
        <w:pStyle w:val="1e"/>
      </w:pPr>
      <w:r w:rsidRPr="003B5A0E">
        <w:t>更改权限。</w:t>
      </w:r>
    </w:p>
    <w:p w14:paraId="6D9C41CE" w14:textId="77777777" w:rsidR="00784881" w:rsidRPr="00670E15" w:rsidRDefault="00784881" w:rsidP="00933141">
      <w:pPr>
        <w:pStyle w:val="affffc"/>
        <w:rPr>
          <w:b/>
          <w:color w:val="C7000B"/>
        </w:rPr>
      </w:pPr>
      <w:r w:rsidRPr="003B5A0E">
        <w:t xml:space="preserve">[root@db1 openGauss]# </w:t>
      </w:r>
      <w:proofErr w:type="gramStart"/>
      <w:r w:rsidRPr="00670E15">
        <w:rPr>
          <w:b/>
          <w:color w:val="C7000B"/>
        </w:rPr>
        <w:t>chmod</w:t>
      </w:r>
      <w:proofErr w:type="gramEnd"/>
      <w:r w:rsidRPr="00670E15">
        <w:rPr>
          <w:b/>
          <w:color w:val="C7000B"/>
        </w:rPr>
        <w:t xml:space="preserve"> 755 -R /opt/software</w:t>
      </w:r>
    </w:p>
    <w:p w14:paraId="033D4115" w14:textId="1E9566C3" w:rsidR="00B43AC9" w:rsidRPr="003B5A0E" w:rsidRDefault="00784881" w:rsidP="00933141">
      <w:pPr>
        <w:pStyle w:val="affffc"/>
      </w:pPr>
      <w:r w:rsidRPr="003B5A0E">
        <w:t>[root@db1 openGauss]#</w:t>
      </w:r>
    </w:p>
    <w:p w14:paraId="5FF68636" w14:textId="3FF40429" w:rsidR="00B43AC9" w:rsidRPr="003B5A0E" w:rsidRDefault="009D371E" w:rsidP="003D70A6">
      <w:pPr>
        <w:pStyle w:val="30"/>
      </w:pPr>
      <w:r w:rsidRPr="003B5A0E">
        <w:t>执行初始化脚本</w:t>
      </w:r>
      <w:r w:rsidR="00295903" w:rsidRPr="003B5A0E">
        <w:t>。</w:t>
      </w:r>
    </w:p>
    <w:p w14:paraId="6D7FAB11" w14:textId="77777777" w:rsidR="009D371E" w:rsidRPr="00C65470" w:rsidRDefault="009D371E" w:rsidP="00933141">
      <w:pPr>
        <w:pStyle w:val="affffc"/>
      </w:pPr>
      <w:r w:rsidRPr="003B5A0E">
        <w:t xml:space="preserve">[root@db1 openGauss]# </w:t>
      </w:r>
      <w:proofErr w:type="gramStart"/>
      <w:r w:rsidRPr="00670E15">
        <w:rPr>
          <w:b/>
          <w:color w:val="C7000B"/>
        </w:rPr>
        <w:t>cd</w:t>
      </w:r>
      <w:proofErr w:type="gramEnd"/>
      <w:r w:rsidRPr="00670E15">
        <w:rPr>
          <w:b/>
          <w:color w:val="C7000B"/>
        </w:rPr>
        <w:t xml:space="preserve"> /opt/software/openGauss/script</w:t>
      </w:r>
    </w:p>
    <w:p w14:paraId="55D2A71B" w14:textId="6FDEE128" w:rsidR="009D371E" w:rsidRPr="00670E15" w:rsidRDefault="009D371E" w:rsidP="00933141">
      <w:pPr>
        <w:pStyle w:val="affffc"/>
        <w:rPr>
          <w:b/>
          <w:color w:val="C7000B"/>
        </w:rPr>
      </w:pPr>
      <w:r w:rsidRPr="003B5A0E">
        <w:t xml:space="preserve">[root@db1 script]# </w:t>
      </w:r>
      <w:proofErr w:type="gramStart"/>
      <w:r w:rsidRPr="00670E15">
        <w:rPr>
          <w:b/>
          <w:color w:val="C7000B"/>
        </w:rPr>
        <w:t>python</w:t>
      </w:r>
      <w:proofErr w:type="gramEnd"/>
      <w:r w:rsidRPr="00670E15">
        <w:rPr>
          <w:b/>
          <w:color w:val="C7000B"/>
        </w:rPr>
        <w:t xml:space="preserve"> gs_preinstall -U omm -G dbgrp -X </w:t>
      </w:r>
      <w:r w:rsidR="002452EF">
        <w:rPr>
          <w:b/>
          <w:color w:val="C7000B"/>
        </w:rPr>
        <w:t>/</w:t>
      </w:r>
      <w:r w:rsidRPr="00670E15">
        <w:rPr>
          <w:b/>
          <w:color w:val="C7000B"/>
        </w:rPr>
        <w:t>opt/software/openGauss/clusterconfig.xml</w:t>
      </w:r>
    </w:p>
    <w:p w14:paraId="0D61A16F" w14:textId="77777777" w:rsidR="009D371E" w:rsidRPr="003B5A0E" w:rsidRDefault="009D371E" w:rsidP="00933141">
      <w:pPr>
        <w:pStyle w:val="affffc"/>
      </w:pPr>
      <w:r w:rsidRPr="003B5A0E">
        <w:t>Parsing the configuration file.</w:t>
      </w:r>
    </w:p>
    <w:p w14:paraId="757AE501" w14:textId="77777777" w:rsidR="009D371E" w:rsidRPr="003B5A0E" w:rsidRDefault="009D371E" w:rsidP="00933141">
      <w:pPr>
        <w:pStyle w:val="affffc"/>
      </w:pPr>
      <w:r w:rsidRPr="003B5A0E">
        <w:t>Successfully parsed the configuration file.</w:t>
      </w:r>
    </w:p>
    <w:p w14:paraId="6DD0EA2D" w14:textId="06B054B9" w:rsidR="00AA4D82" w:rsidRPr="003B5A0E" w:rsidRDefault="009D371E" w:rsidP="00933141">
      <w:pPr>
        <w:pStyle w:val="affffc"/>
      </w:pPr>
      <w:r w:rsidRPr="003B5A0E">
        <w:t>Installing the tools on the local node.</w:t>
      </w:r>
    </w:p>
    <w:p w14:paraId="2830EBB1" w14:textId="77777777" w:rsidR="003F3096" w:rsidRPr="003B5A0E" w:rsidRDefault="003F3096" w:rsidP="00933141">
      <w:pPr>
        <w:pStyle w:val="affffc"/>
      </w:pPr>
      <w:r w:rsidRPr="003B5A0E">
        <w:t xml:space="preserve">Are you sure you want to create trust for </w:t>
      </w:r>
      <w:r w:rsidRPr="003B5A0E">
        <w:rPr>
          <w:b/>
          <w:color w:val="C7000B"/>
        </w:rPr>
        <w:t xml:space="preserve">root </w:t>
      </w:r>
      <w:r w:rsidRPr="003B5A0E">
        <w:t>(yes/no)?</w:t>
      </w:r>
      <w:r w:rsidRPr="003B5A0E">
        <w:rPr>
          <w:b/>
          <w:color w:val="FF0000"/>
        </w:rPr>
        <w:t xml:space="preserve"> </w:t>
      </w:r>
      <w:proofErr w:type="gramStart"/>
      <w:r w:rsidRPr="003B5A0E">
        <w:rPr>
          <w:b/>
          <w:color w:val="C7000B"/>
        </w:rPr>
        <w:t>yes</w:t>
      </w:r>
      <w:proofErr w:type="gramEnd"/>
    </w:p>
    <w:p w14:paraId="77CEABA8" w14:textId="77777777" w:rsidR="003F3096" w:rsidRPr="003B5A0E" w:rsidRDefault="003F3096" w:rsidP="00933141">
      <w:pPr>
        <w:pStyle w:val="affffc"/>
      </w:pPr>
      <w:r w:rsidRPr="003B5A0E">
        <w:t>Please enter password for root.</w:t>
      </w:r>
    </w:p>
    <w:p w14:paraId="4E9C3B60" w14:textId="77777777" w:rsidR="003F3096" w:rsidRPr="003B5A0E" w:rsidRDefault="003F3096" w:rsidP="00933141">
      <w:pPr>
        <w:pStyle w:val="affffc"/>
      </w:pPr>
      <w:r w:rsidRPr="003B5A0E">
        <w:t xml:space="preserve">Password: </w:t>
      </w:r>
    </w:p>
    <w:p w14:paraId="5A9EA8B7" w14:textId="77777777" w:rsidR="003F3096" w:rsidRPr="003B5A0E" w:rsidRDefault="003F3096" w:rsidP="00933141">
      <w:pPr>
        <w:pStyle w:val="affffc"/>
      </w:pPr>
      <w:r w:rsidRPr="003B5A0E">
        <w:t>Creating SSH trust for the root permission user.</w:t>
      </w:r>
    </w:p>
    <w:p w14:paraId="257DBB9F" w14:textId="13BB6254" w:rsidR="009D371E" w:rsidRPr="003B5A0E" w:rsidRDefault="003F3096" w:rsidP="00933141">
      <w:pPr>
        <w:pStyle w:val="affffc"/>
      </w:pPr>
      <w:r w:rsidRPr="003B5A0E">
        <w:t>Checking network information.</w:t>
      </w:r>
    </w:p>
    <w:p w14:paraId="16B7EEEF" w14:textId="015C6D32" w:rsidR="003F3096" w:rsidRPr="003B5A0E" w:rsidRDefault="003F3096" w:rsidP="00933141">
      <w:pPr>
        <w:pStyle w:val="affffc"/>
      </w:pPr>
      <w:r w:rsidRPr="003B5A0E">
        <w:t>……………………………………..</w:t>
      </w:r>
    </w:p>
    <w:p w14:paraId="035258AA" w14:textId="77777777" w:rsidR="003F3096" w:rsidRPr="003B5A0E" w:rsidRDefault="003F3096" w:rsidP="00933141">
      <w:pPr>
        <w:pStyle w:val="affffc"/>
        <w:rPr>
          <w:b/>
          <w:color w:val="FF0000"/>
        </w:rPr>
      </w:pPr>
      <w:r w:rsidRPr="003B5A0E">
        <w:t xml:space="preserve">Are you sure you want to create the </w:t>
      </w:r>
      <w:proofErr w:type="gramStart"/>
      <w:r w:rsidRPr="003B5A0E">
        <w:t>user[</w:t>
      </w:r>
      <w:proofErr w:type="gramEnd"/>
      <w:r w:rsidRPr="003B5A0E">
        <w:rPr>
          <w:b/>
          <w:color w:val="C7000B"/>
        </w:rPr>
        <w:t>omm</w:t>
      </w:r>
      <w:r w:rsidRPr="003B5A0E">
        <w:t>] and create trust for it (yes/no)?</w:t>
      </w:r>
      <w:r w:rsidRPr="003B5A0E">
        <w:rPr>
          <w:b/>
          <w:color w:val="FF0000"/>
        </w:rPr>
        <w:t xml:space="preserve"> </w:t>
      </w:r>
      <w:proofErr w:type="gramStart"/>
      <w:r w:rsidRPr="003B5A0E">
        <w:rPr>
          <w:b/>
          <w:color w:val="C7000B"/>
        </w:rPr>
        <w:t>yes</w:t>
      </w:r>
      <w:proofErr w:type="gramEnd"/>
    </w:p>
    <w:p w14:paraId="0920150D" w14:textId="77777777" w:rsidR="003F3096" w:rsidRPr="003B5A0E" w:rsidRDefault="003F3096" w:rsidP="00933141">
      <w:pPr>
        <w:pStyle w:val="affffc"/>
      </w:pPr>
      <w:r w:rsidRPr="003B5A0E">
        <w:t>Please enter password for cluster user.</w:t>
      </w:r>
    </w:p>
    <w:p w14:paraId="2ED45C68" w14:textId="77777777" w:rsidR="003F3096" w:rsidRPr="003B5A0E" w:rsidRDefault="003F3096" w:rsidP="00933141">
      <w:pPr>
        <w:pStyle w:val="affffc"/>
      </w:pPr>
      <w:r w:rsidRPr="003B5A0E">
        <w:t xml:space="preserve">Password: </w:t>
      </w:r>
    </w:p>
    <w:p w14:paraId="23E9D398" w14:textId="77777777" w:rsidR="003F3096" w:rsidRPr="003B5A0E" w:rsidRDefault="003F3096" w:rsidP="00933141">
      <w:pPr>
        <w:pStyle w:val="affffc"/>
      </w:pPr>
      <w:r w:rsidRPr="003B5A0E">
        <w:t>Please enter password for cluster user again.</w:t>
      </w:r>
    </w:p>
    <w:p w14:paraId="5C67464C" w14:textId="77777777" w:rsidR="003F3096" w:rsidRPr="003B5A0E" w:rsidRDefault="003F3096" w:rsidP="00933141">
      <w:pPr>
        <w:pStyle w:val="affffc"/>
      </w:pPr>
      <w:r w:rsidRPr="003B5A0E">
        <w:t xml:space="preserve">Password: </w:t>
      </w:r>
    </w:p>
    <w:p w14:paraId="0100AC2A" w14:textId="77777777" w:rsidR="003F3096" w:rsidRPr="003B5A0E" w:rsidRDefault="003F3096" w:rsidP="00933141">
      <w:pPr>
        <w:pStyle w:val="affffc"/>
      </w:pPr>
      <w:r w:rsidRPr="003B5A0E">
        <w:t>Successfully created [omm] user on all nodes.</w:t>
      </w:r>
    </w:p>
    <w:p w14:paraId="11D97B43" w14:textId="77777777" w:rsidR="003F3096" w:rsidRPr="003B5A0E" w:rsidRDefault="003F3096" w:rsidP="00933141">
      <w:pPr>
        <w:pStyle w:val="affffc"/>
      </w:pPr>
      <w:r w:rsidRPr="003B5A0E">
        <w:t>Preparing SSH service.</w:t>
      </w:r>
    </w:p>
    <w:p w14:paraId="51D5C7CB" w14:textId="5F5A6F10" w:rsidR="003F3096" w:rsidRPr="003B5A0E" w:rsidRDefault="003F3096" w:rsidP="00933141">
      <w:pPr>
        <w:pStyle w:val="affffc"/>
      </w:pPr>
      <w:r w:rsidRPr="003B5A0E">
        <w:t>Successfully prepared SSH service.</w:t>
      </w:r>
    </w:p>
    <w:p w14:paraId="5660180C" w14:textId="77777777" w:rsidR="003F3096" w:rsidRPr="003B5A0E" w:rsidRDefault="003F3096" w:rsidP="00933141">
      <w:pPr>
        <w:pStyle w:val="affffc"/>
      </w:pPr>
      <w:r w:rsidRPr="003B5A0E">
        <w:t>……………………………………..</w:t>
      </w:r>
    </w:p>
    <w:p w14:paraId="10FFD839" w14:textId="77777777" w:rsidR="003F3096" w:rsidRPr="003B5A0E" w:rsidRDefault="003F3096" w:rsidP="00933141">
      <w:pPr>
        <w:pStyle w:val="affffc"/>
      </w:pPr>
      <w:r w:rsidRPr="003B5A0E">
        <w:t>Successfully set finish flag.</w:t>
      </w:r>
    </w:p>
    <w:p w14:paraId="4216B369" w14:textId="77777777" w:rsidR="003F3096" w:rsidRPr="003B5A0E" w:rsidRDefault="003F3096" w:rsidP="00933141">
      <w:pPr>
        <w:pStyle w:val="affffc"/>
      </w:pPr>
      <w:r w:rsidRPr="003B5A0E">
        <w:t>Preinstallation succeeded.</w:t>
      </w:r>
    </w:p>
    <w:p w14:paraId="6E50FB73" w14:textId="4E466D17" w:rsidR="006D0A30" w:rsidRPr="003B5A0E" w:rsidRDefault="006D0A30" w:rsidP="00933141">
      <w:pPr>
        <w:pStyle w:val="1e"/>
      </w:pPr>
      <w:r w:rsidRPr="003B5A0E">
        <w:t>期间需要输入操作系统</w:t>
      </w:r>
      <w:r w:rsidRPr="003B5A0E">
        <w:t>root</w:t>
      </w:r>
      <w:r w:rsidRPr="003B5A0E">
        <w:t>用户的密码（如密码：</w:t>
      </w:r>
      <w:r w:rsidRPr="003B5A0E">
        <w:t>openGauss@123</w:t>
      </w:r>
      <w:r w:rsidRPr="003B5A0E">
        <w:t>）和创建操作系统</w:t>
      </w:r>
      <w:r w:rsidRPr="003B5A0E">
        <w:t>omm</w:t>
      </w:r>
      <w:r w:rsidRPr="003B5A0E">
        <w:t>用户</w:t>
      </w:r>
      <w:proofErr w:type="gramStart"/>
      <w:r w:rsidRPr="003B5A0E">
        <w:t>及设置</w:t>
      </w:r>
      <w:proofErr w:type="gramEnd"/>
      <w:r w:rsidRPr="003B5A0E">
        <w:t>密码（如密码：</w:t>
      </w:r>
      <w:r w:rsidRPr="003B5A0E">
        <w:t>openGauss@123</w:t>
      </w:r>
      <w:r w:rsidRPr="003B5A0E">
        <w:t>）</w:t>
      </w:r>
      <w:r w:rsidR="003F3096" w:rsidRPr="003B5A0E">
        <w:t>。</w:t>
      </w:r>
      <w:r w:rsidR="00234E61">
        <w:t>密码依然不回显</w:t>
      </w:r>
      <w:r w:rsidR="00234E61">
        <w:rPr>
          <w:rFonts w:hint="eastAsia"/>
        </w:rPr>
        <w:t>，</w:t>
      </w:r>
      <w:r w:rsidR="00234E61">
        <w:t>直接输入密码并回车即可</w:t>
      </w:r>
      <w:r w:rsidR="00234E61">
        <w:rPr>
          <w:rFonts w:hint="eastAsia"/>
        </w:rPr>
        <w:t>。</w:t>
      </w:r>
    </w:p>
    <w:p w14:paraId="4259B00F" w14:textId="41A8EB04" w:rsidR="00776335" w:rsidRPr="003B5A0E" w:rsidRDefault="006D0A30" w:rsidP="00933141">
      <w:pPr>
        <w:pStyle w:val="1e"/>
      </w:pPr>
      <w:r w:rsidRPr="003B5A0E">
        <w:t>当返回</w:t>
      </w:r>
      <w:r w:rsidR="003F3096" w:rsidRPr="003B5A0E">
        <w:t>Preinstallation succeeded</w:t>
      </w:r>
      <w:r w:rsidRPr="003B5A0E">
        <w:t>内容时，表明初始化完成</w:t>
      </w:r>
      <w:r w:rsidR="003F3096" w:rsidRPr="003B5A0E">
        <w:t>。</w:t>
      </w:r>
    </w:p>
    <w:p w14:paraId="39458232" w14:textId="63563986" w:rsidR="007E1255" w:rsidRPr="003B5A0E" w:rsidRDefault="00295903" w:rsidP="003D70A6">
      <w:pPr>
        <w:pStyle w:val="30"/>
      </w:pPr>
      <w:r w:rsidRPr="003B5A0E">
        <w:t>初始化数据库。</w:t>
      </w:r>
    </w:p>
    <w:p w14:paraId="6697DF0A" w14:textId="67B8C1EB" w:rsidR="004D1A41" w:rsidRDefault="004D1A41" w:rsidP="004D1A41">
      <w:pPr>
        <w:pStyle w:val="1e"/>
      </w:pPr>
      <w:r w:rsidRPr="004D1A41">
        <w:rPr>
          <w:rFonts w:hint="eastAsia"/>
        </w:rPr>
        <w:t>用</w:t>
      </w:r>
      <w:r w:rsidRPr="004D1A41">
        <w:rPr>
          <w:rFonts w:hint="eastAsia"/>
        </w:rPr>
        <w:t xml:space="preserve">init 6 </w:t>
      </w:r>
      <w:r w:rsidRPr="004D1A41">
        <w:rPr>
          <w:rFonts w:hint="eastAsia"/>
        </w:rPr>
        <w:t>重启下虚拟机（主要是为了释放一些内存资源）。</w:t>
      </w:r>
    </w:p>
    <w:p w14:paraId="4D242763" w14:textId="77777777" w:rsidR="004D1A41" w:rsidRDefault="004D1A41" w:rsidP="004D1A41">
      <w:pPr>
        <w:pStyle w:val="affffc"/>
      </w:pPr>
      <w:r>
        <w:t>[root@db1 script]#</w:t>
      </w:r>
      <w:r w:rsidRPr="0065054A">
        <w:rPr>
          <w:b/>
          <w:color w:val="C7000B"/>
        </w:rPr>
        <w:t xml:space="preserve"> </w:t>
      </w:r>
      <w:proofErr w:type="gramStart"/>
      <w:r w:rsidRPr="0065054A">
        <w:rPr>
          <w:b/>
          <w:color w:val="C7000B"/>
        </w:rPr>
        <w:t>init</w:t>
      </w:r>
      <w:proofErr w:type="gramEnd"/>
      <w:r w:rsidRPr="0065054A">
        <w:rPr>
          <w:b/>
          <w:color w:val="C7000B"/>
        </w:rPr>
        <w:t xml:space="preserve"> 6</w:t>
      </w:r>
    </w:p>
    <w:p w14:paraId="7F07F267" w14:textId="77777777" w:rsidR="004D1A41" w:rsidRDefault="004D1A41" w:rsidP="004D1A41">
      <w:pPr>
        <w:pStyle w:val="affffc"/>
      </w:pPr>
      <w:r>
        <w:lastRenderedPageBreak/>
        <w:t>Connection closing...Socket close.</w:t>
      </w:r>
    </w:p>
    <w:p w14:paraId="6EEB59C5" w14:textId="77777777" w:rsidR="004D1A41" w:rsidRDefault="004D1A41" w:rsidP="004D1A41">
      <w:pPr>
        <w:pStyle w:val="affffc"/>
      </w:pPr>
      <w:r>
        <w:t>Connection closed by foreign host.</w:t>
      </w:r>
    </w:p>
    <w:p w14:paraId="55DFBA40" w14:textId="77777777" w:rsidR="004D1A41" w:rsidRDefault="004D1A41" w:rsidP="004D1A41">
      <w:pPr>
        <w:pStyle w:val="affffc"/>
      </w:pPr>
      <w:r>
        <w:t xml:space="preserve">Disconnected from remote </w:t>
      </w:r>
      <w:proofErr w:type="gramStart"/>
      <w:r>
        <w:t>host(</w:t>
      </w:r>
      <w:proofErr w:type="gramEnd"/>
      <w:r>
        <w:t>ONE) at 10:51:59.</w:t>
      </w:r>
    </w:p>
    <w:p w14:paraId="02F90172" w14:textId="77777777" w:rsidR="004D1A41" w:rsidRDefault="004D1A41" w:rsidP="004D1A41">
      <w:pPr>
        <w:pStyle w:val="affffc"/>
      </w:pPr>
      <w:r>
        <w:t>Type `help' to learn how to use Xshell prompt.</w:t>
      </w:r>
    </w:p>
    <w:p w14:paraId="25B91DE0" w14:textId="76E23417" w:rsidR="004D1A41" w:rsidRDefault="004D1A41" w:rsidP="004D1A41">
      <w:pPr>
        <w:pStyle w:val="1e"/>
      </w:pPr>
      <w:r>
        <w:rPr>
          <w:rFonts w:hint="eastAsia"/>
        </w:rPr>
        <w:t>过段时间虚拟机</w:t>
      </w:r>
      <w:proofErr w:type="gramStart"/>
      <w:r>
        <w:rPr>
          <w:rFonts w:hint="eastAsia"/>
        </w:rPr>
        <w:t>重启好后</w:t>
      </w:r>
      <w:proofErr w:type="gramEnd"/>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192.168.56.1</w:t>
      </w:r>
      <w:r w:rsidR="00234E61">
        <w:rPr>
          <w:b/>
          <w:color w:val="C7000B"/>
          <w:spacing w:val="-4"/>
          <w:kern w:val="2"/>
          <w:szCs w:val="21"/>
          <w:shd w:val="pct15" w:color="auto" w:fill="FFFFFF"/>
        </w:rPr>
        <w:t>08</w:t>
      </w:r>
      <w:r w:rsidRPr="005B6C51">
        <w:t>）来连接虚拟机，并使用</w:t>
      </w:r>
      <w:r w:rsidRPr="005B6C51">
        <w:t>ROOT</w:t>
      </w:r>
      <w:r w:rsidRPr="005B6C51">
        <w:t>用户来登录</w:t>
      </w:r>
      <w:r>
        <w:rPr>
          <w:rFonts w:hint="eastAsia"/>
        </w:rPr>
        <w:t>，然后接着以下操作</w:t>
      </w:r>
      <w:r w:rsidRPr="005B6C51">
        <w:t>。</w:t>
      </w:r>
    </w:p>
    <w:p w14:paraId="11AB5FFA" w14:textId="768DB144" w:rsidR="00234E61" w:rsidRPr="00531210" w:rsidRDefault="00234E61" w:rsidP="004D1A41">
      <w:pPr>
        <w:pStyle w:val="1e"/>
      </w:pPr>
      <w:r w:rsidRPr="003B5A0E">
        <w:rPr>
          <w:noProof/>
        </w:rPr>
        <w:drawing>
          <wp:inline distT="0" distB="0" distL="0" distR="0" wp14:anchorId="34D6676E" wp14:editId="204AA5D4">
            <wp:extent cx="3485940" cy="3179743"/>
            <wp:effectExtent l="19050" t="19050" r="19685" b="2095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03776" cy="3196012"/>
                    </a:xfrm>
                    <a:prstGeom prst="rect">
                      <a:avLst/>
                    </a:prstGeom>
                    <a:ln w="12700">
                      <a:solidFill>
                        <a:schemeClr val="bg1">
                          <a:lumMod val="85000"/>
                        </a:schemeClr>
                      </a:solidFill>
                    </a:ln>
                  </pic:spPr>
                </pic:pic>
              </a:graphicData>
            </a:graphic>
          </wp:inline>
        </w:drawing>
      </w:r>
    </w:p>
    <w:p w14:paraId="4C8BA2EA" w14:textId="0036172D" w:rsidR="007E1255" w:rsidRPr="003B5A0E" w:rsidRDefault="007E1255" w:rsidP="00933141">
      <w:pPr>
        <w:pStyle w:val="1e"/>
      </w:pPr>
      <w:r w:rsidRPr="003B5A0E">
        <w:t>先更新下权限。</w:t>
      </w:r>
    </w:p>
    <w:p w14:paraId="7EBA4668" w14:textId="7FAA8594" w:rsidR="003E1504" w:rsidRPr="00670E15" w:rsidRDefault="003E1504" w:rsidP="00933141">
      <w:pPr>
        <w:pStyle w:val="affffc"/>
        <w:rPr>
          <w:color w:val="C7000B"/>
        </w:rPr>
      </w:pPr>
      <w:r w:rsidRPr="003B5A0E">
        <w:t>[root@db1 script]#</w:t>
      </w:r>
      <w:r w:rsidRPr="00670E15">
        <w:rPr>
          <w:b/>
          <w:color w:val="C7000B"/>
        </w:rPr>
        <w:t xml:space="preserve"> </w:t>
      </w:r>
      <w:proofErr w:type="gramStart"/>
      <w:r w:rsidRPr="00670E15">
        <w:rPr>
          <w:b/>
          <w:color w:val="C7000B"/>
        </w:rPr>
        <w:t>chmod</w:t>
      </w:r>
      <w:proofErr w:type="gramEnd"/>
      <w:r w:rsidRPr="00670E15">
        <w:rPr>
          <w:b/>
          <w:color w:val="C7000B"/>
        </w:rPr>
        <w:t xml:space="preserve"> 755 -R /opt/software</w:t>
      </w:r>
    </w:p>
    <w:p w14:paraId="7DE9B3A0" w14:textId="208C970D" w:rsidR="007E1255" w:rsidRPr="003B5A0E" w:rsidRDefault="007E1255" w:rsidP="00933141">
      <w:pPr>
        <w:pStyle w:val="affffc"/>
      </w:pPr>
      <w:r w:rsidRPr="003B5A0E">
        <w:t>[root@db1 openGauss]#</w:t>
      </w:r>
    </w:p>
    <w:p w14:paraId="31335782" w14:textId="44B28CA7" w:rsidR="00295903" w:rsidRPr="003B5A0E" w:rsidRDefault="002B110A" w:rsidP="00933141">
      <w:pPr>
        <w:pStyle w:val="1e"/>
      </w:pPr>
      <w:r w:rsidRPr="003B5A0E">
        <w:t>然后</w:t>
      </w:r>
      <w:r w:rsidR="00295903" w:rsidRPr="003B5A0E">
        <w:t>使用</w:t>
      </w:r>
      <w:r w:rsidR="00295903" w:rsidRPr="003B5A0E">
        <w:t>omm</w:t>
      </w:r>
      <w:r w:rsidR="00295903" w:rsidRPr="003B5A0E">
        <w:t>用户进行数据库初始化。</w:t>
      </w:r>
    </w:p>
    <w:p w14:paraId="0CCA9666" w14:textId="09B504D7" w:rsidR="00295903" w:rsidRPr="003B5A0E" w:rsidRDefault="00295903" w:rsidP="00933141">
      <w:pPr>
        <w:pStyle w:val="1e"/>
      </w:pPr>
      <w:r w:rsidRPr="003B5A0E">
        <w:t>注意：根据用户实际内存大小设置对应的共享内存的大小，如果对该参数进行</w:t>
      </w:r>
      <w:r w:rsidR="00FA3A1F" w:rsidRPr="003B5A0E">
        <w:t>了设置，会在数据库启动时候报错，本实验虚拟机总内存大小是</w:t>
      </w:r>
      <w:r w:rsidR="00FA3A1F" w:rsidRPr="003B5A0E">
        <w:t>2G</w:t>
      </w:r>
      <w:r w:rsidR="00FA3A1F" w:rsidRPr="003B5A0E">
        <w:t>。</w:t>
      </w:r>
    </w:p>
    <w:p w14:paraId="52F8883E" w14:textId="54E59A06" w:rsidR="00295903" w:rsidRPr="003B5A0E" w:rsidRDefault="00FA3A1F" w:rsidP="00933141">
      <w:pPr>
        <w:pStyle w:val="1e"/>
      </w:pPr>
      <w:r w:rsidRPr="003B5A0E">
        <w:t>gs_install -X /opt/software/openGauss/clusterconfig.xml --gsinit-parameter="--encoding=UTF8" --dn-guc="max_process_memory=</w:t>
      </w:r>
      <w:r w:rsidRPr="003B5A0E">
        <w:rPr>
          <w:b/>
          <w:color w:val="C7000B"/>
        </w:rPr>
        <w:t>2GB</w:t>
      </w:r>
      <w:r w:rsidRPr="003B5A0E">
        <w:t>" --dn-guc="shared_buffers=</w:t>
      </w:r>
      <w:r w:rsidRPr="003B5A0E">
        <w:rPr>
          <w:b/>
          <w:color w:val="C7000B"/>
        </w:rPr>
        <w:t>128MB</w:t>
      </w:r>
      <w:r w:rsidRPr="003B5A0E">
        <w:t>" --dn-guc="bulk_write_ring_size=</w:t>
      </w:r>
      <w:r w:rsidRPr="003B5A0E">
        <w:rPr>
          <w:b/>
          <w:color w:val="C7000B"/>
        </w:rPr>
        <w:t>128MB</w:t>
      </w:r>
      <w:r w:rsidRPr="003B5A0E">
        <w:t>" --dn-guc="cstore_buffers=</w:t>
      </w:r>
      <w:r w:rsidRPr="003B5A0E">
        <w:rPr>
          <w:b/>
          <w:color w:val="C7000B"/>
        </w:rPr>
        <w:t>16MB</w:t>
      </w:r>
      <w:r w:rsidRPr="003B5A0E">
        <w:t>"</w:t>
      </w:r>
    </w:p>
    <w:p w14:paraId="6EEA73AF" w14:textId="197681F6" w:rsidR="00FA3A1F" w:rsidRPr="003B5A0E" w:rsidRDefault="00FA3A1F" w:rsidP="00933141">
      <w:pPr>
        <w:pStyle w:val="1e"/>
      </w:pPr>
      <w:r w:rsidRPr="003B5A0E">
        <w:t>具体如下：</w:t>
      </w:r>
    </w:p>
    <w:p w14:paraId="13029018" w14:textId="77777777" w:rsidR="00A97820" w:rsidRPr="003B5A0E" w:rsidRDefault="00A97820" w:rsidP="00933141">
      <w:pPr>
        <w:pStyle w:val="affffc"/>
      </w:pPr>
      <w:r w:rsidRPr="003B5A0E">
        <w:t>[root@db1 openGauss]#</w:t>
      </w:r>
      <w:r w:rsidRPr="003B5A0E">
        <w:rPr>
          <w:b/>
          <w:color w:val="FF0000"/>
        </w:rPr>
        <w:t xml:space="preserve"> </w:t>
      </w:r>
      <w:proofErr w:type="gramStart"/>
      <w:r w:rsidRPr="003B5A0E">
        <w:rPr>
          <w:b/>
          <w:color w:val="C7000B"/>
        </w:rPr>
        <w:t>su</w:t>
      </w:r>
      <w:proofErr w:type="gramEnd"/>
      <w:r w:rsidRPr="003B5A0E">
        <w:rPr>
          <w:b/>
          <w:color w:val="C7000B"/>
        </w:rPr>
        <w:t xml:space="preserve"> - omm</w:t>
      </w:r>
    </w:p>
    <w:p w14:paraId="645E91EE" w14:textId="77777777" w:rsidR="00A97820" w:rsidRPr="003B5A0E" w:rsidRDefault="00A97820" w:rsidP="00933141">
      <w:pPr>
        <w:pStyle w:val="affffc"/>
      </w:pPr>
      <w:r w:rsidRPr="003B5A0E">
        <w:t>Last login: Thu Sep 10 15:26:21 CST 2020 on pts/0</w:t>
      </w:r>
    </w:p>
    <w:p w14:paraId="1B11448F" w14:textId="77777777" w:rsidR="00A97820" w:rsidRPr="0089196B" w:rsidRDefault="00A97820" w:rsidP="00933141">
      <w:pPr>
        <w:pStyle w:val="affffc"/>
      </w:pPr>
      <w:r w:rsidRPr="003B5A0E">
        <w:t>[omm@db1 ~]$</w:t>
      </w:r>
      <w:r w:rsidRPr="00670E15">
        <w:rPr>
          <w:b/>
          <w:color w:val="C7000B"/>
        </w:rPr>
        <w:t xml:space="preserve"> </w:t>
      </w:r>
      <w:proofErr w:type="gramStart"/>
      <w:r w:rsidRPr="00670E15">
        <w:rPr>
          <w:b/>
          <w:color w:val="C7000B"/>
        </w:rPr>
        <w:t>cd</w:t>
      </w:r>
      <w:proofErr w:type="gramEnd"/>
      <w:r w:rsidRPr="00670E15">
        <w:rPr>
          <w:b/>
          <w:color w:val="C7000B"/>
        </w:rPr>
        <w:t xml:space="preserve"> /opt/software/openGauss/script</w:t>
      </w:r>
    </w:p>
    <w:p w14:paraId="007FE769" w14:textId="76C4365B" w:rsidR="00A97820" w:rsidRPr="00670E15" w:rsidRDefault="00A97820" w:rsidP="00933141">
      <w:pPr>
        <w:pStyle w:val="affffc"/>
        <w:rPr>
          <w:color w:val="C7000B"/>
        </w:rPr>
      </w:pPr>
      <w:r w:rsidRPr="003B5A0E">
        <w:t xml:space="preserve">[omm@db1 script]$ </w:t>
      </w:r>
      <w:r w:rsidRPr="00670E15">
        <w:rPr>
          <w:b/>
          <w:color w:val="C7000B"/>
        </w:rPr>
        <w:t>gs_install -X /opt/software/openGauss/clusterconfig.xml --gsinit-parameter="--encoding=UTF8</w:t>
      </w:r>
      <w:proofErr w:type="gramStart"/>
      <w:r w:rsidRPr="00670E15">
        <w:rPr>
          <w:b/>
          <w:color w:val="C7000B"/>
        </w:rPr>
        <w:t>"  --</w:t>
      </w:r>
      <w:proofErr w:type="gramEnd"/>
      <w:r w:rsidRPr="00670E15">
        <w:rPr>
          <w:b/>
          <w:color w:val="C7000B"/>
        </w:rPr>
        <w:t>dn-guc="max_process_memory=2GB" --dn-guc="shared_buffers=128MB" --dn-guc="bulk_write_ring_size=128MB" --dn-guc="cstore_buffers=16MB"</w:t>
      </w:r>
    </w:p>
    <w:p w14:paraId="45DD693B" w14:textId="77777777" w:rsidR="00A97820" w:rsidRPr="003B5A0E" w:rsidRDefault="00A97820" w:rsidP="00933141">
      <w:pPr>
        <w:pStyle w:val="affffc"/>
      </w:pPr>
      <w:r w:rsidRPr="003B5A0E">
        <w:t>Parsing the configuration file.</w:t>
      </w:r>
    </w:p>
    <w:p w14:paraId="5A1ADE37" w14:textId="77777777" w:rsidR="00A97820" w:rsidRPr="003B5A0E" w:rsidRDefault="00A97820" w:rsidP="00933141">
      <w:pPr>
        <w:pStyle w:val="affffc"/>
      </w:pPr>
      <w:r w:rsidRPr="003B5A0E">
        <w:t>Check preinstall on every node.</w:t>
      </w:r>
    </w:p>
    <w:p w14:paraId="53CBCADB" w14:textId="77777777" w:rsidR="00A97820" w:rsidRPr="003B5A0E" w:rsidRDefault="00A97820" w:rsidP="00933141">
      <w:pPr>
        <w:pStyle w:val="affffc"/>
      </w:pPr>
      <w:r w:rsidRPr="003B5A0E">
        <w:lastRenderedPageBreak/>
        <w:t>Successfully checked preinstall on every node.</w:t>
      </w:r>
    </w:p>
    <w:p w14:paraId="4C321C75" w14:textId="77777777" w:rsidR="00A97820" w:rsidRPr="003B5A0E" w:rsidRDefault="00A97820" w:rsidP="00933141">
      <w:pPr>
        <w:pStyle w:val="affffc"/>
      </w:pPr>
      <w:r w:rsidRPr="003B5A0E">
        <w:t>Creating the backup directory.</w:t>
      </w:r>
    </w:p>
    <w:p w14:paraId="397A99BC" w14:textId="77777777" w:rsidR="00A97820" w:rsidRPr="003B5A0E" w:rsidRDefault="00A97820" w:rsidP="00933141">
      <w:pPr>
        <w:pStyle w:val="affffc"/>
      </w:pPr>
      <w:r w:rsidRPr="003B5A0E">
        <w:t>Successfully created the backup directory.</w:t>
      </w:r>
    </w:p>
    <w:p w14:paraId="2F6883FC" w14:textId="77777777" w:rsidR="00A97820" w:rsidRPr="003B5A0E" w:rsidRDefault="00A97820" w:rsidP="00933141">
      <w:pPr>
        <w:pStyle w:val="affffc"/>
      </w:pPr>
      <w:proofErr w:type="gramStart"/>
      <w:r w:rsidRPr="003B5A0E">
        <w:t>begin</w:t>
      </w:r>
      <w:proofErr w:type="gramEnd"/>
      <w:r w:rsidRPr="003B5A0E">
        <w:t xml:space="preserve"> deploy..</w:t>
      </w:r>
    </w:p>
    <w:p w14:paraId="579C2759" w14:textId="77777777" w:rsidR="00A97820" w:rsidRPr="003B5A0E" w:rsidRDefault="00A97820" w:rsidP="00933141">
      <w:pPr>
        <w:pStyle w:val="affffc"/>
      </w:pPr>
      <w:r w:rsidRPr="003B5A0E">
        <w:t>Installing the cluster.</w:t>
      </w:r>
    </w:p>
    <w:p w14:paraId="1C9E6224" w14:textId="77777777" w:rsidR="00A97820" w:rsidRPr="003B5A0E" w:rsidRDefault="00A97820" w:rsidP="00933141">
      <w:pPr>
        <w:pStyle w:val="affffc"/>
      </w:pPr>
      <w:proofErr w:type="gramStart"/>
      <w:r w:rsidRPr="003B5A0E">
        <w:t>begin</w:t>
      </w:r>
      <w:proofErr w:type="gramEnd"/>
      <w:r w:rsidRPr="003B5A0E">
        <w:t xml:space="preserve"> prepare Install Cluster..</w:t>
      </w:r>
    </w:p>
    <w:p w14:paraId="0327CCA2" w14:textId="77777777" w:rsidR="00A97820" w:rsidRPr="003B5A0E" w:rsidRDefault="00A97820" w:rsidP="00933141">
      <w:pPr>
        <w:pStyle w:val="affffc"/>
      </w:pPr>
      <w:r w:rsidRPr="003B5A0E">
        <w:t>Checking the installation environment on all nodes.</w:t>
      </w:r>
    </w:p>
    <w:p w14:paraId="28E21641" w14:textId="77777777" w:rsidR="00A97820" w:rsidRPr="003B5A0E" w:rsidRDefault="00A97820" w:rsidP="00933141">
      <w:pPr>
        <w:pStyle w:val="affffc"/>
      </w:pPr>
      <w:proofErr w:type="gramStart"/>
      <w:r w:rsidRPr="003B5A0E">
        <w:t>begin</w:t>
      </w:r>
      <w:proofErr w:type="gramEnd"/>
      <w:r w:rsidRPr="003B5A0E">
        <w:t xml:space="preserve"> install Cluster..</w:t>
      </w:r>
    </w:p>
    <w:p w14:paraId="047C8653" w14:textId="77777777" w:rsidR="00A97820" w:rsidRPr="003B5A0E" w:rsidRDefault="00A97820" w:rsidP="00933141">
      <w:pPr>
        <w:pStyle w:val="affffc"/>
      </w:pPr>
      <w:r w:rsidRPr="003B5A0E">
        <w:t>Installing applications on all nodes.</w:t>
      </w:r>
    </w:p>
    <w:p w14:paraId="3839C5F1" w14:textId="77777777" w:rsidR="00A97820" w:rsidRPr="003B5A0E" w:rsidRDefault="00A97820" w:rsidP="00933141">
      <w:pPr>
        <w:pStyle w:val="affffc"/>
      </w:pPr>
      <w:r w:rsidRPr="003B5A0E">
        <w:t>Successfully installed APP.</w:t>
      </w:r>
    </w:p>
    <w:p w14:paraId="1B6B7356" w14:textId="77777777" w:rsidR="00A97820" w:rsidRPr="003B5A0E" w:rsidRDefault="00A97820" w:rsidP="00933141">
      <w:pPr>
        <w:pStyle w:val="affffc"/>
      </w:pPr>
      <w:proofErr w:type="gramStart"/>
      <w:r w:rsidRPr="003B5A0E">
        <w:t>begin</w:t>
      </w:r>
      <w:proofErr w:type="gramEnd"/>
      <w:r w:rsidRPr="003B5A0E">
        <w:t xml:space="preserve"> init Instance..</w:t>
      </w:r>
    </w:p>
    <w:p w14:paraId="04347A58" w14:textId="77777777" w:rsidR="00A97820" w:rsidRPr="003B5A0E" w:rsidRDefault="00A97820" w:rsidP="00933141">
      <w:pPr>
        <w:pStyle w:val="affffc"/>
      </w:pPr>
      <w:proofErr w:type="gramStart"/>
      <w:r w:rsidRPr="003B5A0E">
        <w:t>encrypt</w:t>
      </w:r>
      <w:proofErr w:type="gramEnd"/>
      <w:r w:rsidRPr="003B5A0E">
        <w:t xml:space="preserve"> cipher and rand files for database.</w:t>
      </w:r>
    </w:p>
    <w:p w14:paraId="6C463C1C" w14:textId="77777777" w:rsidR="00A97820" w:rsidRPr="00533BD3" w:rsidRDefault="00A97820" w:rsidP="00933141">
      <w:pPr>
        <w:pStyle w:val="affffc"/>
        <w:rPr>
          <w:b/>
          <w:color w:val="C7000B"/>
        </w:rPr>
      </w:pPr>
      <w:r w:rsidRPr="00533BD3">
        <w:rPr>
          <w:b/>
          <w:color w:val="C7000B"/>
        </w:rPr>
        <w:t>Please enter password for database:</w:t>
      </w:r>
    </w:p>
    <w:p w14:paraId="5D7CFC93" w14:textId="77777777" w:rsidR="00A97820" w:rsidRPr="00533BD3" w:rsidRDefault="00A97820" w:rsidP="00933141">
      <w:pPr>
        <w:pStyle w:val="affffc"/>
        <w:rPr>
          <w:b/>
          <w:color w:val="C7000B"/>
        </w:rPr>
      </w:pPr>
      <w:r w:rsidRPr="00533BD3">
        <w:rPr>
          <w:b/>
          <w:color w:val="C7000B"/>
        </w:rPr>
        <w:t>Please repeat for database:</w:t>
      </w:r>
    </w:p>
    <w:p w14:paraId="1EF27DBA" w14:textId="77777777" w:rsidR="00A97820" w:rsidRPr="003B5A0E" w:rsidRDefault="00A97820" w:rsidP="00933141">
      <w:pPr>
        <w:pStyle w:val="affffc"/>
      </w:pPr>
      <w:proofErr w:type="gramStart"/>
      <w:r w:rsidRPr="003B5A0E">
        <w:t>begin</w:t>
      </w:r>
      <w:proofErr w:type="gramEnd"/>
      <w:r w:rsidRPr="003B5A0E">
        <w:t xml:space="preserve"> to create CA cert files</w:t>
      </w:r>
    </w:p>
    <w:p w14:paraId="57CE18BE" w14:textId="77777777" w:rsidR="00A97820" w:rsidRPr="003B5A0E" w:rsidRDefault="00A97820" w:rsidP="00933141">
      <w:pPr>
        <w:pStyle w:val="affffc"/>
      </w:pPr>
      <w:r w:rsidRPr="003B5A0E">
        <w:t>The sslcert will be generated in /opt/gaussdb/app/share/sslcert/</w:t>
      </w:r>
      <w:proofErr w:type="gramStart"/>
      <w:r w:rsidRPr="003B5A0E">
        <w:t>om</w:t>
      </w:r>
      <w:proofErr w:type="gramEnd"/>
    </w:p>
    <w:p w14:paraId="18981881" w14:textId="77777777" w:rsidR="00A97820" w:rsidRPr="003B5A0E" w:rsidRDefault="00A97820" w:rsidP="00933141">
      <w:pPr>
        <w:pStyle w:val="affffc"/>
      </w:pPr>
      <w:r w:rsidRPr="003B5A0E">
        <w:t>Cluster installation is completed.</w:t>
      </w:r>
    </w:p>
    <w:p w14:paraId="1DF0BA6C" w14:textId="77777777" w:rsidR="00A97820" w:rsidRPr="003B5A0E" w:rsidRDefault="00A97820" w:rsidP="00933141">
      <w:pPr>
        <w:pStyle w:val="affffc"/>
      </w:pPr>
      <w:r w:rsidRPr="003B5A0E">
        <w:t>Configuring.</w:t>
      </w:r>
    </w:p>
    <w:p w14:paraId="7A683489" w14:textId="3D4DB3FD" w:rsidR="00A97820" w:rsidRPr="003B5A0E" w:rsidRDefault="002E7DEC" w:rsidP="00933141">
      <w:pPr>
        <w:pStyle w:val="affffc"/>
      </w:pPr>
      <w:r w:rsidRPr="003B5A0E">
        <w:t>………………………….</w:t>
      </w:r>
    </w:p>
    <w:p w14:paraId="120BAD79" w14:textId="77777777" w:rsidR="00A97820" w:rsidRPr="003B5A0E" w:rsidRDefault="00A97820" w:rsidP="00933141">
      <w:pPr>
        <w:pStyle w:val="affffc"/>
      </w:pPr>
      <w:r w:rsidRPr="003B5A0E">
        <w:t>Successfully started cluster.</w:t>
      </w:r>
    </w:p>
    <w:p w14:paraId="650AB5EC" w14:textId="77777777" w:rsidR="00A97820" w:rsidRPr="003B5A0E" w:rsidRDefault="00A97820" w:rsidP="00933141">
      <w:pPr>
        <w:pStyle w:val="affffc"/>
      </w:pPr>
      <w:r w:rsidRPr="003B5A0E">
        <w:t>Successfully installed application.</w:t>
      </w:r>
    </w:p>
    <w:p w14:paraId="2335308C" w14:textId="66F21D10" w:rsidR="008166ED" w:rsidRPr="003B5A0E" w:rsidRDefault="00A97820" w:rsidP="00933141">
      <w:pPr>
        <w:pStyle w:val="affffc"/>
      </w:pPr>
      <w:proofErr w:type="gramStart"/>
      <w:r w:rsidRPr="003B5A0E">
        <w:t>end</w:t>
      </w:r>
      <w:proofErr w:type="gramEnd"/>
      <w:r w:rsidRPr="003B5A0E">
        <w:t xml:space="preserve"> deploy..</w:t>
      </w:r>
    </w:p>
    <w:p w14:paraId="5A97150F" w14:textId="66410DB6" w:rsidR="00BA0ED0" w:rsidRPr="003B5A0E" w:rsidRDefault="006E019F" w:rsidP="00933141">
      <w:pPr>
        <w:pStyle w:val="1e"/>
      </w:pPr>
      <w:r w:rsidRPr="003B5A0E">
        <w:t>注意：输入</w:t>
      </w:r>
      <w:r w:rsidRPr="003B5A0E">
        <w:t>omm</w:t>
      </w:r>
      <w:r w:rsidRPr="003B5A0E">
        <w:t>用户密码时，不要输入错误（如密码：</w:t>
      </w:r>
      <w:r w:rsidRPr="003B5A0E">
        <w:t>openGauss@123</w:t>
      </w:r>
      <w:r w:rsidRPr="003B5A0E">
        <w:t>）。</w:t>
      </w:r>
    </w:p>
    <w:p w14:paraId="0AC5D106" w14:textId="35E7A507" w:rsidR="00DB702A" w:rsidRPr="003B5A0E" w:rsidRDefault="00DB702A" w:rsidP="003D70A6">
      <w:pPr>
        <w:pStyle w:val="30"/>
      </w:pPr>
      <w:r w:rsidRPr="003B5A0E">
        <w:t>清理软件安装包。</w:t>
      </w:r>
    </w:p>
    <w:p w14:paraId="457401ED" w14:textId="77777777" w:rsidR="003F26A9" w:rsidRPr="003F26A9" w:rsidRDefault="003F26A9" w:rsidP="003F26A9">
      <w:pPr>
        <w:pStyle w:val="affffc"/>
        <w:rPr>
          <w:b/>
          <w:color w:val="C7000B"/>
        </w:rPr>
      </w:pPr>
      <w:r>
        <w:t xml:space="preserve">[omm@db1 openGauss]$ </w:t>
      </w:r>
      <w:proofErr w:type="gramStart"/>
      <w:r w:rsidRPr="003F26A9">
        <w:rPr>
          <w:b/>
          <w:color w:val="C7000B"/>
        </w:rPr>
        <w:t>exit</w:t>
      </w:r>
      <w:proofErr w:type="gramEnd"/>
    </w:p>
    <w:p w14:paraId="495822F6" w14:textId="0E7AC5CE" w:rsidR="003F26A9" w:rsidRDefault="003F26A9" w:rsidP="003F26A9">
      <w:pPr>
        <w:pStyle w:val="affffc"/>
      </w:pPr>
      <w:proofErr w:type="gramStart"/>
      <w:r>
        <w:t>logout</w:t>
      </w:r>
      <w:proofErr w:type="gramEnd"/>
    </w:p>
    <w:p w14:paraId="3C8B3C75" w14:textId="7FE52E7F" w:rsidR="00933141" w:rsidRPr="008678BE" w:rsidRDefault="00933141" w:rsidP="00933141">
      <w:pPr>
        <w:pStyle w:val="affffc"/>
        <w:rPr>
          <w:b/>
          <w:color w:val="C7000B"/>
        </w:rPr>
      </w:pPr>
      <w:r w:rsidRPr="005B6C51">
        <w:t xml:space="preserve">[root@db1 script]# </w:t>
      </w:r>
      <w:proofErr w:type="gramStart"/>
      <w:r w:rsidRPr="008678BE">
        <w:rPr>
          <w:b/>
          <w:color w:val="C7000B"/>
        </w:rPr>
        <w:t>cd</w:t>
      </w:r>
      <w:proofErr w:type="gramEnd"/>
      <w:r w:rsidRPr="008678BE">
        <w:rPr>
          <w:b/>
          <w:color w:val="C7000B"/>
        </w:rPr>
        <w:t xml:space="preserve"> /opt/software/openGauss/</w:t>
      </w:r>
    </w:p>
    <w:p w14:paraId="449B29FF" w14:textId="77777777" w:rsidR="00933141" w:rsidRPr="005B6C51" w:rsidRDefault="00933141" w:rsidP="00933141">
      <w:pPr>
        <w:pStyle w:val="affffc"/>
        <w:rPr>
          <w:b/>
          <w:color w:val="C7000B"/>
        </w:rPr>
      </w:pPr>
      <w:r w:rsidRPr="005B6C51">
        <w:t>[root@db1 openGauss]#</w:t>
      </w:r>
      <w:r w:rsidRPr="005B6C51">
        <w:rPr>
          <w:b/>
          <w:color w:val="C7000B"/>
        </w:rPr>
        <w:t xml:space="preserve"> </w:t>
      </w:r>
      <w:proofErr w:type="gramStart"/>
      <w:r w:rsidRPr="005B6C51">
        <w:rPr>
          <w:b/>
          <w:color w:val="C7000B"/>
        </w:rPr>
        <w:t>ll</w:t>
      </w:r>
      <w:proofErr w:type="gramEnd"/>
    </w:p>
    <w:p w14:paraId="0FA6FF25" w14:textId="77777777" w:rsidR="00933141" w:rsidRDefault="00933141" w:rsidP="00933141">
      <w:pPr>
        <w:pStyle w:val="affffc"/>
      </w:pPr>
      <w:proofErr w:type="gramStart"/>
      <w:r>
        <w:t>total</w:t>
      </w:r>
      <w:proofErr w:type="gramEnd"/>
      <w:r>
        <w:t xml:space="preserve"> 288M</w:t>
      </w:r>
    </w:p>
    <w:p w14:paraId="58BB9936" w14:textId="77777777" w:rsidR="00AC655D" w:rsidRDefault="00AC655D" w:rsidP="00AC655D">
      <w:pPr>
        <w:pStyle w:val="affffc"/>
      </w:pPr>
      <w:r>
        <w:t>-</w:t>
      </w:r>
      <w:proofErr w:type="gramStart"/>
      <w:r>
        <w:t>rwxr-</w:t>
      </w:r>
      <w:proofErr w:type="gramEnd"/>
      <w:r>
        <w:t xml:space="preserve">xr-x.  1 </w:t>
      </w:r>
      <w:proofErr w:type="gramStart"/>
      <w:r>
        <w:t>omm  dbgrp</w:t>
      </w:r>
      <w:proofErr w:type="gramEnd"/>
      <w:r>
        <w:t xml:space="preserve">      1334 Jan 11 11:15 clusterconfig.xml</w:t>
      </w:r>
    </w:p>
    <w:p w14:paraId="2FF17FCA" w14:textId="77777777" w:rsidR="00AC655D" w:rsidRDefault="00AC655D" w:rsidP="00AC655D">
      <w:pPr>
        <w:pStyle w:val="affffc"/>
      </w:pPr>
      <w:proofErr w:type="gramStart"/>
      <w:r>
        <w:t>drwxr-xr-x</w:t>
      </w:r>
      <w:proofErr w:type="gramEnd"/>
      <w:r>
        <w:t>. 15 root root       4096 Jan 11 11:14 lib</w:t>
      </w:r>
    </w:p>
    <w:p w14:paraId="5EC033AF" w14:textId="77777777" w:rsidR="00AC655D" w:rsidRDefault="00AC655D" w:rsidP="00AC655D">
      <w:pPr>
        <w:pStyle w:val="affffc"/>
      </w:pPr>
      <w:r>
        <w:t>-</w:t>
      </w:r>
      <w:proofErr w:type="gramStart"/>
      <w:r>
        <w:t>rwxr-</w:t>
      </w:r>
      <w:proofErr w:type="gramEnd"/>
      <w:r>
        <w:t>xr-x.  1 root root   99521627 Dec 31 20:58 openGauss-1.1.0-CentOS-64bit-all.tar.gz</w:t>
      </w:r>
    </w:p>
    <w:p w14:paraId="0E8BAF79" w14:textId="77777777" w:rsidR="00AC655D" w:rsidRDefault="00AC655D" w:rsidP="00AC655D">
      <w:pPr>
        <w:pStyle w:val="affffc"/>
      </w:pPr>
      <w:r>
        <w:t>-</w:t>
      </w:r>
      <w:proofErr w:type="gramStart"/>
      <w:r>
        <w:t>rwxr-</w:t>
      </w:r>
      <w:proofErr w:type="gramEnd"/>
      <w:r>
        <w:t>xr-x.  1 root root         65 Dec 31 20:41 openGauss-1.1.0-CentOS-64bit-om.sha256</w:t>
      </w:r>
    </w:p>
    <w:p w14:paraId="1FD761D7" w14:textId="77777777" w:rsidR="00AC655D" w:rsidRDefault="00AC655D" w:rsidP="00AC655D">
      <w:pPr>
        <w:pStyle w:val="affffc"/>
      </w:pPr>
      <w:r>
        <w:t>-</w:t>
      </w:r>
      <w:proofErr w:type="gramStart"/>
      <w:r>
        <w:t>rwxr-</w:t>
      </w:r>
      <w:proofErr w:type="gramEnd"/>
      <w:r>
        <w:t>xr-x.  1 root root   13446137 Dec 31 20:41 openGauss-1.1.0-CentOS-64bit-om.tar.gz</w:t>
      </w:r>
    </w:p>
    <w:p w14:paraId="24D14761" w14:textId="77777777" w:rsidR="00AC655D" w:rsidRDefault="00AC655D" w:rsidP="00AC655D">
      <w:pPr>
        <w:pStyle w:val="affffc"/>
      </w:pPr>
      <w:r>
        <w:t>-</w:t>
      </w:r>
      <w:proofErr w:type="gramStart"/>
      <w:r>
        <w:t>rwxr-</w:t>
      </w:r>
      <w:proofErr w:type="gramEnd"/>
      <w:r>
        <w:t>xr-x.  1 root root         65 Dec 31 20:40 openGauss-1.1.0-CentOS-64bit.sha256</w:t>
      </w:r>
    </w:p>
    <w:p w14:paraId="0BAC18A7" w14:textId="77777777" w:rsidR="00AC655D" w:rsidRDefault="00AC655D" w:rsidP="00AC655D">
      <w:pPr>
        <w:pStyle w:val="affffc"/>
      </w:pPr>
      <w:r>
        <w:t>-</w:t>
      </w:r>
      <w:proofErr w:type="gramStart"/>
      <w:r>
        <w:t>rwxr-</w:t>
      </w:r>
      <w:proofErr w:type="gramEnd"/>
      <w:r>
        <w:t>xr-x.  1 root root   87084796 Dec 31 20:40 openGauss-1.1.0-CentOS-64bit.tar.bz2</w:t>
      </w:r>
    </w:p>
    <w:p w14:paraId="643A6BEC" w14:textId="77777777" w:rsidR="00AC655D" w:rsidRDefault="00AC655D" w:rsidP="00AC655D">
      <w:pPr>
        <w:pStyle w:val="affffc"/>
      </w:pPr>
      <w:r>
        <w:t>-</w:t>
      </w:r>
      <w:proofErr w:type="gramStart"/>
      <w:r>
        <w:t>rwxr-</w:t>
      </w:r>
      <w:proofErr w:type="gramEnd"/>
      <w:r>
        <w:t xml:space="preserve">xr-x.  1 root </w:t>
      </w:r>
      <w:proofErr w:type="gramStart"/>
      <w:r>
        <w:t>root  100584223</w:t>
      </w:r>
      <w:proofErr w:type="gramEnd"/>
      <w:r>
        <w:t xml:space="preserve"> Jan 11 11:14 openGauss-Package-bak_392c0438.tar.gz</w:t>
      </w:r>
    </w:p>
    <w:p w14:paraId="304B31D9" w14:textId="77777777" w:rsidR="00AC655D" w:rsidRDefault="00AC655D" w:rsidP="00AC655D">
      <w:pPr>
        <w:pStyle w:val="affffc"/>
      </w:pPr>
      <w:proofErr w:type="gramStart"/>
      <w:r>
        <w:t>drwxr-xr-x</w:t>
      </w:r>
      <w:proofErr w:type="gramEnd"/>
      <w:r>
        <w:t>.  6 root root       4096 Dec 31 20:41 script</w:t>
      </w:r>
    </w:p>
    <w:p w14:paraId="4FC42800" w14:textId="77777777" w:rsidR="00AC655D" w:rsidRDefault="00AC655D" w:rsidP="00AC655D">
      <w:pPr>
        <w:pStyle w:val="affffc"/>
      </w:pPr>
      <w:proofErr w:type="gramStart"/>
      <w:r>
        <w:t>drwxr-xr-x</w:t>
      </w:r>
      <w:proofErr w:type="gramEnd"/>
      <w:r>
        <w:t>.  2 root root        115 Dec 31 20:41 simpleInstall</w:t>
      </w:r>
    </w:p>
    <w:p w14:paraId="333F5D7F" w14:textId="77777777" w:rsidR="00AC655D" w:rsidRDefault="00AC655D" w:rsidP="00AC655D">
      <w:pPr>
        <w:pStyle w:val="affffc"/>
      </w:pPr>
      <w:r>
        <w:t>-</w:t>
      </w:r>
      <w:proofErr w:type="gramStart"/>
      <w:r>
        <w:t>rwxr-</w:t>
      </w:r>
      <w:proofErr w:type="gramEnd"/>
      <w:r>
        <w:t>xr-x.  1 root root         65 Dec 31 20:40 upgrade_sql.sha256</w:t>
      </w:r>
    </w:p>
    <w:p w14:paraId="20F28E48" w14:textId="77777777" w:rsidR="00AC655D" w:rsidRDefault="00AC655D" w:rsidP="00AC655D">
      <w:pPr>
        <w:pStyle w:val="affffc"/>
      </w:pPr>
      <w:r>
        <w:t>-</w:t>
      </w:r>
      <w:proofErr w:type="gramStart"/>
      <w:r>
        <w:t>rwxr-</w:t>
      </w:r>
      <w:proofErr w:type="gramEnd"/>
      <w:r>
        <w:t>xr-x.  1 root root     134579 Dec 31 20:40 upgrade_sql.tar.gz</w:t>
      </w:r>
    </w:p>
    <w:p w14:paraId="455FE4D3" w14:textId="77777777" w:rsidR="00AC655D" w:rsidRDefault="00AC655D" w:rsidP="00AC655D">
      <w:pPr>
        <w:pStyle w:val="affffc"/>
      </w:pPr>
      <w:r>
        <w:t>-</w:t>
      </w:r>
      <w:proofErr w:type="gramStart"/>
      <w:r>
        <w:t>rwxr-</w:t>
      </w:r>
      <w:proofErr w:type="gramEnd"/>
      <w:r>
        <w:t>xr-x.  1 root root         32 Dec 31 20:40 version.cfg</w:t>
      </w:r>
      <w:r w:rsidRPr="005B6C51">
        <w:t xml:space="preserve"> </w:t>
      </w:r>
    </w:p>
    <w:p w14:paraId="2ADF2EE6" w14:textId="77777777" w:rsidR="00AC655D" w:rsidRDefault="00AC655D" w:rsidP="00AC655D">
      <w:pPr>
        <w:pStyle w:val="affffc"/>
      </w:pPr>
      <w:r>
        <w:t xml:space="preserve">[root@db1 openGauss]# </w:t>
      </w:r>
      <w:proofErr w:type="gramStart"/>
      <w:r w:rsidRPr="00AC655D">
        <w:rPr>
          <w:b/>
          <w:color w:val="C7000B"/>
        </w:rPr>
        <w:t>rm</w:t>
      </w:r>
      <w:proofErr w:type="gramEnd"/>
      <w:r w:rsidRPr="00AC655D">
        <w:rPr>
          <w:b/>
          <w:color w:val="C7000B"/>
        </w:rPr>
        <w:t xml:space="preserve"> -rf openGauss-1.1.0-CentOS-64bit-all.tar.gz </w:t>
      </w:r>
    </w:p>
    <w:p w14:paraId="43AD65C4" w14:textId="4F170A51" w:rsidR="00933141" w:rsidRPr="00AC655D" w:rsidRDefault="00AC655D" w:rsidP="00AC655D">
      <w:pPr>
        <w:pStyle w:val="affffc"/>
        <w:rPr>
          <w:b/>
          <w:color w:val="C7000B"/>
        </w:rPr>
      </w:pPr>
      <w:r>
        <w:t xml:space="preserve">[root@db1 openGauss]# </w:t>
      </w:r>
      <w:proofErr w:type="gramStart"/>
      <w:r w:rsidRPr="00AC655D">
        <w:rPr>
          <w:b/>
          <w:color w:val="C7000B"/>
        </w:rPr>
        <w:t>rm</w:t>
      </w:r>
      <w:proofErr w:type="gramEnd"/>
      <w:r w:rsidRPr="00AC655D">
        <w:rPr>
          <w:b/>
          <w:color w:val="C7000B"/>
        </w:rPr>
        <w:t xml:space="preserve"> -rf openGauss-1.1.0-CentOS-64bit-om.tar.gz</w:t>
      </w:r>
    </w:p>
    <w:p w14:paraId="7AC0AC3F" w14:textId="5B6439B5" w:rsidR="00E2759B" w:rsidRPr="003B5A0E" w:rsidRDefault="00667384" w:rsidP="00933141">
      <w:pPr>
        <w:pStyle w:val="1e"/>
      </w:pPr>
      <w:r w:rsidRPr="003B5A0E">
        <w:t>数据库安装结束</w:t>
      </w:r>
      <w:r w:rsidR="00D02918" w:rsidRPr="003B5A0E">
        <w:t>。</w:t>
      </w:r>
    </w:p>
    <w:p w14:paraId="4E9C36EC" w14:textId="722B2B51" w:rsidR="00776335" w:rsidRPr="003B5A0E" w:rsidRDefault="00776335">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lastRenderedPageBreak/>
        <w:br w:type="page"/>
      </w:r>
    </w:p>
    <w:p w14:paraId="393D9520" w14:textId="2C9864E3" w:rsidR="007C4494" w:rsidRPr="003B5A0E" w:rsidRDefault="007C4494" w:rsidP="007C4494">
      <w:pPr>
        <w:pStyle w:val="1"/>
        <w:rPr>
          <w:rFonts w:ascii="Huawei Sans" w:hAnsi="Huawei Sans" w:cs="Huawei Sans"/>
        </w:rPr>
      </w:pPr>
      <w:bookmarkStart w:id="54" w:name="_Toc47516447"/>
      <w:bookmarkStart w:id="55" w:name="_Toc53763769"/>
      <w:r w:rsidRPr="003B5A0E">
        <w:rPr>
          <w:rFonts w:ascii="Huawei Sans" w:hAnsi="Huawei Sans" w:cs="Huawei Sans"/>
        </w:rPr>
        <w:lastRenderedPageBreak/>
        <w:t>数据库使用</w:t>
      </w:r>
      <w:bookmarkEnd w:id="54"/>
      <w:bookmarkEnd w:id="55"/>
    </w:p>
    <w:p w14:paraId="0A8EADAB" w14:textId="77777777" w:rsidR="007C4494" w:rsidRPr="003B5A0E" w:rsidRDefault="007C4494" w:rsidP="00933141">
      <w:pPr>
        <w:pStyle w:val="1e"/>
      </w:pPr>
      <w:r w:rsidRPr="003B5A0E">
        <w:t>本节描述使用数据库的基本操作。通过此节您可以完成创建数据库、创建表及向表中插入数据和查询表中数据等操作。</w:t>
      </w:r>
    </w:p>
    <w:p w14:paraId="1EA91FB6" w14:textId="204BBB95" w:rsidR="007C4494" w:rsidRPr="003B5A0E" w:rsidRDefault="007C4494" w:rsidP="007C4494">
      <w:pPr>
        <w:pStyle w:val="2"/>
        <w:rPr>
          <w:rFonts w:ascii="Huawei Sans" w:hAnsi="Huawei Sans" w:cs="Huawei Sans"/>
        </w:rPr>
      </w:pPr>
      <w:bookmarkStart w:id="56" w:name="_Toc47516448"/>
      <w:bookmarkStart w:id="57" w:name="_Toc53763770"/>
      <w:r w:rsidRPr="003B5A0E">
        <w:rPr>
          <w:rFonts w:ascii="Huawei Sans" w:hAnsi="Huawei Sans" w:cs="Huawei Sans"/>
        </w:rPr>
        <w:t>前提条件</w:t>
      </w:r>
      <w:bookmarkEnd w:id="56"/>
      <w:bookmarkEnd w:id="57"/>
    </w:p>
    <w:p w14:paraId="2074C69A" w14:textId="77777777" w:rsidR="00B26BB8" w:rsidRPr="003B5A0E" w:rsidRDefault="00B26BB8" w:rsidP="00F53396">
      <w:pPr>
        <w:pStyle w:val="41"/>
        <w:rPr>
          <w:rFonts w:ascii="Huawei Sans" w:hAnsi="Huawei Sans" w:cs="Huawei Sans"/>
        </w:rPr>
      </w:pPr>
      <w:r w:rsidRPr="003B5A0E">
        <w:rPr>
          <w:rFonts w:ascii="Huawei Sans" w:hAnsi="Huawei Sans" w:cs="Huawei Sans"/>
        </w:rPr>
        <w:t>openGauss</w:t>
      </w:r>
      <w:r w:rsidRPr="003B5A0E">
        <w:rPr>
          <w:rFonts w:ascii="Huawei Sans" w:hAnsi="Huawei Sans" w:cs="Huawei Sans"/>
        </w:rPr>
        <w:t>正常运行。</w:t>
      </w:r>
    </w:p>
    <w:p w14:paraId="3AF3C096" w14:textId="77777777" w:rsidR="00B26BB8" w:rsidRPr="003B5A0E" w:rsidRDefault="00B26BB8" w:rsidP="00F53396">
      <w:pPr>
        <w:pStyle w:val="41"/>
        <w:rPr>
          <w:rFonts w:ascii="Huawei Sans" w:hAnsi="Huawei Sans" w:cs="Huawei Sans"/>
        </w:rPr>
      </w:pPr>
      <w:r w:rsidRPr="003B5A0E">
        <w:rPr>
          <w:rFonts w:ascii="Huawei Sans" w:hAnsi="Huawei Sans" w:cs="Huawei Sans"/>
        </w:rPr>
        <w:t>由于本实验是对</w:t>
      </w:r>
      <w:r w:rsidRPr="003B5A0E">
        <w:rPr>
          <w:rFonts w:ascii="Huawei Sans" w:hAnsi="Huawei Sans" w:cs="Huawei Sans"/>
        </w:rPr>
        <w:t>openGauss</w:t>
      </w:r>
      <w:r w:rsidRPr="003B5A0E">
        <w:rPr>
          <w:rFonts w:ascii="Huawei Sans" w:hAnsi="Huawei Sans" w:cs="Huawei Sans"/>
        </w:rPr>
        <w:t>数据库的基本使用，需要掌握</w:t>
      </w:r>
      <w:r w:rsidRPr="003B5A0E">
        <w:rPr>
          <w:rFonts w:ascii="Huawei Sans" w:hAnsi="Huawei Sans" w:cs="Huawei Sans"/>
        </w:rPr>
        <w:t>openGauss</w:t>
      </w:r>
      <w:r w:rsidRPr="003B5A0E">
        <w:rPr>
          <w:rFonts w:ascii="Huawei Sans" w:hAnsi="Huawei Sans" w:cs="Huawei Sans"/>
        </w:rPr>
        <w:t>数据库的基本操作和</w:t>
      </w:r>
      <w:r w:rsidRPr="003B5A0E">
        <w:rPr>
          <w:rFonts w:ascii="Huawei Sans" w:hAnsi="Huawei Sans" w:cs="Huawei Sans"/>
        </w:rPr>
        <w:t>SQL</w:t>
      </w:r>
      <w:r w:rsidRPr="003B5A0E">
        <w:rPr>
          <w:rFonts w:ascii="Huawei Sans" w:hAnsi="Huawei Sans" w:cs="Huawei Sans"/>
        </w:rPr>
        <w:t>语法，</w:t>
      </w:r>
      <w:r w:rsidRPr="003B5A0E">
        <w:rPr>
          <w:rFonts w:ascii="Huawei Sans" w:hAnsi="Huawei Sans" w:cs="Huawei Sans"/>
        </w:rPr>
        <w:t>openGauss</w:t>
      </w:r>
      <w:r w:rsidRPr="003B5A0E">
        <w:rPr>
          <w:rFonts w:ascii="Huawei Sans" w:hAnsi="Huawei Sans" w:cs="Huawei Sans"/>
        </w:rPr>
        <w:t>数据库支持</w:t>
      </w:r>
      <w:r w:rsidRPr="003B5A0E">
        <w:rPr>
          <w:rFonts w:ascii="Huawei Sans" w:hAnsi="Huawei Sans" w:cs="Huawei Sans"/>
        </w:rPr>
        <w:t>SQL2003</w:t>
      </w:r>
      <w:r w:rsidRPr="003B5A0E">
        <w:rPr>
          <w:rFonts w:ascii="Huawei Sans" w:hAnsi="Huawei Sans" w:cs="Huawei Sans"/>
        </w:rPr>
        <w:t>标准语法，数据库基本操作参见</w:t>
      </w:r>
      <w:r w:rsidRPr="003B5A0E">
        <w:rPr>
          <w:rFonts w:ascii="Huawei Sans" w:hAnsi="Huawei Sans" w:cs="Huawei Sans"/>
          <w:b/>
        </w:rPr>
        <w:t>附录二</w:t>
      </w:r>
      <w:r w:rsidRPr="003B5A0E">
        <w:rPr>
          <w:rFonts w:ascii="Huawei Sans" w:hAnsi="Huawei Sans" w:cs="Huawei Sans"/>
        </w:rPr>
        <w:t>。</w:t>
      </w:r>
    </w:p>
    <w:p w14:paraId="09BEAC7E" w14:textId="2C17DE7E" w:rsidR="007C4494" w:rsidRPr="003B5A0E" w:rsidRDefault="007C4494" w:rsidP="007C4494">
      <w:pPr>
        <w:pStyle w:val="2"/>
        <w:rPr>
          <w:rFonts w:ascii="Huawei Sans" w:hAnsi="Huawei Sans" w:cs="Huawei Sans"/>
        </w:rPr>
      </w:pPr>
      <w:bookmarkStart w:id="58" w:name="_Toc53763771"/>
      <w:r w:rsidRPr="003B5A0E">
        <w:rPr>
          <w:rFonts w:ascii="Huawei Sans" w:hAnsi="Huawei Sans" w:cs="Huawei Sans"/>
        </w:rPr>
        <w:t>操作步骤</w:t>
      </w:r>
      <w:bookmarkEnd w:id="58"/>
    </w:p>
    <w:p w14:paraId="5D6DCF69" w14:textId="77777777" w:rsidR="007C4494" w:rsidRPr="003B5A0E" w:rsidRDefault="007C4494" w:rsidP="003D70A6">
      <w:pPr>
        <w:pStyle w:val="30"/>
      </w:pPr>
      <w:r w:rsidRPr="003B5A0E">
        <w:t>以操作系统用户</w:t>
      </w:r>
      <w:r w:rsidRPr="003B5A0E">
        <w:t>omm</w:t>
      </w:r>
      <w:r w:rsidRPr="003B5A0E">
        <w:t>登录数据库主节点。</w:t>
      </w:r>
    </w:p>
    <w:p w14:paraId="58BAC78F" w14:textId="7843DA06" w:rsidR="007C4494" w:rsidRPr="003B5A0E" w:rsidRDefault="006D74A7" w:rsidP="00933141">
      <w:pPr>
        <w:pStyle w:val="affffc"/>
      </w:pPr>
      <w:r w:rsidRPr="00B341A2">
        <w:t>[root@ecs</w:t>
      </w:r>
      <w:r w:rsidRPr="0053549F">
        <w:t>-c9bf</w:t>
      </w:r>
      <w:r w:rsidRPr="00B341A2">
        <w:t xml:space="preserve"> script]#</w:t>
      </w:r>
      <w:r w:rsidRPr="0021727E">
        <w:rPr>
          <w:b/>
          <w:color w:val="C7000B"/>
        </w:rPr>
        <w:t xml:space="preserve"> </w:t>
      </w:r>
      <w:proofErr w:type="gramStart"/>
      <w:r w:rsidR="00107578" w:rsidRPr="0021727E">
        <w:rPr>
          <w:b/>
          <w:color w:val="C7000B"/>
        </w:rPr>
        <w:t>su</w:t>
      </w:r>
      <w:proofErr w:type="gramEnd"/>
      <w:r w:rsidR="00107578" w:rsidRPr="0021727E">
        <w:rPr>
          <w:b/>
          <w:color w:val="C7000B"/>
        </w:rPr>
        <w:t xml:space="preserve"> - omm</w:t>
      </w:r>
      <w:r w:rsidR="007C4494" w:rsidRPr="0021727E">
        <w:rPr>
          <w:b/>
          <w:color w:val="C7000B"/>
        </w:rPr>
        <w:t xml:space="preserve"> </w:t>
      </w:r>
      <w:r w:rsidR="007C4494" w:rsidRPr="003B5A0E">
        <w:t xml:space="preserve">                                                                </w:t>
      </w:r>
    </w:p>
    <w:p w14:paraId="10869FAE" w14:textId="14599F06" w:rsidR="007C4494" w:rsidRPr="003B5A0E" w:rsidRDefault="007C4494" w:rsidP="00933141">
      <w:pPr>
        <w:pStyle w:val="1e"/>
      </w:pPr>
      <w:r w:rsidRPr="003B5A0E">
        <w:t>若不确定数据库主节点部署在哪台服务器，请确认连接信息。</w:t>
      </w:r>
    </w:p>
    <w:p w14:paraId="4D3672D5" w14:textId="24CA2D58" w:rsidR="007C4494" w:rsidRPr="003B5A0E" w:rsidRDefault="007C4494" w:rsidP="003D70A6">
      <w:pPr>
        <w:pStyle w:val="30"/>
      </w:pPr>
      <w:r w:rsidRPr="003B5A0E">
        <w:t>启动服务</w:t>
      </w:r>
      <w:r w:rsidR="009F0322" w:rsidRPr="003B5A0E">
        <w:t>。</w:t>
      </w:r>
    </w:p>
    <w:p w14:paraId="773FCC6B" w14:textId="77777777" w:rsidR="007C4494" w:rsidRPr="003B5A0E" w:rsidRDefault="007C4494" w:rsidP="00933141">
      <w:pPr>
        <w:pStyle w:val="1e"/>
      </w:pPr>
      <w:r w:rsidRPr="003B5A0E">
        <w:t>启动服务命令：</w:t>
      </w:r>
    </w:p>
    <w:p w14:paraId="65921F14" w14:textId="57C02F75" w:rsidR="007C4494" w:rsidRPr="003B5A0E" w:rsidRDefault="007C4494" w:rsidP="00933141">
      <w:pPr>
        <w:pStyle w:val="affffc"/>
        <w:rPr>
          <w:b/>
          <w:color w:val="C7000B"/>
        </w:rPr>
      </w:pPr>
      <w:r w:rsidRPr="003B5A0E">
        <w:rPr>
          <w:snapToGrid w:val="0"/>
        </w:rPr>
        <w:t xml:space="preserve">[omm@ecs-c9bf ~]$ </w:t>
      </w:r>
      <w:r w:rsidRPr="003B5A0E">
        <w:rPr>
          <w:b/>
          <w:color w:val="C7000B"/>
        </w:rPr>
        <w:t>gs_om -t start</w:t>
      </w:r>
    </w:p>
    <w:p w14:paraId="31BF25FF" w14:textId="77777777" w:rsidR="007C4494" w:rsidRPr="003B5A0E" w:rsidRDefault="007C4494" w:rsidP="00933141">
      <w:pPr>
        <w:pStyle w:val="affffc"/>
        <w:rPr>
          <w:snapToGrid w:val="0"/>
        </w:rPr>
      </w:pPr>
      <w:r w:rsidRPr="003B5A0E">
        <w:rPr>
          <w:snapToGrid w:val="0"/>
        </w:rPr>
        <w:t>Starting cluster.</w:t>
      </w:r>
    </w:p>
    <w:p w14:paraId="0D21786A" w14:textId="77777777" w:rsidR="007C4494" w:rsidRPr="003B5A0E" w:rsidRDefault="007C4494" w:rsidP="00933141">
      <w:pPr>
        <w:pStyle w:val="affffc"/>
        <w:rPr>
          <w:snapToGrid w:val="0"/>
        </w:rPr>
      </w:pPr>
      <w:r w:rsidRPr="003B5A0E">
        <w:rPr>
          <w:snapToGrid w:val="0"/>
        </w:rPr>
        <w:t>=========================================</w:t>
      </w:r>
    </w:p>
    <w:p w14:paraId="581526A4" w14:textId="77777777" w:rsidR="007C4494" w:rsidRPr="003B5A0E" w:rsidRDefault="007C4494" w:rsidP="00933141">
      <w:pPr>
        <w:pStyle w:val="affffc"/>
        <w:rPr>
          <w:snapToGrid w:val="0"/>
        </w:rPr>
      </w:pPr>
      <w:r w:rsidRPr="003B5A0E">
        <w:rPr>
          <w:snapToGrid w:val="0"/>
        </w:rPr>
        <w:t>=========================================</w:t>
      </w:r>
    </w:p>
    <w:p w14:paraId="3E783AE5" w14:textId="77777777" w:rsidR="007C4494" w:rsidRPr="003B5A0E" w:rsidRDefault="007C4494" w:rsidP="00933141">
      <w:pPr>
        <w:pStyle w:val="affffc"/>
        <w:rPr>
          <w:snapToGrid w:val="0"/>
        </w:rPr>
      </w:pPr>
      <w:r w:rsidRPr="003B5A0E">
        <w:rPr>
          <w:snapToGrid w:val="0"/>
        </w:rPr>
        <w:t>Successfully started.</w:t>
      </w:r>
    </w:p>
    <w:p w14:paraId="25782A73" w14:textId="77777777" w:rsidR="007C4494" w:rsidRPr="003B5A0E" w:rsidRDefault="007C4494" w:rsidP="003D70A6">
      <w:pPr>
        <w:pStyle w:val="30"/>
      </w:pPr>
      <w:r w:rsidRPr="003B5A0E">
        <w:t>连接数据库。</w:t>
      </w:r>
    </w:p>
    <w:p w14:paraId="0E014DA7" w14:textId="3E364E2C" w:rsidR="007C4494" w:rsidRPr="003B5A0E" w:rsidRDefault="00BB5084" w:rsidP="00933141">
      <w:pPr>
        <w:pStyle w:val="affffc"/>
      </w:pPr>
      <w:r w:rsidRPr="003B5A0E">
        <w:rPr>
          <w:snapToGrid w:val="0"/>
        </w:rPr>
        <w:t xml:space="preserve">[omm@ecs-c9bf ~]$ </w:t>
      </w:r>
      <w:proofErr w:type="gramStart"/>
      <w:r w:rsidR="007C4494" w:rsidRPr="003B5A0E">
        <w:rPr>
          <w:b/>
          <w:color w:val="C7000B"/>
        </w:rPr>
        <w:t>gsql</w:t>
      </w:r>
      <w:proofErr w:type="gramEnd"/>
      <w:r w:rsidR="007C4494" w:rsidRPr="003B5A0E">
        <w:rPr>
          <w:b/>
          <w:color w:val="C7000B"/>
        </w:rPr>
        <w:t xml:space="preserve"> -d postgres -p 26000</w:t>
      </w:r>
      <w:r w:rsidR="00AC720F" w:rsidRPr="003B5A0E">
        <w:rPr>
          <w:b/>
          <w:color w:val="C7000B"/>
        </w:rPr>
        <w:t xml:space="preserve"> -r</w:t>
      </w:r>
      <w:r w:rsidR="007C4494" w:rsidRPr="003B5A0E">
        <w:rPr>
          <w:b/>
          <w:color w:val="C7000B"/>
        </w:rPr>
        <w:t xml:space="preserve">  </w:t>
      </w:r>
      <w:r w:rsidR="007C4494" w:rsidRPr="003B5A0E">
        <w:t xml:space="preserve">                                                  </w:t>
      </w:r>
    </w:p>
    <w:p w14:paraId="630CCB45" w14:textId="77777777" w:rsidR="007C4494" w:rsidRPr="003B5A0E" w:rsidRDefault="007C4494" w:rsidP="00933141">
      <w:pPr>
        <w:pStyle w:val="1e"/>
      </w:pPr>
      <w:r w:rsidRPr="003B5A0E">
        <w:t>当结果显示为如下信息，则表示连接成功。</w:t>
      </w:r>
    </w:p>
    <w:p w14:paraId="7CDEFA78" w14:textId="3FB7F0CE" w:rsidR="007C4494" w:rsidRPr="003B5A0E" w:rsidRDefault="007C4494" w:rsidP="00933141">
      <w:pPr>
        <w:pStyle w:val="affffc"/>
        <w:rPr>
          <w:snapToGrid w:val="0"/>
        </w:rPr>
      </w:pPr>
      <w:proofErr w:type="gramStart"/>
      <w:r w:rsidRPr="003B5A0E">
        <w:rPr>
          <w:snapToGrid w:val="0"/>
        </w:rPr>
        <w:t>gsql</w:t>
      </w:r>
      <w:proofErr w:type="gramEnd"/>
      <w:r w:rsidRPr="003B5A0E">
        <w:rPr>
          <w:snapToGrid w:val="0"/>
        </w:rPr>
        <w:t xml:space="preserve"> ((openGauss 1.</w:t>
      </w:r>
      <w:r w:rsidR="00E41BFD">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postgres=# </w:t>
      </w:r>
    </w:p>
    <w:p w14:paraId="113BB6B9" w14:textId="028F30F1" w:rsidR="007C4494" w:rsidRPr="003B5A0E" w:rsidRDefault="007C4494" w:rsidP="00933141">
      <w:pPr>
        <w:pStyle w:val="1e"/>
      </w:pPr>
      <w:r w:rsidRPr="003B5A0E">
        <w:lastRenderedPageBreak/>
        <w:t>其中，</w:t>
      </w:r>
      <w:r w:rsidRPr="003B5A0E">
        <w:t>postgres</w:t>
      </w:r>
      <w:r w:rsidRPr="003B5A0E">
        <w:t>为</w:t>
      </w:r>
      <w:r w:rsidRPr="003B5A0E">
        <w:t>openGauss</w:t>
      </w:r>
      <w:r w:rsidRPr="003B5A0E">
        <w:t>安装完成后默认生成的数据库。初始可以连接到此数据库进行新数据库的创建。</w:t>
      </w:r>
      <w:r w:rsidRPr="003B5A0E">
        <w:t>26000</w:t>
      </w:r>
      <w:r w:rsidRPr="003B5A0E">
        <w:t>为数据库主节点的端口号，需根据</w:t>
      </w:r>
      <w:r w:rsidRPr="003B5A0E">
        <w:t>openGauss</w:t>
      </w:r>
      <w:r w:rsidRPr="003B5A0E">
        <w:t>的实际情况做替换，请确认连接信息获取。</w:t>
      </w:r>
    </w:p>
    <w:p w14:paraId="3ADD84B0" w14:textId="77777777" w:rsidR="007C4494" w:rsidRPr="003B5A0E" w:rsidRDefault="007C4494" w:rsidP="007C4494">
      <w:pPr>
        <w:rPr>
          <w:rFonts w:ascii="Huawei Sans" w:eastAsia="方正兰亭黑简体" w:hAnsi="Huawei Sans" w:cs="Huawei Sans"/>
        </w:rPr>
      </w:pPr>
      <w:r w:rsidRPr="003B5A0E">
        <w:rPr>
          <w:rFonts w:ascii="Huawei Sans" w:eastAsia="方正兰亭黑简体" w:hAnsi="Huawei Sans" w:cs="Huawei Sans"/>
          <w:b/>
        </w:rPr>
        <w:t>引申信息：</w:t>
      </w:r>
    </w:p>
    <w:p w14:paraId="5F383797" w14:textId="77777777" w:rsidR="007C4494" w:rsidRPr="003B5A0E" w:rsidRDefault="007C4494" w:rsidP="00F53396">
      <w:pPr>
        <w:pStyle w:val="41"/>
        <w:rPr>
          <w:rFonts w:ascii="Huawei Sans" w:hAnsi="Huawei Sans" w:cs="Huawei Sans"/>
        </w:rPr>
      </w:pPr>
      <w:r w:rsidRPr="003B5A0E">
        <w:rPr>
          <w:rFonts w:ascii="Huawei Sans" w:hAnsi="Huawei Sans" w:cs="Huawei Sans"/>
        </w:rPr>
        <w:t>使用数据库前，需先使用客户端程序或工具连接到数据库，然后就可以通过客户端程序或工具执行</w:t>
      </w:r>
      <w:r w:rsidRPr="003B5A0E">
        <w:rPr>
          <w:rFonts w:ascii="Huawei Sans" w:hAnsi="Huawei Sans" w:cs="Huawei Sans"/>
        </w:rPr>
        <w:t>SQL</w:t>
      </w:r>
      <w:r w:rsidRPr="003B5A0E">
        <w:rPr>
          <w:rFonts w:ascii="Huawei Sans" w:hAnsi="Huawei Sans" w:cs="Huawei Sans"/>
        </w:rPr>
        <w:t>来使用数据库了。</w:t>
      </w:r>
    </w:p>
    <w:p w14:paraId="0AB98C07" w14:textId="0173ACE5" w:rsidR="007C4494" w:rsidRPr="003B5A0E" w:rsidRDefault="007C4494" w:rsidP="00F53396">
      <w:pPr>
        <w:pStyle w:val="41"/>
        <w:rPr>
          <w:rFonts w:ascii="Huawei Sans" w:hAnsi="Huawei Sans" w:cs="Huawei Sans"/>
        </w:rPr>
      </w:pPr>
      <w:r w:rsidRPr="003B5A0E">
        <w:rPr>
          <w:rFonts w:ascii="Huawei Sans" w:hAnsi="Huawei Sans" w:cs="Huawei Sans"/>
        </w:rPr>
        <w:t>gsql</w:t>
      </w:r>
      <w:r w:rsidRPr="003B5A0E">
        <w:rPr>
          <w:rFonts w:ascii="Huawei Sans" w:hAnsi="Huawei Sans" w:cs="Huawei Sans"/>
        </w:rPr>
        <w:t>是</w:t>
      </w:r>
      <w:r w:rsidR="00A91BF8" w:rsidRPr="003B5A0E">
        <w:rPr>
          <w:rFonts w:ascii="Huawei Sans" w:hAnsi="Huawei Sans" w:cs="Huawei Sans"/>
        </w:rPr>
        <w:t>openGauss</w:t>
      </w:r>
      <w:r w:rsidR="00A91BF8" w:rsidRPr="003B5A0E">
        <w:rPr>
          <w:rFonts w:ascii="Huawei Sans" w:hAnsi="Huawei Sans" w:cs="Huawei Sans"/>
        </w:rPr>
        <w:t>数据库</w:t>
      </w:r>
      <w:r w:rsidRPr="003B5A0E">
        <w:rPr>
          <w:rFonts w:ascii="Huawei Sans" w:hAnsi="Huawei Sans" w:cs="Huawei Sans"/>
        </w:rPr>
        <w:t>提供的命令行方式的数据库连接工具。</w:t>
      </w:r>
    </w:p>
    <w:p w14:paraId="4495DFCA" w14:textId="59FBC8A3" w:rsidR="00AC720F" w:rsidRPr="003B5A0E" w:rsidRDefault="005C5EB5" w:rsidP="003D70A6">
      <w:pPr>
        <w:pStyle w:val="30"/>
      </w:pPr>
      <w:r w:rsidRPr="003B5A0E">
        <w:t>第一次连接数据库时，需要先</w:t>
      </w:r>
      <w:r w:rsidR="00AC720F" w:rsidRPr="003B5A0E">
        <w:t>修改</w:t>
      </w:r>
      <w:r w:rsidR="00AC720F" w:rsidRPr="003B5A0E">
        <w:t>omm</w:t>
      </w:r>
      <w:r w:rsidR="00AC720F" w:rsidRPr="003B5A0E">
        <w:t>用户密码，新密码修改为</w:t>
      </w:r>
      <w:r w:rsidR="00AC720F" w:rsidRPr="003B5A0E">
        <w:t>Bigdata@123</w:t>
      </w:r>
      <w:r w:rsidR="00AC720F" w:rsidRPr="003B5A0E">
        <w:t>（</w:t>
      </w:r>
      <w:r w:rsidRPr="003B5A0E">
        <w:t>建议用户</w:t>
      </w:r>
      <w:r w:rsidR="00AC720F" w:rsidRPr="003B5A0E">
        <w:t>自定义</w:t>
      </w:r>
      <w:r w:rsidRPr="003B5A0E">
        <w:t>密码</w:t>
      </w:r>
      <w:r w:rsidR="00AC720F" w:rsidRPr="003B5A0E">
        <w:t>）。</w:t>
      </w:r>
    </w:p>
    <w:p w14:paraId="65FF61ED" w14:textId="2D50B149" w:rsidR="00AC720F" w:rsidRPr="0021727E" w:rsidRDefault="00AC720F" w:rsidP="00933141">
      <w:pPr>
        <w:pStyle w:val="affffc"/>
      </w:pPr>
      <w:proofErr w:type="gramStart"/>
      <w:r w:rsidRPr="003B5A0E">
        <w:t>postgres</w:t>
      </w:r>
      <w:proofErr w:type="gramEnd"/>
      <w:r w:rsidRPr="003B5A0E">
        <w:t xml:space="preserve">=# </w:t>
      </w:r>
      <w:r w:rsidRPr="00211B75">
        <w:rPr>
          <w:b/>
          <w:color w:val="C00000"/>
        </w:rPr>
        <w:t>alter role omm identified by 'Bigdata@123' replace '</w:t>
      </w:r>
      <w:r w:rsidR="00EA36A8" w:rsidRPr="00211B75">
        <w:rPr>
          <w:b/>
          <w:color w:val="C00000"/>
        </w:rPr>
        <w:t>openGauss</w:t>
      </w:r>
      <w:r w:rsidRPr="00211B75">
        <w:rPr>
          <w:b/>
          <w:color w:val="C00000"/>
        </w:rPr>
        <w:t>@123';</w:t>
      </w:r>
    </w:p>
    <w:p w14:paraId="51F0E036" w14:textId="115CB038" w:rsidR="00AC720F" w:rsidRPr="003B5A0E" w:rsidRDefault="00AC720F" w:rsidP="00933141">
      <w:pPr>
        <w:pStyle w:val="affffc"/>
      </w:pPr>
      <w:r w:rsidRPr="003B5A0E">
        <w:t>ALTER ROLE</w:t>
      </w:r>
    </w:p>
    <w:p w14:paraId="15159C76" w14:textId="77777777" w:rsidR="00107578" w:rsidRPr="003B5A0E" w:rsidRDefault="00107578" w:rsidP="003D70A6">
      <w:pPr>
        <w:pStyle w:val="30"/>
      </w:pPr>
      <w:r w:rsidRPr="003B5A0E">
        <w:t>创建数据库用户。</w:t>
      </w:r>
    </w:p>
    <w:p w14:paraId="792012B0" w14:textId="77777777" w:rsidR="00107578" w:rsidRPr="003B5A0E" w:rsidRDefault="00107578" w:rsidP="00933141">
      <w:pPr>
        <w:pStyle w:val="1e"/>
      </w:pPr>
      <w:r w:rsidRPr="003B5A0E">
        <w:t>默认只有</w:t>
      </w:r>
      <w:r w:rsidRPr="003B5A0E">
        <w:t>openGauss</w:t>
      </w:r>
      <w:r w:rsidRPr="003B5A0E">
        <w:t>安装时创建的管理员用户可以访问初始数据库，您还可以创建其他数据库用户</w:t>
      </w:r>
      <w:proofErr w:type="gramStart"/>
      <w:r w:rsidRPr="003B5A0E">
        <w:t>帐号</w:t>
      </w:r>
      <w:proofErr w:type="gramEnd"/>
      <w:r w:rsidRPr="003B5A0E">
        <w:t>。</w:t>
      </w:r>
    </w:p>
    <w:p w14:paraId="5E79D023" w14:textId="25DE7AAE" w:rsidR="00107578" w:rsidRPr="00211B75" w:rsidRDefault="00107578" w:rsidP="00933141">
      <w:pPr>
        <w:pStyle w:val="affffc"/>
        <w:rPr>
          <w:b/>
          <w:color w:val="C00000"/>
        </w:rPr>
      </w:pPr>
      <w:proofErr w:type="gramStart"/>
      <w:r w:rsidRPr="003B5A0E">
        <w:t>postgres</w:t>
      </w:r>
      <w:proofErr w:type="gramEnd"/>
      <w:r w:rsidRPr="003B5A0E">
        <w:t xml:space="preserve">=# </w:t>
      </w:r>
      <w:r w:rsidRPr="00211B75">
        <w:rPr>
          <w:b/>
          <w:color w:val="C00000"/>
        </w:rPr>
        <w:t xml:space="preserve">CREATE USER joe WITH PASSWORD "Bigdata@123"; </w:t>
      </w:r>
    </w:p>
    <w:p w14:paraId="0232C5A1" w14:textId="77777777" w:rsidR="00107578" w:rsidRPr="003B5A0E" w:rsidRDefault="00107578" w:rsidP="00933141">
      <w:pPr>
        <w:pStyle w:val="1e"/>
      </w:pPr>
      <w:r w:rsidRPr="003B5A0E">
        <w:t>当结果显示为如下信息，则表示创建成功。</w:t>
      </w:r>
    </w:p>
    <w:p w14:paraId="70D46F14" w14:textId="1B945DC8" w:rsidR="00107578" w:rsidRPr="003B5A0E" w:rsidRDefault="00107578" w:rsidP="00933141">
      <w:pPr>
        <w:pStyle w:val="affffc"/>
      </w:pPr>
      <w:r w:rsidRPr="003B5A0E">
        <w:t xml:space="preserve">CREATE ROLE </w:t>
      </w:r>
    </w:p>
    <w:p w14:paraId="20B637F3" w14:textId="77777777" w:rsidR="00107578" w:rsidRPr="003B5A0E" w:rsidRDefault="00107578" w:rsidP="00933141">
      <w:pPr>
        <w:pStyle w:val="1e"/>
      </w:pPr>
      <w:r w:rsidRPr="003B5A0E">
        <w:t>如上创建了一个用户名为</w:t>
      </w:r>
      <w:r w:rsidRPr="003B5A0E">
        <w:t>joe</w:t>
      </w:r>
      <w:r w:rsidRPr="003B5A0E">
        <w:t>，密码为</w:t>
      </w:r>
      <w:r w:rsidRPr="003B5A0E">
        <w:t>Bigdata@123</w:t>
      </w:r>
      <w:r w:rsidRPr="003B5A0E">
        <w:t>的用户。</w:t>
      </w:r>
    </w:p>
    <w:p w14:paraId="098D1C0E" w14:textId="77777777" w:rsidR="00107578" w:rsidRPr="003B5A0E" w:rsidRDefault="00107578" w:rsidP="003D70A6">
      <w:pPr>
        <w:pStyle w:val="30"/>
      </w:pPr>
      <w:r w:rsidRPr="003B5A0E">
        <w:t>创建数据库。</w:t>
      </w:r>
    </w:p>
    <w:p w14:paraId="0579F019" w14:textId="4CCE2EC6" w:rsidR="00107578" w:rsidRPr="00211B75" w:rsidRDefault="001D5055" w:rsidP="00933141">
      <w:pPr>
        <w:pStyle w:val="affffc"/>
        <w:rPr>
          <w:b/>
          <w:color w:val="C00000"/>
        </w:rPr>
      </w:pPr>
      <w:proofErr w:type="gramStart"/>
      <w:r w:rsidRPr="003B5A0E">
        <w:t>postgres</w:t>
      </w:r>
      <w:proofErr w:type="gramEnd"/>
      <w:r w:rsidRPr="003B5A0E">
        <w:t xml:space="preserve">=# </w:t>
      </w:r>
      <w:r w:rsidR="00107578" w:rsidRPr="00211B75">
        <w:rPr>
          <w:b/>
          <w:color w:val="C00000"/>
        </w:rPr>
        <w:t xml:space="preserve">CREATE DATABASE db_tpcc OWNER joe; </w:t>
      </w:r>
    </w:p>
    <w:p w14:paraId="31FCAC99" w14:textId="77777777" w:rsidR="00107578" w:rsidRPr="003B5A0E" w:rsidRDefault="00107578" w:rsidP="00933141">
      <w:pPr>
        <w:pStyle w:val="1e"/>
      </w:pPr>
      <w:r w:rsidRPr="003B5A0E">
        <w:t>当结果显示为如下信息，则表示创建成功。</w:t>
      </w:r>
    </w:p>
    <w:p w14:paraId="4576484B" w14:textId="63152174" w:rsidR="00107578" w:rsidRPr="003B5A0E" w:rsidRDefault="00107578" w:rsidP="00933141">
      <w:pPr>
        <w:pStyle w:val="affffc"/>
      </w:pPr>
      <w:r w:rsidRPr="003B5A0E">
        <w:t xml:space="preserve">CREATE DATABASE </w:t>
      </w:r>
    </w:p>
    <w:p w14:paraId="65C02F80" w14:textId="77777777" w:rsidR="00107578" w:rsidRDefault="00107578" w:rsidP="00933141">
      <w:pPr>
        <w:pStyle w:val="1e"/>
      </w:pPr>
      <w:r w:rsidRPr="003B5A0E">
        <w:t>创建完</w:t>
      </w:r>
      <w:r w:rsidRPr="003B5A0E">
        <w:t>db_tpcc</w:t>
      </w:r>
      <w:r w:rsidRPr="003B5A0E">
        <w:t>数据库后，就可以按如下方法退出</w:t>
      </w:r>
      <w:r w:rsidRPr="003B5A0E">
        <w:t>postgres</w:t>
      </w:r>
      <w:r w:rsidRPr="003B5A0E">
        <w:t>数据库，使用新用户连接到此数据库执行接下来的创建表等操作。当然，也可以选择继续在默认的</w:t>
      </w:r>
      <w:r w:rsidRPr="003B5A0E">
        <w:t>postgres</w:t>
      </w:r>
      <w:r w:rsidRPr="003B5A0E">
        <w:t>数据库下做后续的体验。</w:t>
      </w:r>
    </w:p>
    <w:p w14:paraId="540AD976" w14:textId="6C8F0344" w:rsidR="003A4A03" w:rsidRPr="0053549F" w:rsidRDefault="003A4A03" w:rsidP="00933141">
      <w:pPr>
        <w:pStyle w:val="1e"/>
      </w:pPr>
      <w:r w:rsidRPr="0053549F">
        <w:t>退出</w:t>
      </w:r>
      <w:r w:rsidRPr="0053549F">
        <w:t>postgres</w:t>
      </w:r>
      <w:r w:rsidRPr="0053549F">
        <w:t>数据库</w:t>
      </w:r>
      <w:r w:rsidR="0018326C">
        <w:rPr>
          <w:rFonts w:hint="eastAsia"/>
        </w:rPr>
        <w:t>。</w:t>
      </w:r>
    </w:p>
    <w:p w14:paraId="18EB1B91" w14:textId="77777777" w:rsidR="00107578" w:rsidRPr="003B5A0E" w:rsidRDefault="00107578" w:rsidP="00933141">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 xml:space="preserve">\q </w:t>
      </w:r>
    </w:p>
    <w:p w14:paraId="0F37D910" w14:textId="77777777" w:rsidR="0018326C" w:rsidRDefault="0018326C" w:rsidP="00933141">
      <w:pPr>
        <w:pStyle w:val="1e"/>
        <w:rPr>
          <w:snapToGrid w:val="0"/>
        </w:rPr>
      </w:pPr>
      <w:r w:rsidRPr="0053549F">
        <w:t>使用新用户连接到此数据库</w:t>
      </w:r>
      <w:r>
        <w:rPr>
          <w:rFonts w:hint="eastAsia"/>
        </w:rPr>
        <w:t>。</w:t>
      </w:r>
    </w:p>
    <w:p w14:paraId="30AEEF2E" w14:textId="0116CA11" w:rsidR="003A4C98" w:rsidRPr="00211B75" w:rsidRDefault="006D74A7" w:rsidP="00933141">
      <w:pPr>
        <w:pStyle w:val="affffc"/>
        <w:rPr>
          <w:b/>
          <w:color w:val="C00000"/>
        </w:rPr>
      </w:pPr>
      <w:r w:rsidRPr="003B5A0E">
        <w:rPr>
          <w:snapToGrid w:val="0"/>
        </w:rPr>
        <w:t xml:space="preserve">[omm@ecs-c9bf ~]$ </w:t>
      </w:r>
      <w:proofErr w:type="gramStart"/>
      <w:r w:rsidR="00107578" w:rsidRPr="00211B75">
        <w:rPr>
          <w:b/>
          <w:color w:val="C00000"/>
        </w:rPr>
        <w:t>gsql</w:t>
      </w:r>
      <w:proofErr w:type="gramEnd"/>
      <w:r w:rsidR="00107578" w:rsidRPr="00211B75">
        <w:rPr>
          <w:b/>
          <w:color w:val="C00000"/>
        </w:rPr>
        <w:t xml:space="preserve"> -d db_tpcc -p 26000 -U joe -W Bigdata@123 </w:t>
      </w:r>
      <w:r w:rsidR="003A4C98" w:rsidRPr="00211B75">
        <w:rPr>
          <w:b/>
          <w:color w:val="C00000"/>
        </w:rPr>
        <w:t xml:space="preserve"> -r</w:t>
      </w:r>
    </w:p>
    <w:p w14:paraId="4A17ABDD" w14:textId="092916FA" w:rsidR="006D74A7" w:rsidRPr="003B5A0E" w:rsidRDefault="006D74A7" w:rsidP="00933141">
      <w:pPr>
        <w:pStyle w:val="1e"/>
        <w:rPr>
          <w:snapToGrid w:val="0"/>
        </w:rPr>
      </w:pPr>
      <w:r>
        <w:t>当结果显示为如下信息，则表示</w:t>
      </w:r>
      <w:r w:rsidRPr="00894139">
        <w:t>连接成功</w:t>
      </w:r>
    </w:p>
    <w:p w14:paraId="0E8D49E5" w14:textId="102C1126" w:rsidR="00107578" w:rsidRPr="003B5A0E" w:rsidRDefault="00107578" w:rsidP="00933141">
      <w:pPr>
        <w:pStyle w:val="affffc"/>
        <w:rPr>
          <w:snapToGrid w:val="0"/>
        </w:rPr>
      </w:pPr>
      <w:proofErr w:type="gramStart"/>
      <w:r w:rsidRPr="003B5A0E">
        <w:rPr>
          <w:snapToGrid w:val="0"/>
        </w:rPr>
        <w:t>gsql</w:t>
      </w:r>
      <w:proofErr w:type="gramEnd"/>
      <w:r w:rsidRPr="003B5A0E">
        <w:rPr>
          <w:snapToGrid w:val="0"/>
        </w:rPr>
        <w:t xml:space="preserve"> ((openGauss 1.</w:t>
      </w:r>
      <w:r w:rsidR="00110C78">
        <w:rPr>
          <w:snapToGrid w:val="0"/>
        </w:rPr>
        <w:t>1</w:t>
      </w:r>
      <w:r w:rsidRPr="003B5A0E">
        <w:rPr>
          <w:snapToGrid w:val="0"/>
        </w:rPr>
        <w:t xml:space="preserve">.0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db_tpcc=&gt; </w:t>
      </w:r>
    </w:p>
    <w:p w14:paraId="26BAACE9" w14:textId="61B3CE59" w:rsidR="00107578" w:rsidRPr="003B5A0E" w:rsidRDefault="00107578" w:rsidP="003D70A6">
      <w:pPr>
        <w:pStyle w:val="30"/>
      </w:pPr>
      <w:r w:rsidRPr="003B5A0E">
        <w:lastRenderedPageBreak/>
        <w:t>创建</w:t>
      </w:r>
      <w:r w:rsidRPr="003B5A0E">
        <w:t>SCHEMA</w:t>
      </w:r>
      <w:r w:rsidR="00CE4AF3" w:rsidRPr="003B5A0E">
        <w:t>。</w:t>
      </w:r>
    </w:p>
    <w:p w14:paraId="628827D5" w14:textId="06DC4EF8" w:rsidR="00107578" w:rsidRPr="00211B75" w:rsidRDefault="00107578" w:rsidP="00933141">
      <w:pPr>
        <w:pStyle w:val="affffc"/>
        <w:rPr>
          <w:b/>
          <w:color w:val="C00000"/>
        </w:rPr>
      </w:pPr>
      <w:r w:rsidRPr="003B5A0E">
        <w:t>db_tpcc=&gt;</w:t>
      </w:r>
      <w:r w:rsidRPr="00211B75">
        <w:rPr>
          <w:b/>
          <w:color w:val="C00000"/>
        </w:rPr>
        <w:t xml:space="preserve"> CREATE SCHEMA </w:t>
      </w:r>
      <w:proofErr w:type="gramStart"/>
      <w:r w:rsidRPr="00211B75">
        <w:rPr>
          <w:b/>
          <w:color w:val="C00000"/>
        </w:rPr>
        <w:t>joe</w:t>
      </w:r>
      <w:proofErr w:type="gramEnd"/>
      <w:r w:rsidRPr="00211B75">
        <w:rPr>
          <w:b/>
          <w:color w:val="C00000"/>
        </w:rPr>
        <w:t xml:space="preserve"> AUTHORIZATION joe; </w:t>
      </w:r>
    </w:p>
    <w:p w14:paraId="1C6CF145" w14:textId="77777777" w:rsidR="00107578" w:rsidRPr="003B5A0E" w:rsidRDefault="00107578" w:rsidP="00933141">
      <w:pPr>
        <w:pStyle w:val="1e"/>
      </w:pPr>
      <w:r w:rsidRPr="003B5A0E">
        <w:t>当结果显示为如下信息，则表示创建</w:t>
      </w:r>
      <w:r w:rsidRPr="003B5A0E">
        <w:t>SCHEMA</w:t>
      </w:r>
      <w:r w:rsidRPr="003B5A0E">
        <w:t>成功。</w:t>
      </w:r>
    </w:p>
    <w:p w14:paraId="1A70A435" w14:textId="77777777" w:rsidR="00107578" w:rsidRPr="003B5A0E" w:rsidRDefault="00107578" w:rsidP="00933141">
      <w:pPr>
        <w:pStyle w:val="affffc"/>
      </w:pPr>
      <w:r w:rsidRPr="003B5A0E">
        <w:t xml:space="preserve">CREATE SCHEMA                                                       </w:t>
      </w:r>
    </w:p>
    <w:p w14:paraId="7A6B53A8" w14:textId="77777777" w:rsidR="00107578" w:rsidRPr="003B5A0E" w:rsidRDefault="00107578" w:rsidP="003D70A6">
      <w:pPr>
        <w:pStyle w:val="30"/>
      </w:pPr>
      <w:r w:rsidRPr="003B5A0E">
        <w:t>创建表。</w:t>
      </w:r>
    </w:p>
    <w:p w14:paraId="02753F55" w14:textId="77777777" w:rsidR="00107578" w:rsidRPr="003B5A0E" w:rsidRDefault="00107578" w:rsidP="00933141">
      <w:pPr>
        <w:pStyle w:val="1e"/>
      </w:pPr>
      <w:r w:rsidRPr="003B5A0E">
        <w:t>创建一个名称为</w:t>
      </w:r>
      <w:r w:rsidRPr="003B5A0E">
        <w:t>mytable</w:t>
      </w:r>
      <w:r w:rsidRPr="003B5A0E">
        <w:t>，只有一列的表。字段名为</w:t>
      </w:r>
      <w:r w:rsidRPr="003B5A0E">
        <w:t>firstcol</w:t>
      </w:r>
      <w:r w:rsidRPr="003B5A0E">
        <w:t>，字段类型为</w:t>
      </w:r>
      <w:r w:rsidRPr="003B5A0E">
        <w:t>integer</w:t>
      </w:r>
      <w:r w:rsidRPr="003B5A0E">
        <w:t>。</w:t>
      </w:r>
    </w:p>
    <w:p w14:paraId="670B578C" w14:textId="452711A2" w:rsidR="00107578" w:rsidRPr="00211B75" w:rsidRDefault="00107578" w:rsidP="00933141">
      <w:pPr>
        <w:pStyle w:val="affffc"/>
        <w:rPr>
          <w:b/>
          <w:color w:val="C00000"/>
        </w:rPr>
      </w:pPr>
      <w:r w:rsidRPr="003B5A0E">
        <w:t>db_tpcc=</w:t>
      </w:r>
      <w:proofErr w:type="gramStart"/>
      <w:r w:rsidRPr="003B5A0E">
        <w:t xml:space="preserve">&gt;  </w:t>
      </w:r>
      <w:r w:rsidRPr="00211B75">
        <w:rPr>
          <w:b/>
          <w:color w:val="C00000"/>
        </w:rPr>
        <w:t>CREATE</w:t>
      </w:r>
      <w:proofErr w:type="gramEnd"/>
      <w:r w:rsidRPr="00211B75">
        <w:rPr>
          <w:b/>
          <w:color w:val="C00000"/>
        </w:rPr>
        <w:t xml:space="preserve"> TABLE mytable (firstcol int); </w:t>
      </w:r>
    </w:p>
    <w:p w14:paraId="392A947E" w14:textId="77777777" w:rsidR="00107578" w:rsidRPr="003B5A0E" w:rsidRDefault="00107578" w:rsidP="00933141">
      <w:pPr>
        <w:pStyle w:val="affffc"/>
      </w:pPr>
      <w:r w:rsidRPr="003B5A0E">
        <w:t>CREATE TABLE</w:t>
      </w:r>
    </w:p>
    <w:p w14:paraId="318F6F34" w14:textId="77777777" w:rsidR="00107578" w:rsidRPr="003B5A0E" w:rsidRDefault="00107578" w:rsidP="003D70A6">
      <w:pPr>
        <w:pStyle w:val="30"/>
      </w:pPr>
      <w:r w:rsidRPr="003B5A0E">
        <w:t>向表中插入数据：</w:t>
      </w:r>
    </w:p>
    <w:p w14:paraId="66A9F807" w14:textId="165139E7" w:rsidR="00107578" w:rsidRPr="00211B75" w:rsidRDefault="00107578" w:rsidP="00933141">
      <w:pPr>
        <w:pStyle w:val="affffc"/>
        <w:rPr>
          <w:b/>
          <w:color w:val="C00000"/>
        </w:rPr>
      </w:pPr>
      <w:r w:rsidRPr="003B5A0E">
        <w:t>db_tpcc=&gt;</w:t>
      </w:r>
      <w:r w:rsidRPr="00211B75">
        <w:rPr>
          <w:b/>
          <w:color w:val="C00000"/>
        </w:rPr>
        <w:t xml:space="preserve"> INSERT INTO mytable values (100); </w:t>
      </w:r>
    </w:p>
    <w:p w14:paraId="219D1217" w14:textId="77777777" w:rsidR="00107578" w:rsidRPr="003B5A0E" w:rsidRDefault="00107578" w:rsidP="00933141">
      <w:pPr>
        <w:pStyle w:val="1e"/>
      </w:pPr>
      <w:r w:rsidRPr="003B5A0E">
        <w:t>当结果显示为如下信息，则表示插入数据成功。</w:t>
      </w:r>
    </w:p>
    <w:p w14:paraId="21CBC543" w14:textId="77777777" w:rsidR="00107578" w:rsidRPr="003B5A0E" w:rsidRDefault="00107578" w:rsidP="00933141">
      <w:pPr>
        <w:pStyle w:val="affffc"/>
      </w:pPr>
      <w:r w:rsidRPr="003B5A0E">
        <w:t xml:space="preserve">INSERT 0 1                                                         </w:t>
      </w:r>
    </w:p>
    <w:p w14:paraId="215B6B11" w14:textId="77777777" w:rsidR="00107578" w:rsidRPr="003B5A0E" w:rsidRDefault="00107578" w:rsidP="00933141">
      <w:pPr>
        <w:pStyle w:val="1e"/>
      </w:pPr>
      <w:r w:rsidRPr="003B5A0E">
        <w:t>查看表中数据：</w:t>
      </w:r>
    </w:p>
    <w:p w14:paraId="4B2728D7" w14:textId="77777777" w:rsidR="00107578" w:rsidRDefault="00107578" w:rsidP="00933141">
      <w:pPr>
        <w:pStyle w:val="affffc"/>
        <w:rPr>
          <w:snapToGrid w:val="0"/>
        </w:rPr>
      </w:pPr>
      <w:r w:rsidRPr="003B5A0E">
        <w:rPr>
          <w:snapToGrid w:val="0"/>
        </w:rPr>
        <w:t xml:space="preserve">db_tpcc=&gt; </w:t>
      </w:r>
      <w:r w:rsidRPr="003B5A0E">
        <w:rPr>
          <w:b/>
          <w:color w:val="C7000B"/>
        </w:rPr>
        <w:t xml:space="preserve">SELECT * from mytable; </w:t>
      </w:r>
      <w:r w:rsidRPr="003B5A0E">
        <w:rPr>
          <w:snapToGrid w:val="0"/>
        </w:rPr>
        <w:br/>
        <w:t xml:space="preserve"> </w:t>
      </w:r>
      <w:proofErr w:type="gramStart"/>
      <w:r w:rsidRPr="003B5A0E">
        <w:rPr>
          <w:snapToGrid w:val="0"/>
        </w:rPr>
        <w:t xml:space="preserve">firstcol  </w:t>
      </w:r>
      <w:proofErr w:type="gramEnd"/>
      <w:r w:rsidRPr="003B5A0E">
        <w:rPr>
          <w:snapToGrid w:val="0"/>
        </w:rPr>
        <w:br/>
        <w:t xml:space="preserve">---------- </w:t>
      </w:r>
      <w:r w:rsidRPr="003B5A0E">
        <w:rPr>
          <w:snapToGrid w:val="0"/>
        </w:rPr>
        <w:br/>
        <w:t xml:space="preserve">      100 </w:t>
      </w:r>
      <w:r w:rsidRPr="003B5A0E">
        <w:rPr>
          <w:snapToGrid w:val="0"/>
        </w:rPr>
        <w:br/>
        <w:t>(1 row)</w:t>
      </w:r>
    </w:p>
    <w:p w14:paraId="4A162C6A" w14:textId="77777777" w:rsidR="00211B75" w:rsidRPr="0053549F" w:rsidRDefault="00211B75" w:rsidP="00211B75">
      <w:pPr>
        <w:pStyle w:val="30"/>
      </w:pPr>
      <w:r w:rsidRPr="0053549F">
        <w:t>退出</w:t>
      </w:r>
      <w:r w:rsidRPr="0053549F">
        <w:t>postgres</w:t>
      </w:r>
      <w:r w:rsidRPr="0053549F">
        <w:t>数据库</w:t>
      </w:r>
      <w:r>
        <w:rPr>
          <w:rFonts w:hint="eastAsia"/>
        </w:rPr>
        <w:t>。</w:t>
      </w:r>
    </w:p>
    <w:p w14:paraId="632195C3" w14:textId="4FB2B31A" w:rsidR="00211B75" w:rsidRPr="003B5A0E" w:rsidRDefault="00211B75" w:rsidP="00211B75">
      <w:pPr>
        <w:pStyle w:val="affffc"/>
        <w:rPr>
          <w:snapToGrid w:val="0"/>
        </w:rPr>
      </w:pPr>
      <w:proofErr w:type="gramStart"/>
      <w:r w:rsidRPr="003B5A0E">
        <w:rPr>
          <w:snapToGrid w:val="0"/>
        </w:rPr>
        <w:t>postgres</w:t>
      </w:r>
      <w:proofErr w:type="gramEnd"/>
      <w:r w:rsidRPr="003B5A0E">
        <w:rPr>
          <w:snapToGrid w:val="0"/>
        </w:rPr>
        <w:t xml:space="preserve">=#  </w:t>
      </w:r>
      <w:r w:rsidRPr="003B5A0E">
        <w:rPr>
          <w:b/>
          <w:color w:val="C7000B"/>
        </w:rPr>
        <w:t>\q</w:t>
      </w:r>
    </w:p>
    <w:p w14:paraId="798E8547" w14:textId="2184FD98" w:rsidR="007C4494" w:rsidRPr="003B5A0E" w:rsidRDefault="00496715" w:rsidP="00933141">
      <w:pPr>
        <w:pStyle w:val="1e"/>
      </w:pPr>
      <w:r w:rsidRPr="003B5A0E">
        <w:t>本实验结束。</w:t>
      </w:r>
    </w:p>
    <w:p w14:paraId="6B9BE64F" w14:textId="2DF69470" w:rsidR="001E5F70" w:rsidRPr="003B5A0E" w:rsidRDefault="001E5F70">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br w:type="page"/>
      </w:r>
    </w:p>
    <w:p w14:paraId="10D40A21" w14:textId="20030A90" w:rsidR="001E5F70" w:rsidRPr="003B5A0E" w:rsidRDefault="001E5F70" w:rsidP="001E5F70">
      <w:pPr>
        <w:pStyle w:val="1"/>
        <w:numPr>
          <w:ilvl w:val="0"/>
          <w:numId w:val="4"/>
        </w:numPr>
        <w:rPr>
          <w:rFonts w:ascii="Huawei Sans" w:hAnsi="Huawei Sans" w:cs="Huawei Sans"/>
        </w:rPr>
      </w:pPr>
      <w:bookmarkStart w:id="59" w:name="_Toc51057482"/>
      <w:bookmarkStart w:id="60" w:name="_Toc53763772"/>
      <w:r w:rsidRPr="003B5A0E">
        <w:rPr>
          <w:rFonts w:ascii="Huawei Sans" w:hAnsi="Huawei Sans" w:cs="Huawei Sans"/>
        </w:rPr>
        <w:lastRenderedPageBreak/>
        <w:t>附录</w:t>
      </w:r>
      <w:proofErr w:type="gramStart"/>
      <w:r w:rsidRPr="003B5A0E">
        <w:rPr>
          <w:rFonts w:ascii="Huawei Sans" w:hAnsi="Huawei Sans" w:cs="Huawei Sans"/>
        </w:rPr>
        <w:t>一</w:t>
      </w:r>
      <w:proofErr w:type="gramEnd"/>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操作系统相关命令</w:t>
      </w:r>
      <w:bookmarkEnd w:id="59"/>
      <w:bookmarkEnd w:id="60"/>
    </w:p>
    <w:p w14:paraId="319542E5" w14:textId="77777777" w:rsidR="001E5F70" w:rsidRPr="003B5A0E" w:rsidRDefault="001E5F70" w:rsidP="00933141">
      <w:pPr>
        <w:pStyle w:val="1e"/>
      </w:pPr>
      <w:r w:rsidRPr="003B5A0E">
        <w:t>Linux</w:t>
      </w:r>
      <w:r w:rsidRPr="003B5A0E">
        <w:t>中的命令格式为：</w:t>
      </w:r>
      <w:r w:rsidRPr="003B5A0E">
        <w:t xml:space="preserve">command [options] [arguments] </w:t>
      </w:r>
      <w:r w:rsidRPr="003B5A0E">
        <w:t>中括号表示可选的，即有些命令不需要选项也不需要参数，但有的命令在运行时需要多个选项或参数。</w:t>
      </w:r>
    </w:p>
    <w:p w14:paraId="463419CB" w14:textId="77777777" w:rsidR="001E5F70" w:rsidRPr="003B5A0E" w:rsidRDefault="001E5F70" w:rsidP="00F53396">
      <w:pPr>
        <w:pStyle w:val="41"/>
        <w:rPr>
          <w:rFonts w:ascii="Huawei Sans" w:hAnsi="Huawei Sans" w:cs="Huawei Sans"/>
        </w:rPr>
      </w:pPr>
      <w:r w:rsidRPr="003B5A0E">
        <w:rPr>
          <w:rFonts w:ascii="Huawei Sans" w:hAnsi="Huawei Sans" w:cs="Huawei Sans"/>
        </w:rPr>
        <w:t>options(</w:t>
      </w:r>
      <w:r w:rsidRPr="003B5A0E">
        <w:rPr>
          <w:rFonts w:ascii="Huawei Sans" w:hAnsi="Huawei Sans" w:cs="Huawei Sans"/>
        </w:rPr>
        <w:t>选项</w:t>
      </w:r>
      <w:r w:rsidRPr="003B5A0E">
        <w:rPr>
          <w:rFonts w:ascii="Huawei Sans" w:hAnsi="Huawei Sans" w:cs="Huawei Sans"/>
        </w:rPr>
        <w:t>)</w:t>
      </w:r>
      <w:r w:rsidRPr="003B5A0E">
        <w:rPr>
          <w:rFonts w:ascii="Huawei Sans" w:hAnsi="Huawei Sans" w:cs="Huawei Sans"/>
        </w:rPr>
        <w:t>：选项是调整命令执行行为的开关，选项的不同决定了命令的显示结果不同。</w:t>
      </w:r>
    </w:p>
    <w:p w14:paraId="57CE48FA" w14:textId="77777777" w:rsidR="001E5F70" w:rsidRPr="003B5A0E" w:rsidRDefault="001E5F70" w:rsidP="00F53396">
      <w:pPr>
        <w:pStyle w:val="41"/>
        <w:rPr>
          <w:rFonts w:ascii="Huawei Sans" w:hAnsi="Huawei Sans" w:cs="Huawei Sans"/>
        </w:rPr>
      </w:pPr>
      <w:r w:rsidRPr="003B5A0E">
        <w:rPr>
          <w:rFonts w:ascii="Huawei Sans" w:hAnsi="Huawei Sans" w:cs="Huawei Sans"/>
        </w:rPr>
        <w:t>agruments(</w:t>
      </w:r>
      <w:r w:rsidRPr="003B5A0E">
        <w:rPr>
          <w:rFonts w:ascii="Huawei Sans" w:hAnsi="Huawei Sans" w:cs="Huawei Sans"/>
        </w:rPr>
        <w:t>参数</w:t>
      </w:r>
      <w:r w:rsidRPr="003B5A0E">
        <w:rPr>
          <w:rFonts w:ascii="Huawei Sans" w:hAnsi="Huawei Sans" w:cs="Huawei Sans"/>
        </w:rPr>
        <w:t>)</w:t>
      </w:r>
      <w:r w:rsidRPr="003B5A0E">
        <w:rPr>
          <w:rFonts w:ascii="Huawei Sans" w:hAnsi="Huawei Sans" w:cs="Huawei Sans"/>
        </w:rPr>
        <w:t>：参数是</w:t>
      </w:r>
      <w:proofErr w:type="gramStart"/>
      <w:r w:rsidRPr="003B5A0E">
        <w:rPr>
          <w:rFonts w:ascii="Huawei Sans" w:hAnsi="Huawei Sans" w:cs="Huawei Sans"/>
        </w:rPr>
        <w:t>指命令</w:t>
      </w:r>
      <w:proofErr w:type="gramEnd"/>
      <w:r w:rsidRPr="003B5A0E">
        <w:rPr>
          <w:rFonts w:ascii="Huawei Sans" w:hAnsi="Huawei Sans" w:cs="Huawei Sans"/>
        </w:rPr>
        <w:t>的作用对象。</w:t>
      </w:r>
    </w:p>
    <w:p w14:paraId="1FD27C8F" w14:textId="77777777" w:rsidR="001E5F70" w:rsidRPr="003B5A0E" w:rsidRDefault="001E5F70" w:rsidP="001E5F70">
      <w:pPr>
        <w:pStyle w:val="2"/>
        <w:numPr>
          <w:ilvl w:val="1"/>
          <w:numId w:val="4"/>
        </w:numPr>
        <w:rPr>
          <w:rFonts w:ascii="Huawei Sans" w:hAnsi="Huawei Sans" w:cs="Huawei Sans"/>
        </w:rPr>
      </w:pPr>
      <w:bookmarkStart w:id="61" w:name="_Toc51057483"/>
      <w:bookmarkStart w:id="62" w:name="_Toc51158849"/>
      <w:bookmarkStart w:id="63" w:name="_Toc51335094"/>
      <w:bookmarkStart w:id="64" w:name="_Toc53763773"/>
      <w:r w:rsidRPr="003B5A0E">
        <w:rPr>
          <w:rFonts w:ascii="Huawei Sans" w:hAnsi="Huawei Sans" w:cs="Huawei Sans"/>
        </w:rPr>
        <w:t>vi/vim</w:t>
      </w:r>
      <w:bookmarkEnd w:id="61"/>
      <w:bookmarkEnd w:id="62"/>
      <w:bookmarkEnd w:id="63"/>
      <w:bookmarkEnd w:id="64"/>
    </w:p>
    <w:p w14:paraId="69013657" w14:textId="77777777" w:rsidR="001E5F70" w:rsidRPr="003B5A0E" w:rsidRDefault="001E5F70" w:rsidP="00933141">
      <w:pPr>
        <w:pStyle w:val="1e"/>
      </w:pPr>
      <w:r w:rsidRPr="003B5A0E">
        <w:t>文本编辑器，若文件存在则是编辑，若不存在则是创建并编辑文本。</w:t>
      </w:r>
    </w:p>
    <w:p w14:paraId="6E8E90E1" w14:textId="77777777" w:rsidR="001E5F70" w:rsidRPr="003B5A0E" w:rsidRDefault="001E5F70" w:rsidP="00933141">
      <w:pPr>
        <w:pStyle w:val="1e"/>
      </w:pPr>
      <w:r w:rsidRPr="003B5A0E">
        <w:t>命令语法：</w:t>
      </w:r>
    </w:p>
    <w:p w14:paraId="6E58E971" w14:textId="77777777" w:rsidR="001E5F70" w:rsidRPr="003B5A0E" w:rsidRDefault="001E5F70" w:rsidP="00933141">
      <w:pPr>
        <w:pStyle w:val="affffc"/>
      </w:pPr>
      <w:r w:rsidRPr="003B5A0E">
        <w:t>vim  [</w:t>
      </w:r>
      <w:r w:rsidRPr="003B5A0E">
        <w:t>参数</w:t>
      </w:r>
      <w:r w:rsidRPr="003B5A0E">
        <w:t>]</w:t>
      </w:r>
    </w:p>
    <w:p w14:paraId="64008EDB" w14:textId="77777777" w:rsidR="001E5F70" w:rsidRPr="003B5A0E" w:rsidRDefault="001E5F70" w:rsidP="00933141">
      <w:pPr>
        <w:pStyle w:val="1e"/>
      </w:pPr>
      <w:r w:rsidRPr="003B5A0E">
        <w:t>参数说明：可编辑的文件名。</w:t>
      </w:r>
    </w:p>
    <w:p w14:paraId="04755CAD" w14:textId="77777777" w:rsidR="001E5F70" w:rsidRPr="003B5A0E" w:rsidRDefault="001E5F70" w:rsidP="00933141">
      <w:pPr>
        <w:pStyle w:val="1e"/>
      </w:pPr>
      <w:r w:rsidRPr="003B5A0E">
        <w:t>命令示例：</w:t>
      </w:r>
    </w:p>
    <w:p w14:paraId="257108A7" w14:textId="77777777" w:rsidR="001E5F70" w:rsidRPr="003B5A0E" w:rsidRDefault="001E5F70" w:rsidP="00F53396">
      <w:pPr>
        <w:pStyle w:val="41"/>
        <w:rPr>
          <w:rFonts w:ascii="Huawei Sans" w:hAnsi="Huawei Sans" w:cs="Huawei Sans"/>
        </w:rPr>
      </w:pPr>
      <w:r w:rsidRPr="003B5A0E">
        <w:rPr>
          <w:rFonts w:ascii="Huawei Sans" w:hAnsi="Huawei Sans" w:cs="Huawei Sans"/>
        </w:rPr>
        <w:t>编辑名为</w:t>
      </w:r>
      <w:r w:rsidRPr="003B5A0E">
        <w:rPr>
          <w:rFonts w:ascii="Huawei Sans" w:hAnsi="Huawei Sans" w:cs="Huawei Sans"/>
        </w:rPr>
        <w:t>clusterconfig</w:t>
      </w:r>
      <w:r w:rsidRPr="003B5A0E">
        <w:rPr>
          <w:rFonts w:ascii="Huawei Sans" w:hAnsi="Huawei Sans" w:cs="Huawei Sans"/>
        </w:rPr>
        <w:t>的</w:t>
      </w:r>
      <w:r w:rsidRPr="003B5A0E">
        <w:rPr>
          <w:rFonts w:ascii="Huawei Sans" w:hAnsi="Huawei Sans" w:cs="Huawei Sans"/>
        </w:rPr>
        <w:t>xml</w:t>
      </w:r>
      <w:r w:rsidRPr="003B5A0E">
        <w:rPr>
          <w:rFonts w:ascii="Huawei Sans" w:hAnsi="Huawei Sans" w:cs="Huawei Sans"/>
        </w:rPr>
        <w:t>文本：</w:t>
      </w:r>
    </w:p>
    <w:p w14:paraId="7C65C428" w14:textId="77777777" w:rsidR="001E5F70" w:rsidRPr="003B5A0E" w:rsidRDefault="001E5F70" w:rsidP="00933141">
      <w:pPr>
        <w:pStyle w:val="affffc"/>
      </w:pPr>
      <w:proofErr w:type="gramStart"/>
      <w:r w:rsidRPr="003B5A0E">
        <w:t>vim</w:t>
      </w:r>
      <w:proofErr w:type="gramEnd"/>
      <w:r w:rsidRPr="003B5A0E">
        <w:t xml:space="preserve"> clusterconfig.xml</w:t>
      </w:r>
    </w:p>
    <w:p w14:paraId="67233C66" w14:textId="77777777" w:rsidR="001E5F70" w:rsidRPr="003B5A0E" w:rsidRDefault="001E5F70" w:rsidP="00933141">
      <w:pPr>
        <w:pStyle w:val="1e"/>
      </w:pPr>
      <w:r w:rsidRPr="003B5A0E">
        <w:t>注：</w:t>
      </w:r>
    </w:p>
    <w:p w14:paraId="4DD0F749" w14:textId="77777777" w:rsidR="001E5F70" w:rsidRPr="003B5A0E" w:rsidRDefault="001E5F70" w:rsidP="00933141">
      <w:pPr>
        <w:pStyle w:val="1e"/>
      </w:pPr>
      <w:r w:rsidRPr="003B5A0E">
        <w:t>vim</w:t>
      </w:r>
      <w:r w:rsidRPr="003B5A0E">
        <w:t>编辑器有以下三种模式：</w:t>
      </w:r>
    </w:p>
    <w:p w14:paraId="64AB8A60" w14:textId="77777777" w:rsidR="001E5F70" w:rsidRPr="003B5A0E" w:rsidRDefault="001E5F70" w:rsidP="00F53396">
      <w:pPr>
        <w:pStyle w:val="41"/>
        <w:rPr>
          <w:rFonts w:ascii="Huawei Sans" w:hAnsi="Huawei Sans" w:cs="Huawei Sans"/>
        </w:rPr>
      </w:pPr>
      <w:r w:rsidRPr="003B5A0E">
        <w:rPr>
          <w:rFonts w:ascii="Huawei Sans" w:hAnsi="Huawei Sans" w:cs="Huawei Sans"/>
        </w:rPr>
        <w:t>正常模式：其它模式下按</w:t>
      </w:r>
      <w:r w:rsidRPr="003B5A0E">
        <w:rPr>
          <w:rFonts w:ascii="Huawei Sans" w:hAnsi="Huawei Sans" w:cs="Huawei Sans"/>
        </w:rPr>
        <w:t>Esc</w:t>
      </w:r>
      <w:r w:rsidRPr="003B5A0E">
        <w:rPr>
          <w:rFonts w:ascii="Huawei Sans" w:hAnsi="Huawei Sans" w:cs="Huawei Sans"/>
        </w:rPr>
        <w:t>或</w:t>
      </w:r>
      <w:r w:rsidRPr="003B5A0E">
        <w:rPr>
          <w:rFonts w:ascii="Huawei Sans" w:hAnsi="Huawei Sans" w:cs="Huawei Sans"/>
        </w:rPr>
        <w:t>Ctrl+[</w:t>
      </w:r>
      <w:r w:rsidRPr="003B5A0E">
        <w:rPr>
          <w:rFonts w:ascii="Huawei Sans" w:hAnsi="Huawei Sans" w:cs="Huawei Sans"/>
        </w:rPr>
        <w:t>进入，左下角显示文件名或为空。</w:t>
      </w:r>
    </w:p>
    <w:p w14:paraId="23E8836E" w14:textId="77777777" w:rsidR="001E5F70" w:rsidRPr="003B5A0E" w:rsidRDefault="001E5F70" w:rsidP="00F53396">
      <w:pPr>
        <w:pStyle w:val="41"/>
        <w:rPr>
          <w:rFonts w:ascii="Huawei Sans" w:hAnsi="Huawei Sans" w:cs="Huawei Sans"/>
        </w:rPr>
      </w:pPr>
      <w:r w:rsidRPr="003B5A0E">
        <w:rPr>
          <w:rFonts w:ascii="Huawei Sans" w:hAnsi="Huawei Sans" w:cs="Huawei Sans"/>
        </w:rPr>
        <w:t>插入模式：正常模式下按</w:t>
      </w:r>
      <w:r w:rsidRPr="003B5A0E">
        <w:rPr>
          <w:rFonts w:ascii="Huawei Sans" w:hAnsi="Huawei Sans" w:cs="Huawei Sans"/>
        </w:rPr>
        <w:t>i</w:t>
      </w:r>
      <w:r w:rsidRPr="003B5A0E">
        <w:rPr>
          <w:rFonts w:ascii="Huawei Sans" w:hAnsi="Huawei Sans" w:cs="Huawei Sans"/>
        </w:rPr>
        <w:t>键进入，左下角显示</w:t>
      </w:r>
      <w:r w:rsidRPr="003B5A0E">
        <w:rPr>
          <w:rFonts w:ascii="Huawei Sans" w:hAnsi="Huawei Sans" w:cs="Huawei Sans"/>
        </w:rPr>
        <w:t>--INSERT--</w:t>
      </w:r>
      <w:r w:rsidRPr="003B5A0E">
        <w:rPr>
          <w:rFonts w:ascii="Huawei Sans" w:hAnsi="Huawei Sans" w:cs="Huawei Sans"/>
        </w:rPr>
        <w:t>。</w:t>
      </w:r>
    </w:p>
    <w:p w14:paraId="2A06E4C9" w14:textId="77777777" w:rsidR="001E5F70" w:rsidRPr="003B5A0E" w:rsidRDefault="001E5F70" w:rsidP="00F53396">
      <w:pPr>
        <w:pStyle w:val="41"/>
        <w:rPr>
          <w:rFonts w:ascii="Huawei Sans" w:hAnsi="Huawei Sans" w:cs="Huawei Sans"/>
        </w:rPr>
      </w:pPr>
      <w:r w:rsidRPr="003B5A0E">
        <w:rPr>
          <w:rFonts w:ascii="Huawei Sans" w:hAnsi="Huawei Sans" w:cs="Huawei Sans"/>
        </w:rPr>
        <w:t>可视模式：正常模式下按</w:t>
      </w:r>
      <w:r w:rsidRPr="003B5A0E">
        <w:rPr>
          <w:rFonts w:ascii="Huawei Sans" w:hAnsi="Huawei Sans" w:cs="Huawei Sans"/>
        </w:rPr>
        <w:t>v</w:t>
      </w:r>
      <w:r w:rsidRPr="003B5A0E">
        <w:rPr>
          <w:rFonts w:ascii="Huawei Sans" w:hAnsi="Huawei Sans" w:cs="Huawei Sans"/>
        </w:rPr>
        <w:t>键进入，左下角显示</w:t>
      </w:r>
      <w:r w:rsidRPr="003B5A0E">
        <w:rPr>
          <w:rFonts w:ascii="Huawei Sans" w:hAnsi="Huawei Sans" w:cs="Huawei Sans"/>
        </w:rPr>
        <w:t>--VISUAL--</w:t>
      </w:r>
      <w:r w:rsidRPr="003B5A0E">
        <w:rPr>
          <w:rFonts w:ascii="Huawei Sans" w:hAnsi="Huawei Sans" w:cs="Huawei Sans"/>
        </w:rPr>
        <w:t>。</w:t>
      </w:r>
    </w:p>
    <w:p w14:paraId="6583B3FB" w14:textId="77777777" w:rsidR="001E5F70" w:rsidRPr="003B5A0E" w:rsidRDefault="001E5F70" w:rsidP="00933141">
      <w:pPr>
        <w:pStyle w:val="1e"/>
      </w:pPr>
      <w:r w:rsidRPr="003B5A0E">
        <w:t>退出命令（正常模式下）：</w:t>
      </w:r>
    </w:p>
    <w:p w14:paraId="089C908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:wq </w:t>
      </w:r>
      <w:r w:rsidRPr="003B5A0E">
        <w:rPr>
          <w:rFonts w:ascii="Huawei Sans" w:hAnsi="Huawei Sans" w:cs="Huawei Sans"/>
        </w:rPr>
        <w:t>保存并退出。</w:t>
      </w:r>
    </w:p>
    <w:p w14:paraId="79617DE8"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:q</w:t>
      </w:r>
      <w:proofErr w:type="gramEnd"/>
      <w:r w:rsidRPr="003B5A0E">
        <w:rPr>
          <w:rFonts w:ascii="Huawei Sans" w:hAnsi="Huawei Sans" w:cs="Huawei Sans"/>
        </w:rPr>
        <w:t xml:space="preserve">! </w:t>
      </w:r>
      <w:r w:rsidRPr="003B5A0E">
        <w:rPr>
          <w:rFonts w:ascii="Huawei Sans" w:hAnsi="Huawei Sans" w:cs="Huawei Sans"/>
        </w:rPr>
        <w:t>强制退出并忽略所有更改。</w:t>
      </w:r>
    </w:p>
    <w:p w14:paraId="2C281895" w14:textId="77777777" w:rsidR="001E5F70" w:rsidRPr="003B5A0E" w:rsidRDefault="001E5F70" w:rsidP="00F53396">
      <w:pPr>
        <w:pStyle w:val="41"/>
        <w:rPr>
          <w:rFonts w:ascii="Huawei Sans" w:hAnsi="Huawei Sans" w:cs="Huawei Sans"/>
        </w:rPr>
      </w:pPr>
      <w:proofErr w:type="gramStart"/>
      <w:r w:rsidRPr="003B5A0E">
        <w:rPr>
          <w:rFonts w:ascii="Huawei Sans" w:hAnsi="Huawei Sans" w:cs="Huawei Sans"/>
        </w:rPr>
        <w:t>:e</w:t>
      </w:r>
      <w:proofErr w:type="gramEnd"/>
      <w:r w:rsidRPr="003B5A0E">
        <w:rPr>
          <w:rFonts w:ascii="Huawei Sans" w:hAnsi="Huawei Sans" w:cs="Huawei Sans"/>
        </w:rPr>
        <w:t xml:space="preserve">! </w:t>
      </w:r>
      <w:r w:rsidRPr="003B5A0E">
        <w:rPr>
          <w:rFonts w:ascii="Huawei Sans" w:hAnsi="Huawei Sans" w:cs="Huawei Sans"/>
        </w:rPr>
        <w:t>放弃所有修改，并打开原有文件。</w:t>
      </w:r>
    </w:p>
    <w:p w14:paraId="1943C3CE" w14:textId="77777777" w:rsidR="001E5F70" w:rsidRPr="003B5A0E" w:rsidRDefault="001E5F70" w:rsidP="001E5F70">
      <w:pPr>
        <w:pStyle w:val="2"/>
        <w:numPr>
          <w:ilvl w:val="1"/>
          <w:numId w:val="4"/>
        </w:numPr>
        <w:rPr>
          <w:rFonts w:ascii="Huawei Sans" w:hAnsi="Huawei Sans" w:cs="Huawei Sans"/>
        </w:rPr>
      </w:pPr>
      <w:bookmarkStart w:id="65" w:name="_Toc51057484"/>
      <w:bookmarkStart w:id="66" w:name="_Toc51158850"/>
      <w:bookmarkStart w:id="67" w:name="_Toc51335095"/>
      <w:bookmarkStart w:id="68" w:name="_Toc53763774"/>
      <w:r w:rsidRPr="003B5A0E">
        <w:rPr>
          <w:rFonts w:ascii="Huawei Sans" w:hAnsi="Huawei Sans" w:cs="Huawei Sans"/>
        </w:rPr>
        <w:t>cd</w:t>
      </w:r>
      <w:bookmarkEnd w:id="65"/>
      <w:bookmarkEnd w:id="66"/>
      <w:bookmarkEnd w:id="67"/>
      <w:bookmarkEnd w:id="68"/>
    </w:p>
    <w:p w14:paraId="57BB67BD" w14:textId="77777777" w:rsidR="001E5F70" w:rsidRPr="003B5A0E" w:rsidRDefault="001E5F70" w:rsidP="00933141">
      <w:pPr>
        <w:pStyle w:val="1e"/>
      </w:pPr>
      <w:r w:rsidRPr="003B5A0E">
        <w:t>显示当前目录的名称，或切换当前的目录（打开指定目录）。</w:t>
      </w:r>
    </w:p>
    <w:p w14:paraId="4B879673" w14:textId="77777777" w:rsidR="001E5F70" w:rsidRPr="003B5A0E" w:rsidRDefault="001E5F70" w:rsidP="00933141">
      <w:pPr>
        <w:pStyle w:val="1e"/>
      </w:pPr>
      <w:r w:rsidRPr="003B5A0E">
        <w:t>命令语法：</w:t>
      </w:r>
    </w:p>
    <w:p w14:paraId="2BA39CFC" w14:textId="77777777" w:rsidR="001E5F70" w:rsidRPr="003B5A0E" w:rsidRDefault="001E5F70" w:rsidP="00933141">
      <w:pPr>
        <w:pStyle w:val="affffc"/>
      </w:pPr>
      <w:r w:rsidRPr="003B5A0E">
        <w:lastRenderedPageBreak/>
        <w:t>cd [</w:t>
      </w:r>
      <w:r w:rsidRPr="003B5A0E">
        <w:t>参数</w:t>
      </w:r>
      <w:r w:rsidRPr="003B5A0E">
        <w:t>]</w:t>
      </w:r>
    </w:p>
    <w:p w14:paraId="3ECA35E8" w14:textId="77777777" w:rsidR="001E5F70" w:rsidRPr="003B5A0E" w:rsidRDefault="001E5F70" w:rsidP="00933141">
      <w:pPr>
        <w:pStyle w:val="1e"/>
      </w:pPr>
      <w:r w:rsidRPr="003B5A0E">
        <w:t>参数说明：</w:t>
      </w:r>
    </w:p>
    <w:p w14:paraId="6E82CE42" w14:textId="77777777" w:rsidR="001E5F70" w:rsidRPr="003B5A0E" w:rsidRDefault="001E5F70" w:rsidP="00F53396">
      <w:pPr>
        <w:pStyle w:val="41"/>
        <w:rPr>
          <w:rFonts w:ascii="Huawei Sans" w:hAnsi="Huawei Sans" w:cs="Huawei Sans"/>
        </w:rPr>
      </w:pPr>
      <w:r w:rsidRPr="003B5A0E">
        <w:rPr>
          <w:rFonts w:ascii="Huawei Sans" w:hAnsi="Huawei Sans" w:cs="Huawei Sans"/>
        </w:rPr>
        <w:t>无参数：切换用户当前目录。</w:t>
      </w:r>
    </w:p>
    <w:p w14:paraId="2B2FB70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：表示当前目录；</w:t>
      </w:r>
    </w:p>
    <w:p w14:paraId="608D8DE3"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：表示上一级目录；</w:t>
      </w:r>
    </w:p>
    <w:p w14:paraId="3189317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w:t>
      </w:r>
      <w:r w:rsidRPr="003B5A0E">
        <w:rPr>
          <w:rFonts w:ascii="Huawei Sans" w:hAnsi="Huawei Sans" w:cs="Huawei Sans"/>
        </w:rPr>
        <w:t>home</w:t>
      </w:r>
      <w:r w:rsidRPr="003B5A0E">
        <w:rPr>
          <w:rFonts w:ascii="Huawei Sans" w:hAnsi="Huawei Sans" w:cs="Huawei Sans"/>
        </w:rPr>
        <w:t>目录；</w:t>
      </w:r>
    </w:p>
    <w:p w14:paraId="773B0FDF"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 </w:t>
      </w:r>
      <w:r w:rsidRPr="003B5A0E">
        <w:rPr>
          <w:rFonts w:ascii="Huawei Sans" w:hAnsi="Huawei Sans" w:cs="Huawei Sans"/>
        </w:rPr>
        <w:t>：表示根目录。</w:t>
      </w:r>
    </w:p>
    <w:p w14:paraId="2FDCCAF5" w14:textId="77777777" w:rsidR="001E5F70" w:rsidRPr="003B5A0E" w:rsidRDefault="001E5F70" w:rsidP="00933141">
      <w:pPr>
        <w:pStyle w:val="1e"/>
      </w:pPr>
      <w:r w:rsidRPr="003B5A0E">
        <w:t>命令示例：</w:t>
      </w:r>
    </w:p>
    <w:p w14:paraId="4462F70A"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w:t>
      </w:r>
      <w:r w:rsidRPr="003B5A0E">
        <w:rPr>
          <w:rFonts w:ascii="Huawei Sans" w:hAnsi="Huawei Sans" w:cs="Huawei Sans"/>
        </w:rPr>
        <w:t>usr</w:t>
      </w:r>
      <w:r w:rsidRPr="003B5A0E">
        <w:rPr>
          <w:rFonts w:ascii="Huawei Sans" w:hAnsi="Huawei Sans" w:cs="Huawei Sans"/>
        </w:rPr>
        <w:t>目录下的</w:t>
      </w:r>
      <w:r w:rsidRPr="003B5A0E">
        <w:rPr>
          <w:rFonts w:ascii="Huawei Sans" w:hAnsi="Huawei Sans" w:cs="Huawei Sans"/>
        </w:rPr>
        <w:t>bin</w:t>
      </w:r>
      <w:r w:rsidRPr="003B5A0E">
        <w:rPr>
          <w:rFonts w:ascii="Huawei Sans" w:hAnsi="Huawei Sans" w:cs="Huawei Sans"/>
        </w:rPr>
        <w:t>目录中：</w:t>
      </w:r>
    </w:p>
    <w:p w14:paraId="23AC12E7" w14:textId="77777777" w:rsidR="001E5F70" w:rsidRPr="003B5A0E" w:rsidRDefault="001E5F70" w:rsidP="00933141">
      <w:pPr>
        <w:pStyle w:val="affffc"/>
      </w:pPr>
      <w:proofErr w:type="gramStart"/>
      <w:r w:rsidRPr="003B5A0E">
        <w:t>cd</w:t>
      </w:r>
      <w:proofErr w:type="gramEnd"/>
      <w:r w:rsidRPr="003B5A0E">
        <w:t xml:space="preserve"> /usr/bin</w:t>
      </w:r>
    </w:p>
    <w:p w14:paraId="1B5DDA5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r w:rsidRPr="003B5A0E">
        <w:rPr>
          <w:rFonts w:ascii="Huawei Sans" w:hAnsi="Huawei Sans" w:cs="Huawei Sans"/>
        </w:rPr>
        <w:t xml:space="preserve"> </w:t>
      </w:r>
    </w:p>
    <w:p w14:paraId="7A8E452C" w14:textId="77777777" w:rsidR="001E5F70" w:rsidRPr="003B5A0E" w:rsidRDefault="001E5F70" w:rsidP="00933141">
      <w:pPr>
        <w:pStyle w:val="affffc"/>
      </w:pPr>
      <w:proofErr w:type="gramStart"/>
      <w:r w:rsidRPr="003B5A0E">
        <w:t>cd</w:t>
      </w:r>
      <w:proofErr w:type="gramEnd"/>
    </w:p>
    <w:p w14:paraId="3F0095B5"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w:t>
      </w:r>
      <w:r w:rsidRPr="003B5A0E">
        <w:rPr>
          <w:rFonts w:ascii="Huawei Sans" w:hAnsi="Huawei Sans" w:cs="Huawei Sans"/>
        </w:rPr>
        <w:t>(cd</w:t>
      </w:r>
      <w:r w:rsidRPr="003B5A0E">
        <w:rPr>
          <w:rFonts w:ascii="Huawei Sans" w:hAnsi="Huawei Sans" w:cs="Huawei Sans"/>
        </w:rPr>
        <w:t>后面接一个</w:t>
      </w:r>
      <w:r w:rsidRPr="003B5A0E">
        <w:rPr>
          <w:rFonts w:ascii="Huawei Sans" w:hAnsi="Huawei Sans" w:cs="Huawei Sans"/>
        </w:rPr>
        <w:t>.)</w:t>
      </w:r>
      <w:r w:rsidRPr="003B5A0E">
        <w:rPr>
          <w:rFonts w:ascii="Huawei Sans" w:hAnsi="Huawei Sans" w:cs="Huawei Sans"/>
        </w:rPr>
        <w:t>：</w:t>
      </w:r>
    </w:p>
    <w:p w14:paraId="147C09D0" w14:textId="77777777" w:rsidR="001E5F70" w:rsidRPr="003B5A0E" w:rsidRDefault="001E5F70" w:rsidP="00933141">
      <w:pPr>
        <w:pStyle w:val="affffc"/>
      </w:pPr>
      <w:proofErr w:type="gramStart"/>
      <w:r w:rsidRPr="003B5A0E">
        <w:t>cd .</w:t>
      </w:r>
      <w:proofErr w:type="gramEnd"/>
    </w:p>
    <w:p w14:paraId="759127DB"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切换到当前目录上一级目录</w:t>
      </w:r>
      <w:r w:rsidRPr="003B5A0E">
        <w:rPr>
          <w:rFonts w:ascii="Huawei Sans" w:hAnsi="Huawei Sans" w:cs="Huawei Sans"/>
        </w:rPr>
        <w:t>(cd</w:t>
      </w:r>
      <w:r w:rsidRPr="003B5A0E">
        <w:rPr>
          <w:rFonts w:ascii="Huawei Sans" w:hAnsi="Huawei Sans" w:cs="Huawei Sans"/>
        </w:rPr>
        <w:t>后面接两个</w:t>
      </w:r>
      <w:r w:rsidRPr="003B5A0E">
        <w:rPr>
          <w:rFonts w:ascii="Huawei Sans" w:hAnsi="Huawei Sans" w:cs="Huawei Sans"/>
        </w:rPr>
        <w:t>.)</w:t>
      </w:r>
      <w:r w:rsidRPr="003B5A0E">
        <w:rPr>
          <w:rFonts w:ascii="Huawei Sans" w:hAnsi="Huawei Sans" w:cs="Huawei Sans"/>
        </w:rPr>
        <w:t>：</w:t>
      </w:r>
    </w:p>
    <w:p w14:paraId="5CB2FEB5" w14:textId="77777777" w:rsidR="001E5F70" w:rsidRPr="003B5A0E" w:rsidRDefault="001E5F70" w:rsidP="00933141">
      <w:pPr>
        <w:pStyle w:val="affffc"/>
      </w:pPr>
      <w:proofErr w:type="gramStart"/>
      <w:r w:rsidRPr="003B5A0E">
        <w:t>cd ..</w:t>
      </w:r>
      <w:proofErr w:type="gramEnd"/>
      <w:r w:rsidRPr="003B5A0E">
        <w:t xml:space="preserve"> </w:t>
      </w:r>
    </w:p>
    <w:p w14:paraId="59E25339"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切换到用户</w:t>
      </w:r>
      <w:r w:rsidRPr="003B5A0E">
        <w:rPr>
          <w:rFonts w:ascii="Huawei Sans" w:hAnsi="Huawei Sans" w:cs="Huawei Sans"/>
        </w:rPr>
        <w:t>home</w:t>
      </w:r>
      <w:r w:rsidRPr="003B5A0E">
        <w:rPr>
          <w:rFonts w:ascii="Huawei Sans" w:hAnsi="Huawei Sans" w:cs="Huawei Sans"/>
        </w:rPr>
        <w:t>目录：</w:t>
      </w:r>
    </w:p>
    <w:p w14:paraId="5A9F9A02" w14:textId="77777777" w:rsidR="001E5F70" w:rsidRPr="003B5A0E" w:rsidRDefault="001E5F70" w:rsidP="00933141">
      <w:pPr>
        <w:pStyle w:val="affffc"/>
      </w:pPr>
      <w:proofErr w:type="gramStart"/>
      <w:r w:rsidRPr="003B5A0E">
        <w:t>cd</w:t>
      </w:r>
      <w:proofErr w:type="gramEnd"/>
      <w:r w:rsidRPr="003B5A0E">
        <w:t xml:space="preserve"> ~</w:t>
      </w:r>
    </w:p>
    <w:p w14:paraId="37E41292" w14:textId="77777777" w:rsidR="001E5F70" w:rsidRPr="003B5A0E" w:rsidRDefault="001E5F70" w:rsidP="00F53396">
      <w:pPr>
        <w:pStyle w:val="41"/>
        <w:rPr>
          <w:rFonts w:ascii="Huawei Sans" w:hAnsi="Huawei Sans" w:cs="Huawei Sans"/>
        </w:rPr>
      </w:pPr>
      <w:r w:rsidRPr="003B5A0E">
        <w:rPr>
          <w:rFonts w:ascii="Huawei Sans" w:hAnsi="Huawei Sans" w:cs="Huawei Sans"/>
        </w:rPr>
        <w:t>切换到根目录下：</w:t>
      </w:r>
    </w:p>
    <w:p w14:paraId="43A94EB2" w14:textId="77777777" w:rsidR="001E5F70" w:rsidRPr="003B5A0E" w:rsidRDefault="001E5F70" w:rsidP="00933141">
      <w:pPr>
        <w:pStyle w:val="affffc"/>
      </w:pPr>
      <w:proofErr w:type="gramStart"/>
      <w:r w:rsidRPr="003B5A0E">
        <w:t>cd</w:t>
      </w:r>
      <w:proofErr w:type="gramEnd"/>
      <w:r w:rsidRPr="003B5A0E">
        <w:t xml:space="preserve"> /</w:t>
      </w:r>
    </w:p>
    <w:p w14:paraId="513CCC78" w14:textId="77777777" w:rsidR="001E5F70" w:rsidRPr="003B5A0E" w:rsidRDefault="001E5F70" w:rsidP="00933141">
      <w:pPr>
        <w:pStyle w:val="1e"/>
      </w:pPr>
      <w:r w:rsidRPr="003B5A0E">
        <w:t>注：切换目录需要理解绝对路径和相对路径这两个概念。</w:t>
      </w:r>
    </w:p>
    <w:p w14:paraId="247CEE36" w14:textId="77777777" w:rsidR="001E5F70" w:rsidRPr="003B5A0E" w:rsidRDefault="001E5F70" w:rsidP="00F53396">
      <w:pPr>
        <w:pStyle w:val="41"/>
        <w:rPr>
          <w:rFonts w:ascii="Huawei Sans" w:hAnsi="Huawei Sans" w:cs="Huawei Sans"/>
        </w:rPr>
      </w:pPr>
      <w:r w:rsidRPr="003B5A0E">
        <w:rPr>
          <w:rFonts w:ascii="Huawei Sans" w:hAnsi="Huawei Sans" w:cs="Huawei Sans"/>
        </w:rPr>
        <w:t>绝对路径：在</w:t>
      </w:r>
      <w:r w:rsidRPr="003B5A0E">
        <w:rPr>
          <w:rFonts w:ascii="Huawei Sans" w:hAnsi="Huawei Sans" w:cs="Huawei Sans"/>
        </w:rPr>
        <w:t>Linux</w:t>
      </w:r>
      <w:r w:rsidRPr="003B5A0E">
        <w:rPr>
          <w:rFonts w:ascii="Huawei Sans" w:hAnsi="Huawei Sans" w:cs="Huawei Sans"/>
        </w:rPr>
        <w:t>中，绝对路径是从</w:t>
      </w:r>
      <w:r w:rsidRPr="003B5A0E">
        <w:rPr>
          <w:rFonts w:ascii="Huawei Sans" w:hAnsi="Huawei Sans" w:cs="Huawei Sans"/>
        </w:rPr>
        <w:t>/</w:t>
      </w:r>
      <w:r w:rsidRPr="003B5A0E">
        <w:rPr>
          <w:rFonts w:ascii="Huawei Sans" w:hAnsi="Huawei Sans" w:cs="Huawei Sans"/>
        </w:rPr>
        <w:t>（即根目录）开始的，例如</w:t>
      </w:r>
      <w:r w:rsidRPr="003B5A0E">
        <w:rPr>
          <w:rFonts w:ascii="Huawei Sans" w:hAnsi="Huawei Sans" w:cs="Huawei Sans"/>
        </w:rPr>
        <w:t xml:space="preserve"> /opt/software</w:t>
      </w:r>
      <w:r w:rsidRPr="003B5A0E">
        <w:rPr>
          <w:rFonts w:ascii="Huawei Sans" w:hAnsi="Huawei Sans" w:cs="Huawei Sans"/>
        </w:rPr>
        <w:t>、</w:t>
      </w:r>
      <w:r w:rsidRPr="003B5A0E">
        <w:rPr>
          <w:rFonts w:ascii="Huawei Sans" w:hAnsi="Huawei Sans" w:cs="Huawei Sans"/>
        </w:rPr>
        <w:t xml:space="preserve">/etc/profile, </w:t>
      </w:r>
      <w:r w:rsidRPr="003B5A0E">
        <w:rPr>
          <w:rFonts w:ascii="Huawei Sans" w:hAnsi="Huawei Sans" w:cs="Huawei Sans"/>
        </w:rPr>
        <w:t>如果目录以</w:t>
      </w:r>
      <w:r w:rsidRPr="003B5A0E">
        <w:rPr>
          <w:rFonts w:ascii="Huawei Sans" w:hAnsi="Huawei Sans" w:cs="Huawei Sans"/>
        </w:rPr>
        <w:t xml:space="preserve"> / </w:t>
      </w:r>
      <w:r w:rsidRPr="003B5A0E">
        <w:rPr>
          <w:rFonts w:ascii="Huawei Sans" w:hAnsi="Huawei Sans" w:cs="Huawei Sans"/>
        </w:rPr>
        <w:t>就是绝对目录。</w:t>
      </w:r>
    </w:p>
    <w:p w14:paraId="67CB668E" w14:textId="77777777" w:rsidR="001E5F70" w:rsidRPr="003B5A0E" w:rsidRDefault="001E5F70" w:rsidP="00F53396">
      <w:pPr>
        <w:pStyle w:val="41"/>
        <w:rPr>
          <w:rFonts w:ascii="Huawei Sans" w:hAnsi="Huawei Sans" w:cs="Huawei Sans"/>
        </w:rPr>
      </w:pPr>
      <w:r w:rsidRPr="003B5A0E">
        <w:rPr>
          <w:rFonts w:ascii="Huawei Sans" w:hAnsi="Huawei Sans" w:cs="Huawei Sans"/>
        </w:rPr>
        <w:t>相对路径：是以</w:t>
      </w:r>
      <w:r w:rsidRPr="003B5A0E">
        <w:rPr>
          <w:rFonts w:ascii="Huawei Sans" w:hAnsi="Huawei Sans" w:cs="Huawei Sans"/>
        </w:rPr>
        <w:t xml:space="preserve"> . </w:t>
      </w:r>
      <w:r w:rsidRPr="003B5A0E">
        <w:rPr>
          <w:rFonts w:ascii="Huawei Sans" w:hAnsi="Huawei Sans" w:cs="Huawei Sans"/>
        </w:rPr>
        <w:t>或</w:t>
      </w:r>
      <w:r w:rsidRPr="003B5A0E">
        <w:rPr>
          <w:rFonts w:ascii="Huawei Sans" w:hAnsi="Huawei Sans" w:cs="Huawei Sans"/>
        </w:rPr>
        <w:t xml:space="preserve"> .. </w:t>
      </w:r>
      <w:r w:rsidRPr="003B5A0E">
        <w:rPr>
          <w:rFonts w:ascii="Huawei Sans" w:hAnsi="Huawei Sans" w:cs="Huawei Sans"/>
        </w:rPr>
        <w:t>开始的目录。</w:t>
      </w:r>
      <w:r w:rsidRPr="003B5A0E">
        <w:rPr>
          <w:rFonts w:ascii="Huawei Sans" w:hAnsi="Huawei Sans" w:cs="Huawei Sans"/>
        </w:rPr>
        <w:t xml:space="preserve"> . </w:t>
      </w:r>
      <w:r w:rsidRPr="003B5A0E">
        <w:rPr>
          <w:rFonts w:ascii="Huawei Sans" w:hAnsi="Huawei Sans" w:cs="Huawei Sans"/>
        </w:rPr>
        <w:t>表示用户当前操作所在的位置，而</w:t>
      </w:r>
      <w:r w:rsidRPr="003B5A0E">
        <w:rPr>
          <w:rFonts w:ascii="Huawei Sans" w:hAnsi="Huawei Sans" w:cs="Huawei Sans"/>
        </w:rPr>
        <w:t xml:space="preserve"> .. </w:t>
      </w:r>
      <w:r w:rsidRPr="003B5A0E">
        <w:rPr>
          <w:rFonts w:ascii="Huawei Sans" w:hAnsi="Huawei Sans" w:cs="Huawei Sans"/>
        </w:rPr>
        <w:t>表示上级目录。例如</w:t>
      </w:r>
      <w:r w:rsidRPr="003B5A0E">
        <w:rPr>
          <w:rFonts w:ascii="Huawei Sans" w:hAnsi="Huawei Sans" w:cs="Huawei Sans"/>
        </w:rPr>
        <w:t xml:space="preserve"> ./gs_om </w:t>
      </w:r>
      <w:r w:rsidRPr="003B5A0E">
        <w:rPr>
          <w:rFonts w:ascii="Huawei Sans" w:hAnsi="Huawei Sans" w:cs="Huawei Sans"/>
        </w:rPr>
        <w:t>表示当前目录下的文件或者目录。</w:t>
      </w:r>
    </w:p>
    <w:p w14:paraId="012A46BB" w14:textId="77777777" w:rsidR="001E5F70" w:rsidRPr="003B5A0E" w:rsidRDefault="001E5F70" w:rsidP="001E5F70">
      <w:pPr>
        <w:pStyle w:val="2"/>
        <w:numPr>
          <w:ilvl w:val="1"/>
          <w:numId w:val="4"/>
        </w:numPr>
        <w:rPr>
          <w:rFonts w:ascii="Huawei Sans" w:hAnsi="Huawei Sans" w:cs="Huawei Sans"/>
        </w:rPr>
      </w:pPr>
      <w:bookmarkStart w:id="69" w:name="_Toc51057485"/>
      <w:bookmarkStart w:id="70" w:name="_Toc51158851"/>
      <w:bookmarkStart w:id="71" w:name="_Toc51335096"/>
      <w:bookmarkStart w:id="72" w:name="_Toc53763775"/>
      <w:r w:rsidRPr="003B5A0E">
        <w:rPr>
          <w:rFonts w:ascii="Huawei Sans" w:hAnsi="Huawei Sans" w:cs="Huawei Sans"/>
        </w:rPr>
        <w:t>mv</w:t>
      </w:r>
      <w:bookmarkEnd w:id="69"/>
      <w:bookmarkEnd w:id="70"/>
      <w:bookmarkEnd w:id="71"/>
      <w:bookmarkEnd w:id="72"/>
    </w:p>
    <w:p w14:paraId="4DE8320C" w14:textId="77777777" w:rsidR="001E5F70" w:rsidRPr="003B5A0E" w:rsidRDefault="001E5F70" w:rsidP="00933141">
      <w:pPr>
        <w:pStyle w:val="1e"/>
      </w:pPr>
      <w:r w:rsidRPr="003B5A0E">
        <w:t>文件或目录改名</w:t>
      </w:r>
      <w:r w:rsidRPr="003B5A0E">
        <w:t>(move (rename) files)</w:t>
      </w:r>
      <w:r w:rsidRPr="003B5A0E">
        <w:t>或将文件或目录移入其它位置</w:t>
      </w:r>
      <w:r w:rsidRPr="003B5A0E">
        <w:t>,</w:t>
      </w:r>
      <w:r w:rsidRPr="003B5A0E">
        <w:t>经常用来备份文件或者目录。</w:t>
      </w:r>
    </w:p>
    <w:p w14:paraId="5FD4E674" w14:textId="77777777" w:rsidR="001E5F70" w:rsidRPr="003B5A0E" w:rsidRDefault="001E5F70" w:rsidP="00933141">
      <w:pPr>
        <w:pStyle w:val="1e"/>
      </w:pPr>
      <w:r w:rsidRPr="003B5A0E">
        <w:t>命令语法：</w:t>
      </w:r>
    </w:p>
    <w:p w14:paraId="0599CB42" w14:textId="77777777" w:rsidR="001E5F70" w:rsidRPr="003B5A0E" w:rsidRDefault="001E5F70" w:rsidP="00933141">
      <w:pPr>
        <w:pStyle w:val="affffc"/>
      </w:pPr>
      <w:r w:rsidRPr="003B5A0E">
        <w:t>mv [</w:t>
      </w:r>
      <w:r w:rsidRPr="003B5A0E">
        <w:t>选项</w:t>
      </w:r>
      <w:r w:rsidRPr="003B5A0E">
        <w:t xml:space="preserve">] </w:t>
      </w:r>
      <w:r w:rsidRPr="003B5A0E">
        <w:t>参数</w:t>
      </w:r>
      <w:r w:rsidRPr="003B5A0E">
        <w:t xml:space="preserve">1  </w:t>
      </w:r>
      <w:r w:rsidRPr="003B5A0E">
        <w:t>参数</w:t>
      </w:r>
      <w:r w:rsidRPr="003B5A0E">
        <w:t>2</w:t>
      </w:r>
    </w:p>
    <w:p w14:paraId="781751A7" w14:textId="77777777" w:rsidR="001E5F70" w:rsidRPr="003B5A0E" w:rsidRDefault="001E5F70" w:rsidP="00933141">
      <w:pPr>
        <w:pStyle w:val="1e"/>
      </w:pPr>
      <w:r w:rsidRPr="003B5A0E">
        <w:t>常用选项：</w:t>
      </w:r>
    </w:p>
    <w:p w14:paraId="31A47A17"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：若需覆盖文件，则覆盖前先行备份。</w:t>
      </w:r>
    </w:p>
    <w:p w14:paraId="0DEC991A" w14:textId="77777777" w:rsidR="001E5F70" w:rsidRPr="003B5A0E" w:rsidRDefault="001E5F70" w:rsidP="00933141">
      <w:pPr>
        <w:pStyle w:val="1e"/>
      </w:pPr>
      <w:r w:rsidRPr="003B5A0E">
        <w:lastRenderedPageBreak/>
        <w:t>参数说明：</w:t>
      </w:r>
    </w:p>
    <w:p w14:paraId="48BA3EA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2C018B9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：目标文件或目录。</w:t>
      </w:r>
    </w:p>
    <w:p w14:paraId="525414CA" w14:textId="77777777" w:rsidR="001E5F70" w:rsidRPr="003B5A0E" w:rsidRDefault="001E5F70" w:rsidP="00933141">
      <w:pPr>
        <w:pStyle w:val="1e"/>
      </w:pPr>
      <w:r w:rsidRPr="003B5A0E">
        <w:t>命令示例：</w:t>
      </w:r>
    </w:p>
    <w:p w14:paraId="7EAE5E6C"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python</w:t>
      </w:r>
      <w:r w:rsidRPr="003B5A0E">
        <w:rPr>
          <w:rFonts w:ascii="Huawei Sans" w:hAnsi="Huawei Sans" w:cs="Huawei Sans"/>
        </w:rPr>
        <w:t>重命名为</w:t>
      </w:r>
      <w:r w:rsidRPr="003B5A0E">
        <w:rPr>
          <w:rFonts w:ascii="Huawei Sans" w:hAnsi="Huawei Sans" w:cs="Huawei Sans"/>
        </w:rPr>
        <w:t>python.bak</w:t>
      </w:r>
      <w:r w:rsidRPr="003B5A0E">
        <w:rPr>
          <w:rFonts w:ascii="Huawei Sans" w:hAnsi="Huawei Sans" w:cs="Huawei Sans"/>
        </w:rPr>
        <w:t>：</w:t>
      </w:r>
    </w:p>
    <w:p w14:paraId="02695BA9" w14:textId="77777777" w:rsidR="001E5F70" w:rsidRPr="003B5A0E" w:rsidRDefault="001E5F70" w:rsidP="00933141">
      <w:pPr>
        <w:pStyle w:val="affffc"/>
      </w:pPr>
      <w:proofErr w:type="gramStart"/>
      <w:r w:rsidRPr="003B5A0E">
        <w:t>mv</w:t>
      </w:r>
      <w:proofErr w:type="gramEnd"/>
      <w:r w:rsidRPr="003B5A0E">
        <w:t xml:space="preserve"> python python.bak</w:t>
      </w:r>
    </w:p>
    <w:p w14:paraId="1EEE10C7"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/physical/backup</w:t>
      </w:r>
      <w:r w:rsidRPr="003B5A0E">
        <w:rPr>
          <w:rFonts w:ascii="Huawei Sans" w:hAnsi="Huawei Sans" w:cs="Huawei Sans"/>
        </w:rPr>
        <w:t>目录下的所有文件和目录移到</w:t>
      </w:r>
      <w:r w:rsidRPr="003B5A0E">
        <w:rPr>
          <w:rFonts w:ascii="Huawei Sans" w:hAnsi="Huawei Sans" w:cs="Huawei Sans"/>
        </w:rPr>
        <w:t>/data/dbn1</w:t>
      </w:r>
      <w:r w:rsidRPr="003B5A0E">
        <w:rPr>
          <w:rFonts w:ascii="Huawei Sans" w:hAnsi="Huawei Sans" w:cs="Huawei Sans"/>
        </w:rPr>
        <w:t>目录下：</w:t>
      </w:r>
    </w:p>
    <w:p w14:paraId="2E06667B" w14:textId="77777777" w:rsidR="001E5F70" w:rsidRPr="003B5A0E" w:rsidRDefault="001E5F70" w:rsidP="00933141">
      <w:pPr>
        <w:pStyle w:val="affffc"/>
      </w:pPr>
      <w:proofErr w:type="gramStart"/>
      <w:r w:rsidRPr="003B5A0E">
        <w:t>mv  /</w:t>
      </w:r>
      <w:proofErr w:type="gramEnd"/>
      <w:r w:rsidRPr="003B5A0E">
        <w:t>physical/backup/*  /data/dbn1</w:t>
      </w:r>
    </w:p>
    <w:p w14:paraId="46965267" w14:textId="7F76A30A" w:rsidR="001E5F70" w:rsidRPr="003B5A0E" w:rsidRDefault="001E5F70" w:rsidP="001E5F70">
      <w:pPr>
        <w:pStyle w:val="2"/>
        <w:numPr>
          <w:ilvl w:val="1"/>
          <w:numId w:val="4"/>
        </w:numPr>
        <w:shd w:val="clear" w:color="auto" w:fill="FFFFFF"/>
        <w:spacing w:before="150" w:after="150"/>
        <w:rPr>
          <w:rFonts w:ascii="Huawei Sans" w:hAnsi="Huawei Sans" w:cs="Huawei Sans"/>
          <w:color w:val="000000"/>
          <w:sz w:val="32"/>
          <w:szCs w:val="32"/>
        </w:rPr>
      </w:pPr>
      <w:bookmarkStart w:id="73" w:name="_Toc51057486"/>
      <w:bookmarkStart w:id="74" w:name="_Toc51158852"/>
      <w:bookmarkStart w:id="75" w:name="_Toc51335097"/>
      <w:bookmarkStart w:id="76" w:name="_Toc53763776"/>
      <w:r w:rsidRPr="003B5A0E">
        <w:rPr>
          <w:rFonts w:ascii="Huawei Sans" w:hAnsi="Huawei Sans" w:cs="Huawei Sans"/>
          <w:color w:val="000000"/>
          <w:sz w:val="32"/>
          <w:szCs w:val="32"/>
        </w:rPr>
        <w:t>curl</w:t>
      </w:r>
      <w:bookmarkEnd w:id="73"/>
      <w:bookmarkEnd w:id="74"/>
      <w:bookmarkEnd w:id="75"/>
      <w:bookmarkEnd w:id="76"/>
    </w:p>
    <w:p w14:paraId="0FE40B78" w14:textId="77777777" w:rsidR="001E5F70" w:rsidRPr="003B5A0E" w:rsidRDefault="001E5F70" w:rsidP="00933141">
      <w:pPr>
        <w:pStyle w:val="1e"/>
      </w:pPr>
      <w:r w:rsidRPr="003B5A0E">
        <w:t>在</w:t>
      </w:r>
      <w:r w:rsidRPr="003B5A0E">
        <w:t>Linux</w:t>
      </w:r>
      <w:r w:rsidRPr="003B5A0E">
        <w:t>中</w:t>
      </w:r>
      <w:r w:rsidRPr="003B5A0E">
        <w:t>curl</w:t>
      </w:r>
      <w:r w:rsidRPr="003B5A0E">
        <w:t>是一个利用</w:t>
      </w:r>
      <w:r w:rsidRPr="003B5A0E">
        <w:t>URL</w:t>
      </w:r>
      <w:r w:rsidRPr="003B5A0E">
        <w:t>规则在命令行下工作的文件传输工具。支持文件的上传和下载，是综合传输工具。</w:t>
      </w:r>
    </w:p>
    <w:p w14:paraId="3A98AA19" w14:textId="77777777" w:rsidR="001E5F70" w:rsidRPr="003B5A0E" w:rsidRDefault="001E5F70" w:rsidP="00933141">
      <w:pPr>
        <w:pStyle w:val="1e"/>
      </w:pPr>
      <w:r w:rsidRPr="003B5A0E">
        <w:t>命令语法：</w:t>
      </w:r>
    </w:p>
    <w:p w14:paraId="0DC26112" w14:textId="77777777" w:rsidR="001E5F70" w:rsidRPr="003B5A0E" w:rsidRDefault="001E5F70" w:rsidP="00933141">
      <w:pPr>
        <w:pStyle w:val="affffc"/>
      </w:pPr>
      <w:r w:rsidRPr="003B5A0E">
        <w:t>curl [</w:t>
      </w:r>
      <w:r w:rsidRPr="003B5A0E">
        <w:t>选项</w:t>
      </w:r>
      <w:r w:rsidRPr="003B5A0E">
        <w:t>] [URL]</w:t>
      </w:r>
    </w:p>
    <w:p w14:paraId="751296CC" w14:textId="77777777" w:rsidR="001E5F70" w:rsidRPr="003B5A0E" w:rsidRDefault="001E5F70" w:rsidP="00933141">
      <w:pPr>
        <w:pStyle w:val="1e"/>
      </w:pPr>
      <w:r w:rsidRPr="003B5A0E">
        <w:t>常用选项：</w:t>
      </w:r>
    </w:p>
    <w:p w14:paraId="65301734" w14:textId="77777777" w:rsidR="001E5F70" w:rsidRPr="003B5A0E" w:rsidRDefault="001E5F70" w:rsidP="00F53396">
      <w:pPr>
        <w:pStyle w:val="41"/>
        <w:rPr>
          <w:rFonts w:ascii="Huawei Sans" w:hAnsi="Huawei Sans" w:cs="Huawei Sans"/>
        </w:rPr>
      </w:pPr>
      <w:r w:rsidRPr="003B5A0E">
        <w:rPr>
          <w:rFonts w:ascii="Huawei Sans" w:hAnsi="Huawei Sans" w:cs="Huawei Sans"/>
        </w:rPr>
        <w:t>-A/--user-agent &lt;string&gt;</w:t>
      </w:r>
      <w:r w:rsidRPr="003B5A0E">
        <w:rPr>
          <w:rFonts w:ascii="Huawei Sans" w:hAnsi="Huawei Sans" w:cs="Huawei Sans"/>
        </w:rPr>
        <w:t>：设置用户代理发送给服务器；</w:t>
      </w:r>
    </w:p>
    <w:p w14:paraId="00F712EA" w14:textId="77777777" w:rsidR="001E5F70" w:rsidRPr="003B5A0E" w:rsidRDefault="001E5F70" w:rsidP="00F53396">
      <w:pPr>
        <w:pStyle w:val="41"/>
        <w:rPr>
          <w:rFonts w:ascii="Huawei Sans" w:hAnsi="Huawei Sans" w:cs="Huawei Sans"/>
        </w:rPr>
      </w:pPr>
      <w:r w:rsidRPr="003B5A0E">
        <w:rPr>
          <w:rFonts w:ascii="Huawei Sans" w:hAnsi="Huawei Sans" w:cs="Huawei Sans"/>
        </w:rPr>
        <w:t>-C/--continue-at &lt;offset&gt;</w:t>
      </w:r>
      <w:r w:rsidRPr="003B5A0E">
        <w:rPr>
          <w:rFonts w:ascii="Huawei Sans" w:hAnsi="Huawei Sans" w:cs="Huawei Sans"/>
        </w:rPr>
        <w:t>：断点续转；</w:t>
      </w:r>
    </w:p>
    <w:p w14:paraId="219D5980" w14:textId="77777777" w:rsidR="001E5F70" w:rsidRPr="003B5A0E" w:rsidRDefault="001E5F70" w:rsidP="00F53396">
      <w:pPr>
        <w:pStyle w:val="41"/>
        <w:rPr>
          <w:rFonts w:ascii="Huawei Sans" w:hAnsi="Huawei Sans" w:cs="Huawei Sans"/>
        </w:rPr>
      </w:pPr>
      <w:r w:rsidRPr="003B5A0E">
        <w:rPr>
          <w:rFonts w:ascii="Huawei Sans" w:hAnsi="Huawei Sans" w:cs="Huawei Sans"/>
        </w:rPr>
        <w:t>-D/--dump-header &lt;file&gt;</w:t>
      </w:r>
      <w:r w:rsidRPr="003B5A0E">
        <w:rPr>
          <w:rFonts w:ascii="Huawei Sans" w:hAnsi="Huawei Sans" w:cs="Huawei Sans"/>
        </w:rPr>
        <w:t>：把</w:t>
      </w:r>
      <w:r w:rsidRPr="003B5A0E">
        <w:rPr>
          <w:rFonts w:ascii="Huawei Sans" w:hAnsi="Huawei Sans" w:cs="Huawei Sans"/>
        </w:rPr>
        <w:t>header</w:t>
      </w:r>
      <w:r w:rsidRPr="003B5A0E">
        <w:rPr>
          <w:rFonts w:ascii="Huawei Sans" w:hAnsi="Huawei Sans" w:cs="Huawei Sans"/>
        </w:rPr>
        <w:t>信息写入到该文件中；</w:t>
      </w:r>
    </w:p>
    <w:p w14:paraId="2C7F49B6" w14:textId="77777777" w:rsidR="001E5F70" w:rsidRPr="003B5A0E" w:rsidRDefault="001E5F70" w:rsidP="00F53396">
      <w:pPr>
        <w:pStyle w:val="41"/>
        <w:rPr>
          <w:rFonts w:ascii="Huawei Sans" w:hAnsi="Huawei Sans" w:cs="Huawei Sans"/>
        </w:rPr>
      </w:pPr>
      <w:r w:rsidRPr="003B5A0E">
        <w:rPr>
          <w:rFonts w:ascii="Huawei Sans" w:hAnsi="Huawei Sans" w:cs="Huawei Sans"/>
        </w:rPr>
        <w:t>-e/--referer</w:t>
      </w:r>
      <w:r w:rsidRPr="003B5A0E">
        <w:rPr>
          <w:rFonts w:ascii="Huawei Sans" w:hAnsi="Huawei Sans" w:cs="Huawei Sans"/>
        </w:rPr>
        <w:t>：来源网址；</w:t>
      </w:r>
    </w:p>
    <w:p w14:paraId="2A3B91AA" w14:textId="77777777" w:rsidR="001E5F70" w:rsidRPr="003B5A0E" w:rsidRDefault="001E5F70" w:rsidP="00F53396">
      <w:pPr>
        <w:pStyle w:val="41"/>
        <w:rPr>
          <w:rFonts w:ascii="Huawei Sans" w:hAnsi="Huawei Sans" w:cs="Huawei Sans"/>
        </w:rPr>
      </w:pPr>
      <w:r w:rsidRPr="003B5A0E">
        <w:rPr>
          <w:rFonts w:ascii="Huawei Sans" w:hAnsi="Huawei Sans" w:cs="Huawei Sans"/>
        </w:rPr>
        <w:t>-o/--output</w:t>
      </w:r>
      <w:r w:rsidRPr="003B5A0E">
        <w:rPr>
          <w:rFonts w:ascii="Huawei Sans" w:hAnsi="Huawei Sans" w:cs="Huawei Sans"/>
        </w:rPr>
        <w:t>：把输出写到该文件中；</w:t>
      </w:r>
    </w:p>
    <w:p w14:paraId="4A4FEDFA" w14:textId="77777777" w:rsidR="001E5F70" w:rsidRPr="003B5A0E" w:rsidRDefault="001E5F70" w:rsidP="00F53396">
      <w:pPr>
        <w:pStyle w:val="41"/>
        <w:rPr>
          <w:rFonts w:ascii="Huawei Sans" w:hAnsi="Huawei Sans" w:cs="Huawei Sans"/>
        </w:rPr>
      </w:pPr>
      <w:r w:rsidRPr="003B5A0E">
        <w:rPr>
          <w:rFonts w:ascii="Huawei Sans" w:hAnsi="Huawei Sans" w:cs="Huawei Sans"/>
        </w:rPr>
        <w:t>-O/--remote-name</w:t>
      </w:r>
      <w:r w:rsidRPr="003B5A0E">
        <w:rPr>
          <w:rFonts w:ascii="Huawei Sans" w:hAnsi="Huawei Sans" w:cs="Huawei Sans"/>
        </w:rPr>
        <w:t>：把输出写到该文件中，保留远程文件的文件名；</w:t>
      </w:r>
    </w:p>
    <w:p w14:paraId="77696F63" w14:textId="6BC06112" w:rsidR="001E5F70" w:rsidRPr="003B5A0E" w:rsidRDefault="001E5F70" w:rsidP="00F53396">
      <w:pPr>
        <w:pStyle w:val="41"/>
        <w:rPr>
          <w:rFonts w:ascii="Huawei Sans" w:hAnsi="Huawei Sans" w:cs="Huawei Sans"/>
        </w:rPr>
      </w:pPr>
      <w:r w:rsidRPr="003B5A0E">
        <w:rPr>
          <w:rFonts w:ascii="Huawei Sans" w:hAnsi="Huawei Sans" w:cs="Huawei Sans"/>
        </w:rPr>
        <w:t>-s/--silent</w:t>
      </w:r>
      <w:r w:rsidR="00BD42B2" w:rsidRPr="003B5A0E">
        <w:rPr>
          <w:rFonts w:ascii="Huawei Sans" w:hAnsi="Huawei Sans" w:cs="Huawei Sans"/>
        </w:rPr>
        <w:t>：静默</w:t>
      </w:r>
      <w:r w:rsidRPr="003B5A0E">
        <w:rPr>
          <w:rFonts w:ascii="Huawei Sans" w:hAnsi="Huawei Sans" w:cs="Huawei Sans"/>
        </w:rPr>
        <w:t>模式。不输出任何东西；</w:t>
      </w:r>
    </w:p>
    <w:p w14:paraId="22E33023" w14:textId="77777777" w:rsidR="001E5F70" w:rsidRPr="003B5A0E" w:rsidRDefault="001E5F70" w:rsidP="00F53396">
      <w:pPr>
        <w:pStyle w:val="41"/>
        <w:rPr>
          <w:rFonts w:ascii="Huawei Sans" w:hAnsi="Huawei Sans" w:cs="Huawei Sans"/>
        </w:rPr>
      </w:pPr>
      <w:r w:rsidRPr="003B5A0E">
        <w:rPr>
          <w:rFonts w:ascii="Huawei Sans" w:hAnsi="Huawei Sans" w:cs="Huawei Sans"/>
        </w:rPr>
        <w:t>-T/--upload-file &lt;file&gt;</w:t>
      </w:r>
      <w:r w:rsidRPr="003B5A0E">
        <w:rPr>
          <w:rFonts w:ascii="Huawei Sans" w:hAnsi="Huawei Sans" w:cs="Huawei Sans"/>
        </w:rPr>
        <w:t>：上传文件；</w:t>
      </w:r>
    </w:p>
    <w:p w14:paraId="00BA7C45" w14:textId="77777777" w:rsidR="001E5F70" w:rsidRPr="003B5A0E" w:rsidRDefault="001E5F70" w:rsidP="00F53396">
      <w:pPr>
        <w:pStyle w:val="41"/>
        <w:rPr>
          <w:rFonts w:ascii="Huawei Sans" w:hAnsi="Huawei Sans" w:cs="Huawei Sans"/>
        </w:rPr>
      </w:pPr>
      <w:r w:rsidRPr="003B5A0E">
        <w:rPr>
          <w:rFonts w:ascii="Huawei Sans" w:hAnsi="Huawei Sans" w:cs="Huawei Sans"/>
        </w:rPr>
        <w:t>-u/--user &lt;user[:password]&gt;</w:t>
      </w:r>
      <w:r w:rsidRPr="003B5A0E">
        <w:rPr>
          <w:rFonts w:ascii="Huawei Sans" w:hAnsi="Huawei Sans" w:cs="Huawei Sans"/>
        </w:rPr>
        <w:t>：设置服务器的用户和密码；</w:t>
      </w:r>
    </w:p>
    <w:p w14:paraId="0D3E1678" w14:textId="77777777" w:rsidR="001E5F70" w:rsidRPr="003B5A0E" w:rsidRDefault="001E5F70" w:rsidP="00F53396">
      <w:pPr>
        <w:pStyle w:val="41"/>
        <w:rPr>
          <w:rFonts w:ascii="Huawei Sans" w:hAnsi="Huawei Sans" w:cs="Huawei Sans"/>
        </w:rPr>
      </w:pPr>
      <w:r w:rsidRPr="003B5A0E">
        <w:rPr>
          <w:rFonts w:ascii="Huawei Sans" w:hAnsi="Huawei Sans" w:cs="Huawei Sans"/>
        </w:rPr>
        <w:t>-x/--proxy &lt;host[:port]&gt;</w:t>
      </w:r>
      <w:r w:rsidRPr="003B5A0E">
        <w:rPr>
          <w:rFonts w:ascii="Huawei Sans" w:hAnsi="Huawei Sans" w:cs="Huawei Sans"/>
        </w:rPr>
        <w:t>：在给定的端口上使用</w:t>
      </w:r>
      <w:r w:rsidRPr="003B5A0E">
        <w:rPr>
          <w:rFonts w:ascii="Huawei Sans" w:hAnsi="Huawei Sans" w:cs="Huawei Sans"/>
        </w:rPr>
        <w:t>HTTP</w:t>
      </w:r>
      <w:r w:rsidRPr="003B5A0E">
        <w:rPr>
          <w:rFonts w:ascii="Huawei Sans" w:hAnsi="Huawei Sans" w:cs="Huawei Sans"/>
        </w:rPr>
        <w:t>代理；</w:t>
      </w:r>
    </w:p>
    <w:p w14:paraId="21F0C44D" w14:textId="77777777" w:rsidR="001E5F70" w:rsidRPr="003B5A0E" w:rsidRDefault="001E5F70" w:rsidP="00F53396">
      <w:pPr>
        <w:pStyle w:val="41"/>
        <w:rPr>
          <w:rFonts w:ascii="Huawei Sans" w:hAnsi="Huawei Sans" w:cs="Huawei Sans"/>
        </w:rPr>
      </w:pPr>
      <w:r w:rsidRPr="003B5A0E">
        <w:rPr>
          <w:rFonts w:ascii="Huawei Sans" w:hAnsi="Huawei Sans" w:cs="Huawei Sans"/>
        </w:rPr>
        <w:t>-#/--progress-bar</w:t>
      </w:r>
      <w:r w:rsidRPr="003B5A0E">
        <w:rPr>
          <w:rFonts w:ascii="Huawei Sans" w:hAnsi="Huawei Sans" w:cs="Huawei Sans"/>
        </w:rPr>
        <w:t>：进度</w:t>
      </w:r>
      <w:proofErr w:type="gramStart"/>
      <w:r w:rsidRPr="003B5A0E">
        <w:rPr>
          <w:rFonts w:ascii="Huawei Sans" w:hAnsi="Huawei Sans" w:cs="Huawei Sans"/>
        </w:rPr>
        <w:t>条显示</w:t>
      </w:r>
      <w:proofErr w:type="gramEnd"/>
      <w:r w:rsidRPr="003B5A0E">
        <w:rPr>
          <w:rFonts w:ascii="Huawei Sans" w:hAnsi="Huawei Sans" w:cs="Huawei Sans"/>
        </w:rPr>
        <w:t>当前的传送状态。</w:t>
      </w:r>
    </w:p>
    <w:p w14:paraId="2CA7809F" w14:textId="77777777" w:rsidR="001E5F70" w:rsidRPr="003B5A0E" w:rsidRDefault="001E5F70" w:rsidP="00933141">
      <w:pPr>
        <w:pStyle w:val="1e"/>
      </w:pPr>
      <w:r w:rsidRPr="003B5A0E">
        <w:t>参数说明：</w:t>
      </w:r>
    </w:p>
    <w:p w14:paraId="30FE3043" w14:textId="77777777" w:rsidR="001E5F70" w:rsidRPr="003B5A0E" w:rsidRDefault="001E5F70" w:rsidP="00F53396">
      <w:pPr>
        <w:pStyle w:val="41"/>
        <w:rPr>
          <w:rFonts w:ascii="Huawei Sans" w:hAnsi="Huawei Sans" w:cs="Huawei Sans"/>
        </w:rPr>
      </w:pPr>
      <w:r w:rsidRPr="003B5A0E">
        <w:rPr>
          <w:rFonts w:ascii="Huawei Sans" w:hAnsi="Huawei Sans" w:cs="Huawei Sans"/>
        </w:rPr>
        <w:t>URL</w:t>
      </w:r>
      <w:r w:rsidRPr="003B5A0E">
        <w:rPr>
          <w:rFonts w:ascii="Huawei Sans" w:hAnsi="Huawei Sans" w:cs="Huawei Sans"/>
        </w:rPr>
        <w:t>：指定的文件传输</w:t>
      </w:r>
      <w:r w:rsidRPr="003B5A0E">
        <w:rPr>
          <w:rFonts w:ascii="Huawei Sans" w:hAnsi="Huawei Sans" w:cs="Huawei Sans"/>
        </w:rPr>
        <w:t>URL</w:t>
      </w:r>
      <w:r w:rsidRPr="003B5A0E">
        <w:rPr>
          <w:rFonts w:ascii="Huawei Sans" w:hAnsi="Huawei Sans" w:cs="Huawei Sans"/>
        </w:rPr>
        <w:t>地址。</w:t>
      </w:r>
    </w:p>
    <w:p w14:paraId="228E4A07" w14:textId="77777777" w:rsidR="001E5F70" w:rsidRPr="003B5A0E" w:rsidRDefault="001E5F70" w:rsidP="00933141">
      <w:pPr>
        <w:pStyle w:val="1e"/>
      </w:pPr>
      <w:r w:rsidRPr="003B5A0E">
        <w:t>命令示例：</w:t>
      </w:r>
    </w:p>
    <w:p w14:paraId="47BABBE8"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url(</w:t>
      </w:r>
      <w:hyperlink r:id="rId57" w:history="1">
        <w:r w:rsidRPr="003B5A0E">
          <w:rPr>
            <w:rFonts w:ascii="Huawei Sans" w:hAnsi="Huawei Sans" w:cs="Huawei Sans"/>
          </w:rPr>
          <w:t>https://mirrors.huaweicloud.com/repository/conf/CentOS-7-anon.repo)</w:t>
        </w:r>
        <w:r w:rsidRPr="003B5A0E">
          <w:rPr>
            <w:rFonts w:ascii="Huawei Sans" w:hAnsi="Huawei Sans" w:cs="Huawei Sans"/>
          </w:rPr>
          <w:t>的内容保存到</w:t>
        </w:r>
        <w:r w:rsidRPr="003B5A0E">
          <w:rPr>
            <w:rFonts w:ascii="Huawei Sans" w:hAnsi="Huawei Sans" w:cs="Huawei Sans"/>
          </w:rPr>
          <w:t>/etc/yum.repos.d/CentOS-Base.repo</w:t>
        </w:r>
      </w:hyperlink>
      <w:r w:rsidRPr="003B5A0E">
        <w:rPr>
          <w:rFonts w:ascii="Huawei Sans" w:hAnsi="Huawei Sans" w:cs="Huawei Sans"/>
        </w:rPr>
        <w:t>文件中。</w:t>
      </w:r>
    </w:p>
    <w:p w14:paraId="61C78ECE" w14:textId="77777777" w:rsidR="001E5F70" w:rsidRPr="003B5A0E" w:rsidRDefault="001E5F70" w:rsidP="00933141">
      <w:pPr>
        <w:pStyle w:val="affffc"/>
      </w:pPr>
      <w:proofErr w:type="gramStart"/>
      <w:r w:rsidRPr="003B5A0E">
        <w:t>curl</w:t>
      </w:r>
      <w:proofErr w:type="gramEnd"/>
      <w:r w:rsidRPr="003B5A0E">
        <w:t xml:space="preserve"> -o /etc/yum.repos.d/CentOS-Base.repo</w:t>
      </w:r>
      <w:r w:rsidRPr="003B5A0E">
        <w:rPr>
          <w:shd w:val="clear" w:color="auto" w:fill="auto"/>
        </w:rPr>
        <w:t xml:space="preserve"> </w:t>
      </w:r>
      <w:hyperlink r:id="rId58" w:history="1">
        <w:r w:rsidRPr="003B5A0E">
          <w:rPr>
            <w:shd w:val="clear" w:color="auto" w:fill="auto"/>
          </w:rPr>
          <w:t>https://mirrors.huaweicloud.com/repository/conf/CentOS-7-anon.repo</w:t>
        </w:r>
      </w:hyperlink>
    </w:p>
    <w:p w14:paraId="3FBE5CFD" w14:textId="77777777" w:rsidR="001E5F70" w:rsidRPr="003B5A0E" w:rsidRDefault="001E5F70" w:rsidP="00F53396">
      <w:pPr>
        <w:pStyle w:val="41"/>
        <w:rPr>
          <w:rFonts w:ascii="Huawei Sans" w:hAnsi="Huawei Sans" w:cs="Huawei Sans"/>
        </w:rPr>
      </w:pPr>
      <w:r w:rsidRPr="003B5A0E">
        <w:rPr>
          <w:rFonts w:ascii="Huawei Sans" w:hAnsi="Huawei Sans" w:cs="Huawei Sans"/>
        </w:rPr>
        <w:t>如果在传输过程中掉线，可以使用</w:t>
      </w:r>
      <w:r w:rsidRPr="003B5A0E">
        <w:rPr>
          <w:rFonts w:ascii="Huawei Sans" w:hAnsi="Huawei Sans" w:cs="Huawei Sans"/>
        </w:rPr>
        <w:t>-C</w:t>
      </w:r>
      <w:r w:rsidRPr="003B5A0E">
        <w:rPr>
          <w:rFonts w:ascii="Huawei Sans" w:hAnsi="Huawei Sans" w:cs="Huawei Sans"/>
        </w:rPr>
        <w:t>的方式进行续传。</w:t>
      </w:r>
    </w:p>
    <w:p w14:paraId="05021BD2" w14:textId="77777777" w:rsidR="001E5F70" w:rsidRPr="003B5A0E" w:rsidRDefault="001E5F70" w:rsidP="00933141">
      <w:pPr>
        <w:pStyle w:val="affffc"/>
        <w:rPr>
          <w:shd w:val="clear" w:color="auto" w:fill="auto"/>
        </w:rPr>
      </w:pPr>
      <w:proofErr w:type="gramStart"/>
      <w:r w:rsidRPr="003B5A0E">
        <w:rPr>
          <w:shd w:val="clear" w:color="auto" w:fill="auto"/>
        </w:rPr>
        <w:t>curl</w:t>
      </w:r>
      <w:proofErr w:type="gramEnd"/>
      <w:r w:rsidRPr="003B5A0E">
        <w:rPr>
          <w:shd w:val="clear" w:color="auto" w:fill="auto"/>
        </w:rPr>
        <w:t xml:space="preserve"> -C -O </w:t>
      </w:r>
      <w:hyperlink r:id="rId59" w:history="1">
        <w:r w:rsidRPr="003B5A0E">
          <w:rPr>
            <w:shd w:val="clear" w:color="auto" w:fill="auto"/>
          </w:rPr>
          <w:t>https://mirrors.huaweicloud.com/repository/conf/CentOS-7-anon.repo</w:t>
        </w:r>
      </w:hyperlink>
    </w:p>
    <w:p w14:paraId="3CF20CD3" w14:textId="39D5E088" w:rsidR="001E5F70" w:rsidRPr="003B5A0E" w:rsidRDefault="001E5F70" w:rsidP="001E5F70">
      <w:pPr>
        <w:pStyle w:val="2"/>
        <w:numPr>
          <w:ilvl w:val="1"/>
          <w:numId w:val="4"/>
        </w:numPr>
        <w:rPr>
          <w:rFonts w:ascii="Huawei Sans" w:hAnsi="Huawei Sans" w:cs="Huawei Sans"/>
        </w:rPr>
      </w:pPr>
      <w:bookmarkStart w:id="77" w:name="_Toc51057487"/>
      <w:bookmarkStart w:id="78" w:name="_Toc51158853"/>
      <w:bookmarkStart w:id="79" w:name="_Toc51335098"/>
      <w:bookmarkStart w:id="80" w:name="_Toc53763777"/>
      <w:r w:rsidRPr="003B5A0E">
        <w:rPr>
          <w:rFonts w:ascii="Huawei Sans" w:hAnsi="Huawei Sans" w:cs="Huawei Sans"/>
        </w:rPr>
        <w:lastRenderedPageBreak/>
        <w:t>yum</w:t>
      </w:r>
      <w:bookmarkEnd w:id="77"/>
      <w:bookmarkEnd w:id="78"/>
      <w:bookmarkEnd w:id="79"/>
      <w:bookmarkEnd w:id="80"/>
    </w:p>
    <w:p w14:paraId="2CE2C3B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 xml:space="preserve">Shell </w:t>
      </w:r>
      <w:r w:rsidRPr="003B5A0E">
        <w:rPr>
          <w:rFonts w:ascii="Huawei Sans" w:eastAsia="方正兰亭黑简体" w:hAnsi="Huawei Sans" w:cs="Huawei Sans"/>
        </w:rPr>
        <w:t>前端软件包管理器。基于</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包管理，能够从指定的服务器自动下载</w:t>
      </w:r>
      <w:r w:rsidRPr="003B5A0E">
        <w:rPr>
          <w:rFonts w:ascii="Huawei Sans" w:eastAsia="方正兰亭黑简体" w:hAnsi="Huawei Sans" w:cs="Huawei Sans"/>
        </w:rPr>
        <w:t xml:space="preserve"> RPM </w:t>
      </w:r>
      <w:r w:rsidRPr="003B5A0E">
        <w:rPr>
          <w:rFonts w:ascii="Huawei Sans" w:eastAsia="方正兰亭黑简体" w:hAnsi="Huawei Sans" w:cs="Huawei Sans"/>
        </w:rPr>
        <w:t>包并且安装，可以自动处理依赖性关系，并且一次安装所有依赖的软体包，无须繁琐地一次次下载和安装。</w:t>
      </w:r>
    </w:p>
    <w:p w14:paraId="127AD46B" w14:textId="77777777" w:rsidR="001E5F70" w:rsidRPr="003B5A0E" w:rsidRDefault="001E5F70" w:rsidP="00933141">
      <w:pPr>
        <w:pStyle w:val="1e"/>
      </w:pPr>
      <w:r w:rsidRPr="003B5A0E">
        <w:t>命令语法：</w:t>
      </w:r>
    </w:p>
    <w:p w14:paraId="0D33C24C" w14:textId="77777777" w:rsidR="001E5F70" w:rsidRPr="003B5A0E" w:rsidRDefault="001E5F70" w:rsidP="00933141">
      <w:pPr>
        <w:pStyle w:val="affffc"/>
      </w:pPr>
      <w:proofErr w:type="gramStart"/>
      <w:r w:rsidRPr="003B5A0E">
        <w:t>yum</w:t>
      </w:r>
      <w:proofErr w:type="gramEnd"/>
      <w:r w:rsidRPr="003B5A0E">
        <w:t xml:space="preserve"> [options] [command] [package ...]</w:t>
      </w:r>
    </w:p>
    <w:p w14:paraId="15B1A4A5"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常用选项：</w:t>
      </w:r>
    </w:p>
    <w:p w14:paraId="5B0608E9" w14:textId="77777777" w:rsidR="001E5F70" w:rsidRPr="003B5A0E" w:rsidRDefault="001E5F70" w:rsidP="00F53396">
      <w:pPr>
        <w:pStyle w:val="41"/>
        <w:rPr>
          <w:rFonts w:ascii="Huawei Sans" w:hAnsi="Huawei Sans" w:cs="Huawei Sans"/>
        </w:rPr>
      </w:pPr>
      <w:r w:rsidRPr="003B5A0E">
        <w:rPr>
          <w:rFonts w:ascii="Huawei Sans" w:hAnsi="Huawei Sans" w:cs="Huawei Sans"/>
        </w:rPr>
        <w:t>-h</w:t>
      </w:r>
      <w:r w:rsidRPr="003B5A0E">
        <w:rPr>
          <w:rFonts w:ascii="Huawei Sans" w:hAnsi="Huawei Sans" w:cs="Huawei Sans"/>
        </w:rPr>
        <w:t>：查看帮助；</w:t>
      </w:r>
    </w:p>
    <w:p w14:paraId="1190AA9D" w14:textId="77777777" w:rsidR="001E5F70" w:rsidRPr="003B5A0E" w:rsidRDefault="001E5F70" w:rsidP="00F53396">
      <w:pPr>
        <w:pStyle w:val="41"/>
        <w:rPr>
          <w:rFonts w:ascii="Huawei Sans" w:hAnsi="Huawei Sans" w:cs="Huawei Sans"/>
        </w:rPr>
      </w:pPr>
      <w:r w:rsidRPr="003B5A0E">
        <w:rPr>
          <w:rFonts w:ascii="Huawei Sans" w:hAnsi="Huawei Sans" w:cs="Huawei Sans"/>
        </w:rPr>
        <w:t>-y</w:t>
      </w:r>
      <w:r w:rsidRPr="003B5A0E">
        <w:rPr>
          <w:rFonts w:ascii="Huawei Sans" w:hAnsi="Huawei Sans" w:cs="Huawei Sans"/>
        </w:rPr>
        <w:t>：当安装过程提示选择全部为</w:t>
      </w:r>
      <w:r w:rsidRPr="003B5A0E">
        <w:rPr>
          <w:rFonts w:ascii="Huawei Sans" w:hAnsi="Huawei Sans" w:cs="Huawei Sans"/>
        </w:rPr>
        <w:t xml:space="preserve"> "yes"</w:t>
      </w:r>
      <w:r w:rsidRPr="003B5A0E">
        <w:rPr>
          <w:rFonts w:ascii="Huawei Sans" w:hAnsi="Huawei Sans" w:cs="Huawei Sans"/>
        </w:rPr>
        <w:t>；</w:t>
      </w:r>
    </w:p>
    <w:p w14:paraId="75EE05F3" w14:textId="77777777" w:rsidR="001E5F70" w:rsidRPr="003B5A0E" w:rsidRDefault="001E5F70" w:rsidP="00F53396">
      <w:pPr>
        <w:pStyle w:val="41"/>
        <w:rPr>
          <w:rFonts w:ascii="Huawei Sans" w:hAnsi="Huawei Sans" w:cs="Huawei Sans"/>
        </w:rPr>
      </w:pPr>
      <w:r w:rsidRPr="003B5A0E">
        <w:rPr>
          <w:rFonts w:ascii="Huawei Sans" w:hAnsi="Huawei Sans" w:cs="Huawei Sans"/>
        </w:rPr>
        <w:t>-q</w:t>
      </w:r>
      <w:r w:rsidRPr="003B5A0E">
        <w:rPr>
          <w:rFonts w:ascii="Huawei Sans" w:hAnsi="Huawei Sans" w:cs="Huawei Sans"/>
        </w:rPr>
        <w:t>：不显示安装的过程。</w:t>
      </w:r>
    </w:p>
    <w:p w14:paraId="47672EF7" w14:textId="77777777" w:rsidR="001E5F70" w:rsidRPr="003B5A0E" w:rsidRDefault="001E5F70" w:rsidP="001E5F70">
      <w:pPr>
        <w:pStyle w:val="ItemListTextinTable"/>
        <w:rPr>
          <w:rFonts w:ascii="Huawei Sans" w:eastAsia="方正兰亭黑简体" w:hAnsi="Huawei Sans" w:cs="Huawei Sans"/>
        </w:rPr>
      </w:pPr>
      <w:r w:rsidRPr="003B5A0E">
        <w:rPr>
          <w:rFonts w:ascii="Huawei Sans" w:eastAsia="方正兰亭黑简体" w:hAnsi="Huawei Sans" w:cs="Huawei Sans"/>
        </w:rPr>
        <w:t>参数说明：</w:t>
      </w:r>
    </w:p>
    <w:p w14:paraId="5C81A4F4" w14:textId="77777777" w:rsidR="001E5F70" w:rsidRPr="003B5A0E" w:rsidRDefault="001E5F70" w:rsidP="00F53396">
      <w:pPr>
        <w:pStyle w:val="41"/>
        <w:rPr>
          <w:rFonts w:ascii="Huawei Sans" w:hAnsi="Huawei Sans" w:cs="Huawei Sans"/>
        </w:rPr>
      </w:pPr>
      <w:r w:rsidRPr="003B5A0E">
        <w:rPr>
          <w:rFonts w:ascii="Huawei Sans" w:hAnsi="Huawei Sans" w:cs="Huawei Sans"/>
        </w:rPr>
        <w:t>command</w:t>
      </w:r>
      <w:r w:rsidRPr="003B5A0E">
        <w:rPr>
          <w:rFonts w:ascii="Huawei Sans" w:hAnsi="Huawei Sans" w:cs="Huawei Sans"/>
        </w:rPr>
        <w:t>：要进行的操作。</w:t>
      </w:r>
    </w:p>
    <w:p w14:paraId="74A1FBB4" w14:textId="77777777" w:rsidR="001E5F70" w:rsidRPr="003B5A0E" w:rsidRDefault="001E5F70" w:rsidP="00F53396">
      <w:pPr>
        <w:pStyle w:val="41"/>
        <w:rPr>
          <w:rFonts w:ascii="Huawei Sans" w:hAnsi="Huawei Sans" w:cs="Huawei Sans"/>
        </w:rPr>
      </w:pPr>
      <w:r w:rsidRPr="003B5A0E">
        <w:rPr>
          <w:rFonts w:ascii="Huawei Sans" w:hAnsi="Huawei Sans" w:cs="Huawei Sans"/>
        </w:rPr>
        <w:t>package</w:t>
      </w:r>
      <w:r w:rsidRPr="003B5A0E">
        <w:rPr>
          <w:rFonts w:ascii="Huawei Sans" w:hAnsi="Huawei Sans" w:cs="Huawei Sans"/>
        </w:rPr>
        <w:t>：安装的包名。</w:t>
      </w:r>
    </w:p>
    <w:p w14:paraId="05422B25" w14:textId="77777777" w:rsidR="001E5F70" w:rsidRPr="003B5A0E" w:rsidRDefault="001E5F70" w:rsidP="00933141">
      <w:pPr>
        <w:pStyle w:val="1e"/>
      </w:pPr>
      <w:r w:rsidRPr="003B5A0E">
        <w:t>命令示例：</w:t>
      </w:r>
    </w:p>
    <w:p w14:paraId="567DDC91"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列出所有可更新的软件清单命令：</w:t>
      </w:r>
    </w:p>
    <w:p w14:paraId="3583945F" w14:textId="77777777" w:rsidR="001E5F70" w:rsidRPr="003B5A0E" w:rsidRDefault="001E5F70" w:rsidP="00933141">
      <w:pPr>
        <w:pStyle w:val="affffc"/>
      </w:pPr>
      <w:proofErr w:type="gramStart"/>
      <w:r w:rsidRPr="003B5A0E">
        <w:t>yum</w:t>
      </w:r>
      <w:proofErr w:type="gramEnd"/>
      <w:r w:rsidRPr="003B5A0E">
        <w:t xml:space="preserve"> check-update</w:t>
      </w:r>
    </w:p>
    <w:p w14:paraId="13DFD75B" w14:textId="77777777" w:rsidR="001E5F70" w:rsidRPr="003B5A0E" w:rsidRDefault="001E5F70" w:rsidP="00F53396">
      <w:pPr>
        <w:pStyle w:val="41"/>
        <w:rPr>
          <w:rFonts w:ascii="Huawei Sans" w:hAnsi="Huawei Sans" w:cs="Huawei Sans"/>
        </w:rPr>
      </w:pPr>
      <w:r w:rsidRPr="003B5A0E">
        <w:rPr>
          <w:rFonts w:ascii="Huawei Sans" w:hAnsi="Huawei Sans" w:cs="Huawei Sans"/>
        </w:rPr>
        <w:t>更新所有软件命令：</w:t>
      </w:r>
    </w:p>
    <w:p w14:paraId="0D55858B" w14:textId="77777777" w:rsidR="001E5F70" w:rsidRPr="003B5A0E" w:rsidRDefault="001E5F70" w:rsidP="00933141">
      <w:pPr>
        <w:pStyle w:val="affffc"/>
      </w:pPr>
      <w:proofErr w:type="gramStart"/>
      <w:r w:rsidRPr="003B5A0E">
        <w:t>yum</w:t>
      </w:r>
      <w:proofErr w:type="gramEnd"/>
      <w:r w:rsidRPr="003B5A0E">
        <w:t xml:space="preserve"> update</w:t>
      </w:r>
    </w:p>
    <w:p w14:paraId="24F0E3EA" w14:textId="77777777" w:rsidR="001E5F70" w:rsidRPr="003B5A0E" w:rsidRDefault="001E5F70" w:rsidP="00F53396">
      <w:pPr>
        <w:pStyle w:val="41"/>
        <w:rPr>
          <w:rFonts w:ascii="Huawei Sans" w:hAnsi="Huawei Sans" w:cs="Huawei Sans"/>
        </w:rPr>
      </w:pPr>
      <w:r w:rsidRPr="003B5A0E">
        <w:rPr>
          <w:rFonts w:ascii="Huawei Sans" w:hAnsi="Huawei Sans" w:cs="Huawei Sans"/>
        </w:rPr>
        <w:t>列出所有可安</w:t>
      </w:r>
      <w:r w:rsidRPr="003B5A0E">
        <w:rPr>
          <w:rFonts w:ascii="Huawei Sans" w:eastAsia="宋体" w:hAnsi="Huawei Sans" w:cs="Huawei Sans"/>
        </w:rPr>
        <w:t>裝</w:t>
      </w:r>
      <w:r w:rsidRPr="003B5A0E">
        <w:rPr>
          <w:rFonts w:ascii="Huawei Sans" w:hAnsi="Huawei Sans" w:cs="Huawei Sans"/>
        </w:rPr>
        <w:t>的软件清单命令：</w:t>
      </w:r>
    </w:p>
    <w:p w14:paraId="4864473F" w14:textId="77777777" w:rsidR="001E5F70" w:rsidRPr="003B5A0E" w:rsidRDefault="001E5F70" w:rsidP="00933141">
      <w:pPr>
        <w:pStyle w:val="affffc"/>
      </w:pPr>
      <w:proofErr w:type="gramStart"/>
      <w:r w:rsidRPr="003B5A0E">
        <w:t>yum</w:t>
      </w:r>
      <w:proofErr w:type="gramEnd"/>
      <w:r w:rsidRPr="003B5A0E">
        <w:t xml:space="preserve"> list</w:t>
      </w:r>
    </w:p>
    <w:p w14:paraId="4A0E216A" w14:textId="77777777" w:rsidR="001E5F70" w:rsidRPr="003B5A0E" w:rsidRDefault="001E5F70" w:rsidP="00F53396">
      <w:pPr>
        <w:pStyle w:val="41"/>
        <w:rPr>
          <w:rFonts w:ascii="Huawei Sans" w:hAnsi="Huawei Sans" w:cs="Huawei Sans"/>
        </w:rPr>
      </w:pPr>
      <w:r w:rsidRPr="003B5A0E">
        <w:rPr>
          <w:rFonts w:ascii="Huawei Sans" w:hAnsi="Huawei Sans" w:cs="Huawei Sans"/>
        </w:rPr>
        <w:t>安装指定的软件：</w:t>
      </w:r>
    </w:p>
    <w:p w14:paraId="1B24BE12" w14:textId="77777777" w:rsidR="001E5F70" w:rsidRPr="003B5A0E" w:rsidRDefault="001E5F70" w:rsidP="00933141">
      <w:pPr>
        <w:pStyle w:val="affffc"/>
      </w:pPr>
      <w:proofErr w:type="gramStart"/>
      <w:r w:rsidRPr="003B5A0E">
        <w:t>yum</w:t>
      </w:r>
      <w:proofErr w:type="gramEnd"/>
      <w:r w:rsidRPr="003B5A0E">
        <w:t xml:space="preserve"> install -y libaio-devel flex bison ncurses-devel glibc.devel patch lsb_release wget python3</w:t>
      </w:r>
    </w:p>
    <w:p w14:paraId="6B9C74DB" w14:textId="13AD755A" w:rsidR="001E5F70" w:rsidRPr="003B5A0E" w:rsidRDefault="001E5F70" w:rsidP="001E5F70">
      <w:pPr>
        <w:pStyle w:val="2"/>
        <w:numPr>
          <w:ilvl w:val="1"/>
          <w:numId w:val="4"/>
        </w:numPr>
        <w:rPr>
          <w:rFonts w:ascii="Huawei Sans" w:hAnsi="Huawei Sans" w:cs="Huawei Sans"/>
        </w:rPr>
      </w:pPr>
      <w:bookmarkStart w:id="81" w:name="_Toc51057488"/>
      <w:bookmarkStart w:id="82" w:name="_Toc51158854"/>
      <w:bookmarkStart w:id="83" w:name="_Toc51335099"/>
      <w:bookmarkStart w:id="84" w:name="_Toc53763778"/>
      <w:r w:rsidRPr="003B5A0E">
        <w:rPr>
          <w:rFonts w:ascii="Huawei Sans" w:hAnsi="Huawei Sans" w:cs="Huawei Sans"/>
        </w:rPr>
        <w:t>wget</w:t>
      </w:r>
      <w:bookmarkEnd w:id="81"/>
      <w:bookmarkEnd w:id="82"/>
      <w:bookmarkEnd w:id="83"/>
      <w:bookmarkEnd w:id="84"/>
    </w:p>
    <w:p w14:paraId="6C3BD7DD" w14:textId="77777777" w:rsidR="001E5F70" w:rsidRPr="003B5A0E" w:rsidRDefault="001E5F70" w:rsidP="00933141">
      <w:pPr>
        <w:pStyle w:val="1e"/>
      </w:pPr>
      <w:r w:rsidRPr="003B5A0E">
        <w:t>wget</w:t>
      </w:r>
      <w:r w:rsidRPr="003B5A0E">
        <w:t>是</w:t>
      </w:r>
      <w:r w:rsidRPr="003B5A0E">
        <w:t>Linux</w:t>
      </w:r>
      <w:r w:rsidRPr="003B5A0E">
        <w:t>下下载文件的最常用命令。</w:t>
      </w:r>
      <w:r w:rsidRPr="003B5A0E">
        <w:t>wget</w:t>
      </w:r>
      <w:r w:rsidRPr="003B5A0E">
        <w:t>支持</w:t>
      </w:r>
      <w:r w:rsidRPr="003B5A0E">
        <w:t>HTTP,HTTPS</w:t>
      </w:r>
      <w:r w:rsidRPr="003B5A0E">
        <w:t>和</w:t>
      </w:r>
      <w:r w:rsidRPr="003B5A0E">
        <w:t>FTP</w:t>
      </w:r>
      <w:r w:rsidRPr="003B5A0E">
        <w:t>协议</w:t>
      </w:r>
      <w:r w:rsidRPr="003B5A0E">
        <w:t>,</w:t>
      </w:r>
      <w:r w:rsidRPr="003B5A0E">
        <w:t>支持自动下载</w:t>
      </w:r>
      <w:r w:rsidRPr="003B5A0E">
        <w:t>,</w:t>
      </w:r>
      <w:r w:rsidRPr="003B5A0E">
        <w:t>即可以在用户退出系统后在后台执行</w:t>
      </w:r>
      <w:r w:rsidRPr="003B5A0E">
        <w:t>,</w:t>
      </w:r>
      <w:r w:rsidRPr="003B5A0E">
        <w:t>直到下载结束。</w:t>
      </w:r>
    </w:p>
    <w:p w14:paraId="4ED51F1D" w14:textId="77777777" w:rsidR="001E5F70" w:rsidRPr="003B5A0E" w:rsidRDefault="001E5F70" w:rsidP="00933141">
      <w:pPr>
        <w:pStyle w:val="1e"/>
      </w:pPr>
      <w:r w:rsidRPr="003B5A0E">
        <w:t>命令语法</w:t>
      </w:r>
      <w:r w:rsidRPr="003B5A0E">
        <w:t>:</w:t>
      </w:r>
    </w:p>
    <w:p w14:paraId="61176FAE" w14:textId="77777777" w:rsidR="001E5F70" w:rsidRPr="003B5A0E" w:rsidRDefault="001E5F70" w:rsidP="00933141">
      <w:pPr>
        <w:pStyle w:val="affffc"/>
      </w:pPr>
      <w:r w:rsidRPr="003B5A0E">
        <w:t>wget [</w:t>
      </w:r>
      <w:r w:rsidRPr="003B5A0E">
        <w:t>选项</w:t>
      </w:r>
      <w:r w:rsidRPr="003B5A0E">
        <w:t>] [URL]</w:t>
      </w:r>
    </w:p>
    <w:p w14:paraId="5B243F60" w14:textId="77777777" w:rsidR="001E5F70" w:rsidRPr="003B5A0E" w:rsidRDefault="001E5F70" w:rsidP="00933141">
      <w:pPr>
        <w:pStyle w:val="1e"/>
      </w:pPr>
      <w:r w:rsidRPr="003B5A0E">
        <w:t>常用选项</w:t>
      </w:r>
      <w:r w:rsidRPr="003B5A0E">
        <w:t>:</w:t>
      </w:r>
    </w:p>
    <w:p w14:paraId="18A02590" w14:textId="77777777" w:rsidR="001E5F70" w:rsidRPr="003B5A0E" w:rsidRDefault="001E5F70" w:rsidP="00F53396">
      <w:pPr>
        <w:pStyle w:val="41"/>
        <w:rPr>
          <w:rFonts w:ascii="Huawei Sans" w:hAnsi="Huawei Sans" w:cs="Huawei Sans"/>
        </w:rPr>
      </w:pPr>
      <w:r w:rsidRPr="003B5A0E">
        <w:rPr>
          <w:rFonts w:ascii="Huawei Sans" w:hAnsi="Huawei Sans" w:cs="Huawei Sans"/>
        </w:rPr>
        <w:t>-c</w:t>
      </w:r>
      <w:r w:rsidRPr="003B5A0E">
        <w:rPr>
          <w:rFonts w:ascii="Huawei Sans" w:hAnsi="Huawei Sans" w:cs="Huawei Sans"/>
        </w:rPr>
        <w:t>：接着</w:t>
      </w:r>
      <w:proofErr w:type="gramStart"/>
      <w:r w:rsidRPr="003B5A0E">
        <w:rPr>
          <w:rFonts w:ascii="Huawei Sans" w:hAnsi="Huawei Sans" w:cs="Huawei Sans"/>
        </w:rPr>
        <w:t>下载没下载</w:t>
      </w:r>
      <w:proofErr w:type="gramEnd"/>
      <w:r w:rsidRPr="003B5A0E">
        <w:rPr>
          <w:rFonts w:ascii="Huawei Sans" w:hAnsi="Huawei Sans" w:cs="Huawei Sans"/>
        </w:rPr>
        <w:t>完的文件；</w:t>
      </w:r>
    </w:p>
    <w:p w14:paraId="52CDB710" w14:textId="77777777" w:rsidR="001E5F70" w:rsidRPr="003B5A0E" w:rsidRDefault="001E5F70" w:rsidP="00F53396">
      <w:pPr>
        <w:pStyle w:val="41"/>
        <w:rPr>
          <w:rFonts w:ascii="Huawei Sans" w:hAnsi="Huawei Sans" w:cs="Huawei Sans"/>
        </w:rPr>
      </w:pPr>
      <w:r w:rsidRPr="003B5A0E">
        <w:rPr>
          <w:rFonts w:ascii="Huawei Sans" w:hAnsi="Huawei Sans" w:cs="Huawei Sans"/>
        </w:rPr>
        <w:t>-b</w:t>
      </w:r>
      <w:r w:rsidRPr="003B5A0E">
        <w:rPr>
          <w:rFonts w:ascii="Huawei Sans" w:hAnsi="Huawei Sans" w:cs="Huawei Sans"/>
        </w:rPr>
        <w:t>：启动后转入后台执行；</w:t>
      </w:r>
    </w:p>
    <w:p w14:paraId="38F4D208" w14:textId="77777777" w:rsidR="001E5F70" w:rsidRPr="003B5A0E" w:rsidRDefault="001E5F70" w:rsidP="00F53396">
      <w:pPr>
        <w:pStyle w:val="41"/>
        <w:rPr>
          <w:rFonts w:ascii="Huawei Sans" w:hAnsi="Huawei Sans" w:cs="Huawei Sans"/>
        </w:rPr>
      </w:pPr>
      <w:r w:rsidRPr="003B5A0E">
        <w:rPr>
          <w:rFonts w:ascii="Huawei Sans" w:hAnsi="Huawei Sans" w:cs="Huawei Sans"/>
        </w:rPr>
        <w:t>-P</w:t>
      </w:r>
      <w:r w:rsidRPr="003B5A0E">
        <w:rPr>
          <w:rFonts w:ascii="Huawei Sans" w:hAnsi="Huawei Sans" w:cs="Huawei Sans"/>
        </w:rPr>
        <w:t>：指定下载目录；</w:t>
      </w:r>
    </w:p>
    <w:p w14:paraId="232A41FE" w14:textId="77777777" w:rsidR="001E5F70" w:rsidRPr="003B5A0E" w:rsidRDefault="001E5F70" w:rsidP="00F53396">
      <w:pPr>
        <w:pStyle w:val="41"/>
        <w:rPr>
          <w:rFonts w:ascii="Huawei Sans" w:hAnsi="Huawei Sans" w:cs="Huawei Sans"/>
        </w:rPr>
      </w:pPr>
      <w:r w:rsidRPr="003B5A0E">
        <w:rPr>
          <w:rFonts w:ascii="Huawei Sans" w:hAnsi="Huawei Sans" w:cs="Huawei Sans"/>
        </w:rPr>
        <w:t>-O</w:t>
      </w:r>
      <w:r w:rsidRPr="003B5A0E">
        <w:rPr>
          <w:rFonts w:ascii="Huawei Sans" w:hAnsi="Huawei Sans" w:cs="Huawei Sans"/>
        </w:rPr>
        <w:t>：变更下载文件名；</w:t>
      </w:r>
    </w:p>
    <w:p w14:paraId="273272E2" w14:textId="77777777" w:rsidR="001E5F70" w:rsidRPr="003B5A0E" w:rsidRDefault="001E5F70" w:rsidP="00F53396">
      <w:pPr>
        <w:pStyle w:val="41"/>
        <w:rPr>
          <w:rFonts w:ascii="Huawei Sans" w:hAnsi="Huawei Sans" w:cs="Huawei Sans"/>
        </w:rPr>
      </w:pPr>
      <w:r w:rsidRPr="003B5A0E">
        <w:rPr>
          <w:rFonts w:ascii="Huawei Sans" w:hAnsi="Huawei Sans" w:cs="Huawei Sans"/>
        </w:rPr>
        <w:t>--ftp-user --ftp-password</w:t>
      </w:r>
      <w:r w:rsidRPr="003B5A0E">
        <w:rPr>
          <w:rFonts w:ascii="Huawei Sans" w:hAnsi="Huawei Sans" w:cs="Huawei Sans"/>
        </w:rPr>
        <w:t>：使用</w:t>
      </w:r>
      <w:r w:rsidRPr="003B5A0E">
        <w:rPr>
          <w:rFonts w:ascii="Huawei Sans" w:hAnsi="Huawei Sans" w:cs="Huawei Sans"/>
        </w:rPr>
        <w:t>FTP</w:t>
      </w:r>
      <w:r w:rsidRPr="003B5A0E">
        <w:rPr>
          <w:rFonts w:ascii="Huawei Sans" w:hAnsi="Huawei Sans" w:cs="Huawei Sans"/>
        </w:rPr>
        <w:t>用户认证下载。</w:t>
      </w:r>
    </w:p>
    <w:p w14:paraId="556E1820" w14:textId="77777777" w:rsidR="001E5F70" w:rsidRPr="003B5A0E" w:rsidRDefault="001E5F70" w:rsidP="00933141">
      <w:pPr>
        <w:pStyle w:val="1e"/>
      </w:pPr>
      <w:r w:rsidRPr="003B5A0E">
        <w:lastRenderedPageBreak/>
        <w:t>参数说明</w:t>
      </w:r>
      <w:r w:rsidRPr="003B5A0E">
        <w:t>:</w:t>
      </w:r>
    </w:p>
    <w:p w14:paraId="7BA05D29" w14:textId="77777777" w:rsidR="001E5F70" w:rsidRPr="003B5A0E" w:rsidRDefault="001E5F70" w:rsidP="00F53396">
      <w:pPr>
        <w:pStyle w:val="41"/>
        <w:rPr>
          <w:rFonts w:ascii="Huawei Sans" w:hAnsi="Huawei Sans" w:cs="Huawei Sans"/>
        </w:rPr>
      </w:pPr>
      <w:r w:rsidRPr="003B5A0E">
        <w:rPr>
          <w:rFonts w:ascii="Huawei Sans" w:hAnsi="Huawei Sans" w:cs="Huawei Sans"/>
        </w:rPr>
        <w:t>指定的文件下载</w:t>
      </w:r>
      <w:r w:rsidRPr="003B5A0E">
        <w:rPr>
          <w:rFonts w:ascii="Huawei Sans" w:hAnsi="Huawei Sans" w:cs="Huawei Sans"/>
        </w:rPr>
        <w:t>URL</w:t>
      </w:r>
      <w:r w:rsidRPr="003B5A0E">
        <w:rPr>
          <w:rFonts w:ascii="Huawei Sans" w:hAnsi="Huawei Sans" w:cs="Huawei Sans"/>
        </w:rPr>
        <w:t>地址。</w:t>
      </w:r>
    </w:p>
    <w:p w14:paraId="5222F06B" w14:textId="77777777" w:rsidR="001E5F70" w:rsidRPr="003B5A0E" w:rsidRDefault="001E5F70" w:rsidP="00933141">
      <w:pPr>
        <w:pStyle w:val="1e"/>
      </w:pPr>
      <w:r w:rsidRPr="003B5A0E">
        <w:t>命令示例：</w:t>
      </w:r>
    </w:p>
    <w:p w14:paraId="216E22E6" w14:textId="77777777" w:rsidR="001E5F70" w:rsidRPr="003B5A0E" w:rsidRDefault="001E5F70" w:rsidP="00F53396">
      <w:pPr>
        <w:pStyle w:val="41"/>
        <w:rPr>
          <w:rFonts w:ascii="Huawei Sans" w:hAnsi="Huawei Sans" w:cs="Huawei Sans"/>
        </w:rPr>
      </w:pPr>
      <w:r w:rsidRPr="003B5A0E">
        <w:rPr>
          <w:rFonts w:ascii="Huawei Sans" w:hAnsi="Huawei Sans" w:cs="Huawei Sans"/>
        </w:rPr>
        <w:t>下载</w:t>
      </w:r>
      <w:r w:rsidRPr="003B5A0E">
        <w:rPr>
          <w:rFonts w:ascii="Huawei Sans" w:hAnsi="Huawei Sans" w:cs="Huawei Sans"/>
        </w:rPr>
        <w:t>openGauss</w:t>
      </w:r>
      <w:r w:rsidRPr="003B5A0E">
        <w:rPr>
          <w:rFonts w:ascii="Huawei Sans" w:hAnsi="Huawei Sans" w:cs="Huawei Sans"/>
        </w:rPr>
        <w:t>数据库安装文件到当前文件夹：</w:t>
      </w:r>
    </w:p>
    <w:p w14:paraId="193D85DB" w14:textId="484A7129" w:rsidR="001E5F70" w:rsidRPr="003B5A0E" w:rsidRDefault="001E5F70" w:rsidP="00933141">
      <w:pPr>
        <w:pStyle w:val="affffc"/>
      </w:pPr>
      <w:proofErr w:type="gramStart"/>
      <w:r w:rsidRPr="003B5A0E">
        <w:t>wget</w:t>
      </w:r>
      <w:proofErr w:type="gramEnd"/>
      <w:r w:rsidRPr="003B5A0E">
        <w:t xml:space="preserve"> </w:t>
      </w:r>
      <w:hyperlink r:id="rId60" w:history="1">
        <w:r w:rsidR="00110C78" w:rsidRPr="00110C78">
          <w:t>https://opengauss.obs.cn-south-1.myhuaweicloud.com/1.1.0/x86/openGauss-1.1.0-CentOS-64bit.tar.gz</w:t>
        </w:r>
      </w:hyperlink>
    </w:p>
    <w:p w14:paraId="6844F427" w14:textId="77777777" w:rsidR="001E5F70" w:rsidRPr="003B5A0E" w:rsidRDefault="001E5F70" w:rsidP="00F53396">
      <w:pPr>
        <w:pStyle w:val="41"/>
        <w:rPr>
          <w:rFonts w:ascii="Huawei Sans" w:hAnsi="Huawei Sans" w:cs="Huawei Sans"/>
        </w:rPr>
      </w:pPr>
      <w:r w:rsidRPr="003B5A0E">
        <w:rPr>
          <w:rFonts w:ascii="Huawei Sans" w:hAnsi="Huawei Sans" w:cs="Huawei Sans"/>
        </w:rPr>
        <w:t>使用</w:t>
      </w:r>
      <w:r w:rsidRPr="003B5A0E">
        <w:rPr>
          <w:rFonts w:ascii="Huawei Sans" w:hAnsi="Huawei Sans" w:cs="Huawei Sans"/>
        </w:rPr>
        <w:t>wget</w:t>
      </w:r>
      <w:r w:rsidRPr="003B5A0E">
        <w:rPr>
          <w:rFonts w:ascii="Huawei Sans" w:hAnsi="Huawei Sans" w:cs="Huawei Sans"/>
        </w:rPr>
        <w:t>断点续传：</w:t>
      </w:r>
    </w:p>
    <w:p w14:paraId="385774F4" w14:textId="6B1B8289" w:rsidR="001E5F70" w:rsidRPr="003B5A0E" w:rsidRDefault="001E5F70" w:rsidP="00933141">
      <w:pPr>
        <w:pStyle w:val="affffc"/>
      </w:pPr>
      <w:proofErr w:type="gramStart"/>
      <w:r w:rsidRPr="003B5A0E">
        <w:t>wget</w:t>
      </w:r>
      <w:proofErr w:type="gramEnd"/>
      <w:r w:rsidRPr="003B5A0E">
        <w:t xml:space="preserve"> </w:t>
      </w:r>
      <w:r w:rsidRPr="00110C78">
        <w:t>–</w:t>
      </w:r>
      <w:r w:rsidRPr="003B5A0E">
        <w:t xml:space="preserve">c </w:t>
      </w:r>
      <w:hyperlink r:id="rId61" w:history="1">
        <w:r w:rsidR="00110C78" w:rsidRPr="00110C78">
          <w:t>https://opengauss.obs.cn-south-1.myhuaweicloud.com/1.1.0/x86/openGauss-1.1.0-CentOS-64bit.tar.gz</w:t>
        </w:r>
      </w:hyperlink>
    </w:p>
    <w:p w14:paraId="0E2E86FD" w14:textId="5747CB4D" w:rsidR="001E5F70" w:rsidRPr="003B5A0E" w:rsidRDefault="001E5F70" w:rsidP="001E5F70">
      <w:pPr>
        <w:pStyle w:val="2"/>
        <w:numPr>
          <w:ilvl w:val="1"/>
          <w:numId w:val="4"/>
        </w:numPr>
        <w:rPr>
          <w:rFonts w:ascii="Huawei Sans" w:hAnsi="Huawei Sans" w:cs="Huawei Sans"/>
        </w:rPr>
      </w:pPr>
      <w:bookmarkStart w:id="85" w:name="_Toc51057489"/>
      <w:bookmarkStart w:id="86" w:name="_Toc51158855"/>
      <w:bookmarkStart w:id="87" w:name="_Toc51335100"/>
      <w:bookmarkStart w:id="88" w:name="_Toc53763779"/>
      <w:r w:rsidRPr="003B5A0E">
        <w:rPr>
          <w:rFonts w:ascii="Huawei Sans" w:hAnsi="Huawei Sans" w:cs="Huawei Sans"/>
        </w:rPr>
        <w:t>ln</w:t>
      </w:r>
      <w:bookmarkEnd w:id="85"/>
      <w:bookmarkEnd w:id="86"/>
      <w:bookmarkEnd w:id="87"/>
      <w:bookmarkEnd w:id="88"/>
    </w:p>
    <w:p w14:paraId="29FD634A" w14:textId="77777777" w:rsidR="001E5F70" w:rsidRPr="003B5A0E" w:rsidRDefault="001E5F70" w:rsidP="00933141">
      <w:pPr>
        <w:pStyle w:val="1e"/>
      </w:pPr>
      <w:r w:rsidRPr="003B5A0E">
        <w:t>为某一个文件在另外一个位置建立一个同步的链接（软硬链接，不带选项为硬链接）。</w:t>
      </w:r>
    </w:p>
    <w:p w14:paraId="78D6DD61" w14:textId="77777777" w:rsidR="001E5F70" w:rsidRPr="003B5A0E" w:rsidRDefault="001E5F70" w:rsidP="00933141">
      <w:pPr>
        <w:pStyle w:val="1e"/>
      </w:pPr>
      <w:r w:rsidRPr="003B5A0E">
        <w:t>当需要在不同的目录，用到相同的文件时，就不需要在每一个需要</w:t>
      </w:r>
      <w:proofErr w:type="gramStart"/>
      <w:r w:rsidRPr="003B5A0E">
        <w:t>要</w:t>
      </w:r>
      <w:proofErr w:type="gramEnd"/>
      <w:r w:rsidRPr="003B5A0E">
        <w:t>的目录下都放一个必须相同的文件，我们只要在某个固定的目录，放上该文件，然后在</w:t>
      </w:r>
      <w:r w:rsidRPr="003B5A0E">
        <w:t xml:space="preserve"> </w:t>
      </w:r>
      <w:r w:rsidRPr="003B5A0E">
        <w:t>其它的目录下用</w:t>
      </w:r>
      <w:r w:rsidRPr="003B5A0E">
        <w:t>ln</w:t>
      </w:r>
      <w:r w:rsidRPr="003B5A0E">
        <w:t>命令链接（</w:t>
      </w:r>
      <w:r w:rsidRPr="003B5A0E">
        <w:t>link</w:t>
      </w:r>
      <w:r w:rsidRPr="003B5A0E">
        <w:t>）它就可以，不必重复的占用磁盘空间。</w:t>
      </w:r>
    </w:p>
    <w:p w14:paraId="65F7C7B9" w14:textId="77777777" w:rsidR="001E5F70" w:rsidRPr="003B5A0E" w:rsidRDefault="001E5F70" w:rsidP="00933141">
      <w:pPr>
        <w:pStyle w:val="1e"/>
      </w:pPr>
      <w:r w:rsidRPr="003B5A0E">
        <w:t>命令语法：</w:t>
      </w:r>
    </w:p>
    <w:p w14:paraId="6DB5FD37" w14:textId="77777777" w:rsidR="001E5F70" w:rsidRPr="003B5A0E" w:rsidRDefault="001E5F70" w:rsidP="00933141">
      <w:pPr>
        <w:pStyle w:val="affffc"/>
      </w:pPr>
      <w:r w:rsidRPr="003B5A0E">
        <w:t>ln [</w:t>
      </w:r>
      <w:r w:rsidRPr="003B5A0E">
        <w:t>选项</w:t>
      </w:r>
      <w:r w:rsidRPr="003B5A0E">
        <w:t xml:space="preserve">] </w:t>
      </w:r>
      <w:r w:rsidRPr="003B5A0E">
        <w:t>参数</w:t>
      </w:r>
      <w:r w:rsidRPr="003B5A0E">
        <w:t xml:space="preserve">1 </w:t>
      </w:r>
      <w:r w:rsidRPr="003B5A0E">
        <w:t>参数</w:t>
      </w:r>
      <w:r w:rsidRPr="003B5A0E">
        <w:t>2</w:t>
      </w:r>
    </w:p>
    <w:p w14:paraId="79C00E3A" w14:textId="77777777" w:rsidR="001E5F70" w:rsidRPr="003B5A0E" w:rsidRDefault="001E5F70" w:rsidP="00933141">
      <w:pPr>
        <w:pStyle w:val="1e"/>
      </w:pPr>
      <w:r w:rsidRPr="003B5A0E">
        <w:t>常用选项：</w:t>
      </w:r>
    </w:p>
    <w:p w14:paraId="57EED2F6" w14:textId="77777777" w:rsidR="001E5F70" w:rsidRPr="003B5A0E" w:rsidRDefault="001E5F70" w:rsidP="00F53396">
      <w:pPr>
        <w:pStyle w:val="41"/>
        <w:rPr>
          <w:rFonts w:ascii="Huawei Sans" w:hAnsi="Huawei Sans" w:cs="Huawei Sans"/>
        </w:rPr>
      </w:pPr>
      <w:r w:rsidRPr="003B5A0E">
        <w:rPr>
          <w:rFonts w:ascii="Huawei Sans" w:hAnsi="Huawei Sans" w:cs="Huawei Sans"/>
        </w:rPr>
        <w:t>-b  --</w:t>
      </w:r>
      <w:r w:rsidRPr="003B5A0E">
        <w:rPr>
          <w:rFonts w:ascii="Huawei Sans" w:hAnsi="Huawei Sans" w:cs="Huawei Sans"/>
        </w:rPr>
        <w:t>删除，覆盖以前建立的链接；</w:t>
      </w:r>
    </w:p>
    <w:p w14:paraId="00200601" w14:textId="77777777" w:rsidR="001E5F70" w:rsidRPr="003B5A0E" w:rsidRDefault="001E5F70" w:rsidP="00F53396">
      <w:pPr>
        <w:pStyle w:val="41"/>
        <w:rPr>
          <w:rFonts w:ascii="Huawei Sans" w:hAnsi="Huawei Sans" w:cs="Huawei Sans"/>
        </w:rPr>
      </w:pPr>
      <w:r w:rsidRPr="003B5A0E">
        <w:rPr>
          <w:rFonts w:ascii="Huawei Sans" w:hAnsi="Huawei Sans" w:cs="Huawei Sans"/>
        </w:rPr>
        <w:t>-d  --</w:t>
      </w:r>
      <w:r w:rsidRPr="003B5A0E">
        <w:rPr>
          <w:rFonts w:ascii="Huawei Sans" w:hAnsi="Huawei Sans" w:cs="Huawei Sans"/>
        </w:rPr>
        <w:t>允许超级用户制作目录的硬链接；</w:t>
      </w:r>
    </w:p>
    <w:p w14:paraId="679317A6"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软链接</w:t>
      </w:r>
      <w:r w:rsidRPr="003B5A0E">
        <w:rPr>
          <w:rFonts w:ascii="Huawei Sans" w:hAnsi="Huawei Sans" w:cs="Huawei Sans"/>
        </w:rPr>
        <w:t>(</w:t>
      </w:r>
      <w:r w:rsidRPr="003B5A0E">
        <w:rPr>
          <w:rFonts w:ascii="Huawei Sans" w:hAnsi="Huawei Sans" w:cs="Huawei Sans"/>
        </w:rPr>
        <w:t>符号链接</w:t>
      </w:r>
      <w:r w:rsidRPr="003B5A0E">
        <w:rPr>
          <w:rFonts w:ascii="Huawei Sans" w:hAnsi="Huawei Sans" w:cs="Huawei Sans"/>
        </w:rPr>
        <w:t>)</w:t>
      </w:r>
      <w:r w:rsidRPr="003B5A0E">
        <w:rPr>
          <w:rFonts w:ascii="Huawei Sans" w:hAnsi="Huawei Sans" w:cs="Huawei Sans"/>
        </w:rPr>
        <w:t>。</w:t>
      </w:r>
    </w:p>
    <w:p w14:paraId="10FF197F" w14:textId="77777777" w:rsidR="001E5F70" w:rsidRPr="003B5A0E" w:rsidRDefault="001E5F70" w:rsidP="00933141">
      <w:pPr>
        <w:pStyle w:val="1e"/>
      </w:pPr>
      <w:r w:rsidRPr="003B5A0E">
        <w:t>参数说明：</w:t>
      </w:r>
    </w:p>
    <w:p w14:paraId="2581C50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：源文件或目录。</w:t>
      </w:r>
    </w:p>
    <w:p w14:paraId="7E6F5CC0"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：被链接的文件或目录。</w:t>
      </w:r>
    </w:p>
    <w:p w14:paraId="11462418" w14:textId="77777777" w:rsidR="001E5F70" w:rsidRPr="003B5A0E" w:rsidRDefault="001E5F70" w:rsidP="00933141">
      <w:pPr>
        <w:pStyle w:val="1e"/>
      </w:pPr>
      <w:r w:rsidRPr="003B5A0E">
        <w:t>命令示例：</w:t>
      </w:r>
    </w:p>
    <w:p w14:paraId="4AE3676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文件创建软链接</w:t>
      </w:r>
      <w:r w:rsidRPr="003B5A0E">
        <w:rPr>
          <w:rFonts w:ascii="Huawei Sans" w:hAnsi="Huawei Sans" w:cs="Huawei Sans"/>
        </w:rPr>
        <w:t>/usr/bin/python</w:t>
      </w:r>
      <w:r w:rsidRPr="003B5A0E">
        <w:rPr>
          <w:rFonts w:ascii="Huawei Sans" w:hAnsi="Huawei Sans" w:cs="Huawei Sans"/>
        </w:rPr>
        <w:t>，如果</w:t>
      </w:r>
      <w:r w:rsidRPr="003B5A0E">
        <w:rPr>
          <w:rFonts w:ascii="Huawei Sans" w:hAnsi="Huawei Sans" w:cs="Huawei Sans"/>
        </w:rPr>
        <w:t>python3</w:t>
      </w:r>
      <w:r w:rsidRPr="003B5A0E">
        <w:rPr>
          <w:rFonts w:ascii="Huawei Sans" w:hAnsi="Huawei Sans" w:cs="Huawei Sans"/>
        </w:rPr>
        <w:t>丢失，</w:t>
      </w:r>
      <w:r w:rsidRPr="003B5A0E">
        <w:rPr>
          <w:rFonts w:ascii="Huawei Sans" w:hAnsi="Huawei Sans" w:cs="Huawei Sans"/>
        </w:rPr>
        <w:t>/usr/bin/python</w:t>
      </w:r>
      <w:r w:rsidRPr="003B5A0E">
        <w:rPr>
          <w:rFonts w:ascii="Huawei Sans" w:hAnsi="Huawei Sans" w:cs="Huawei Sans"/>
        </w:rPr>
        <w:t>将失效：</w:t>
      </w:r>
    </w:p>
    <w:p w14:paraId="1102236C" w14:textId="77777777" w:rsidR="001E5F70" w:rsidRPr="003B5A0E" w:rsidRDefault="001E5F70" w:rsidP="00933141">
      <w:pPr>
        <w:pStyle w:val="affffc"/>
      </w:pPr>
      <w:proofErr w:type="gramStart"/>
      <w:r w:rsidRPr="003B5A0E">
        <w:t>ln</w:t>
      </w:r>
      <w:proofErr w:type="gramEnd"/>
      <w:r w:rsidRPr="003B5A0E">
        <w:t xml:space="preserve"> -s python3 /usr/bin/python</w:t>
      </w:r>
    </w:p>
    <w:p w14:paraId="1A15B3A3" w14:textId="77777777" w:rsidR="001E5F70" w:rsidRPr="003B5A0E" w:rsidRDefault="001E5F70" w:rsidP="00F53396">
      <w:pPr>
        <w:pStyle w:val="41"/>
        <w:rPr>
          <w:rFonts w:ascii="Huawei Sans" w:hAnsi="Huawei Sans" w:cs="Huawei Sans"/>
        </w:rPr>
      </w:pPr>
      <w:r w:rsidRPr="003B5A0E">
        <w:rPr>
          <w:rFonts w:ascii="Huawei Sans" w:hAnsi="Huawei Sans" w:cs="Huawei Sans"/>
        </w:rPr>
        <w:t>为</w:t>
      </w:r>
      <w:r w:rsidRPr="003B5A0E">
        <w:rPr>
          <w:rFonts w:ascii="Huawei Sans" w:hAnsi="Huawei Sans" w:cs="Huawei Sans"/>
        </w:rPr>
        <w:t>python3</w:t>
      </w:r>
      <w:r w:rsidRPr="003B5A0E">
        <w:rPr>
          <w:rFonts w:ascii="Huawei Sans" w:hAnsi="Huawei Sans" w:cs="Huawei Sans"/>
        </w:rPr>
        <w:t>创建硬链接</w:t>
      </w:r>
      <w:r w:rsidRPr="003B5A0E">
        <w:rPr>
          <w:rFonts w:ascii="Huawei Sans" w:hAnsi="Huawei Sans" w:cs="Huawei Sans"/>
        </w:rPr>
        <w:t>/usr/bin/python</w:t>
      </w:r>
      <w:r w:rsidRPr="003B5A0E">
        <w:rPr>
          <w:rFonts w:ascii="Huawei Sans" w:hAnsi="Huawei Sans" w:cs="Huawei Sans"/>
        </w:rPr>
        <w:t>，</w:t>
      </w:r>
      <w:r w:rsidRPr="003B5A0E">
        <w:rPr>
          <w:rFonts w:ascii="Huawei Sans" w:hAnsi="Huawei Sans" w:cs="Huawei Sans"/>
        </w:rPr>
        <w:t>python3</w:t>
      </w:r>
      <w:r w:rsidRPr="003B5A0E">
        <w:rPr>
          <w:rFonts w:ascii="Huawei Sans" w:hAnsi="Huawei Sans" w:cs="Huawei Sans"/>
        </w:rPr>
        <w:t>与</w:t>
      </w:r>
      <w:r w:rsidRPr="003B5A0E">
        <w:rPr>
          <w:rFonts w:ascii="Huawei Sans" w:hAnsi="Huawei Sans" w:cs="Huawei Sans"/>
        </w:rPr>
        <w:t>/usr/bin/python</w:t>
      </w:r>
      <w:r w:rsidRPr="003B5A0E">
        <w:rPr>
          <w:rFonts w:ascii="Huawei Sans" w:hAnsi="Huawei Sans" w:cs="Huawei Sans"/>
        </w:rPr>
        <w:t>的各项属性相同：</w:t>
      </w:r>
    </w:p>
    <w:p w14:paraId="4D99400B" w14:textId="77777777" w:rsidR="001E5F70" w:rsidRPr="003B5A0E" w:rsidRDefault="001E5F70" w:rsidP="00933141">
      <w:pPr>
        <w:pStyle w:val="affffc"/>
      </w:pPr>
      <w:proofErr w:type="gramStart"/>
      <w:r w:rsidRPr="003B5A0E">
        <w:t>ln</w:t>
      </w:r>
      <w:proofErr w:type="gramEnd"/>
      <w:r w:rsidRPr="003B5A0E">
        <w:t xml:space="preserve"> python3 /usr/bin/python</w:t>
      </w:r>
    </w:p>
    <w:p w14:paraId="0B3AB8F2" w14:textId="77777777" w:rsidR="001E5F70" w:rsidRPr="003B5A0E" w:rsidRDefault="001E5F70" w:rsidP="00933141">
      <w:pPr>
        <w:pStyle w:val="1e"/>
      </w:pPr>
    </w:p>
    <w:p w14:paraId="66D5D24F" w14:textId="200A77B7" w:rsidR="001E5F70" w:rsidRPr="003B5A0E" w:rsidRDefault="001E5F70" w:rsidP="001E5F70">
      <w:pPr>
        <w:pStyle w:val="2"/>
        <w:numPr>
          <w:ilvl w:val="1"/>
          <w:numId w:val="4"/>
        </w:numPr>
        <w:rPr>
          <w:rFonts w:ascii="Huawei Sans" w:hAnsi="Huawei Sans" w:cs="Huawei Sans"/>
        </w:rPr>
      </w:pPr>
      <w:bookmarkStart w:id="89" w:name="_Toc51057490"/>
      <w:bookmarkStart w:id="90" w:name="_Toc51158856"/>
      <w:bookmarkStart w:id="91" w:name="_Toc51335101"/>
      <w:bookmarkStart w:id="92" w:name="_Toc53763780"/>
      <w:r w:rsidRPr="003B5A0E">
        <w:rPr>
          <w:rFonts w:ascii="Huawei Sans" w:hAnsi="Huawei Sans" w:cs="Huawei Sans"/>
        </w:rPr>
        <w:t>mkdir</w:t>
      </w:r>
      <w:bookmarkEnd w:id="89"/>
      <w:bookmarkEnd w:id="90"/>
      <w:bookmarkEnd w:id="91"/>
      <w:bookmarkEnd w:id="92"/>
    </w:p>
    <w:p w14:paraId="33F21BF5" w14:textId="77777777" w:rsidR="001E5F70" w:rsidRPr="003B5A0E" w:rsidRDefault="001E5F70" w:rsidP="00933141">
      <w:pPr>
        <w:pStyle w:val="1e"/>
      </w:pPr>
      <w:r w:rsidRPr="003B5A0E">
        <w:t>创建指定的名称的目录，要求创建目录的用户在当前目录中具有写权限，并且指定的目录名不能是当前目录中已有的目录。</w:t>
      </w:r>
    </w:p>
    <w:p w14:paraId="6A275820" w14:textId="77777777" w:rsidR="001E5F70" w:rsidRPr="003B5A0E" w:rsidRDefault="001E5F70" w:rsidP="00933141">
      <w:pPr>
        <w:pStyle w:val="1e"/>
      </w:pPr>
      <w:r w:rsidRPr="003B5A0E">
        <w:lastRenderedPageBreak/>
        <w:t>命令语法：</w:t>
      </w:r>
    </w:p>
    <w:p w14:paraId="026CA077" w14:textId="77777777" w:rsidR="001E5F70" w:rsidRPr="003B5A0E" w:rsidRDefault="001E5F70" w:rsidP="00933141">
      <w:pPr>
        <w:pStyle w:val="affffc"/>
      </w:pPr>
      <w:r w:rsidRPr="003B5A0E">
        <w:t>mkdir [</w:t>
      </w:r>
      <w:r w:rsidRPr="003B5A0E">
        <w:t>选项</w:t>
      </w:r>
      <w:r w:rsidRPr="003B5A0E">
        <w:t>] [</w:t>
      </w:r>
      <w:r w:rsidRPr="003B5A0E">
        <w:t>参数</w:t>
      </w:r>
      <w:r w:rsidRPr="003B5A0E">
        <w:t>]</w:t>
      </w:r>
    </w:p>
    <w:p w14:paraId="1C54AABB" w14:textId="77777777" w:rsidR="001E5F70" w:rsidRPr="003B5A0E" w:rsidRDefault="001E5F70" w:rsidP="00933141">
      <w:pPr>
        <w:pStyle w:val="1e"/>
      </w:pPr>
      <w:r w:rsidRPr="003B5A0E">
        <w:t>常用选项：</w:t>
      </w:r>
    </w:p>
    <w:p w14:paraId="772695EF"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可以是一个路径名称。此时若路径中的某些目录尚不存在</w:t>
      </w:r>
      <w:r w:rsidRPr="003B5A0E">
        <w:rPr>
          <w:rFonts w:ascii="Huawei Sans" w:hAnsi="Huawei Sans" w:cs="Huawei Sans"/>
        </w:rPr>
        <w:t>,</w:t>
      </w:r>
      <w:r w:rsidRPr="003B5A0E">
        <w:rPr>
          <w:rFonts w:ascii="Huawei Sans" w:hAnsi="Huawei Sans" w:cs="Huawei Sans"/>
        </w:rPr>
        <w:t>加上此选项后</w:t>
      </w:r>
      <w:r w:rsidRPr="003B5A0E">
        <w:rPr>
          <w:rFonts w:ascii="Huawei Sans" w:hAnsi="Huawei Sans" w:cs="Huawei Sans"/>
        </w:rPr>
        <w:t>,</w:t>
      </w:r>
      <w:r w:rsidRPr="003B5A0E">
        <w:rPr>
          <w:rFonts w:ascii="Huawei Sans" w:hAnsi="Huawei Sans" w:cs="Huawei Sans"/>
        </w:rPr>
        <w:t>系统将自动建立好那些尚不存在的目录</w:t>
      </w:r>
      <w:r w:rsidRPr="003B5A0E">
        <w:rPr>
          <w:rFonts w:ascii="Huawei Sans" w:hAnsi="Huawei Sans" w:cs="Huawei Sans"/>
        </w:rPr>
        <w:t>,</w:t>
      </w:r>
      <w:r w:rsidRPr="003B5A0E">
        <w:rPr>
          <w:rFonts w:ascii="Huawei Sans" w:hAnsi="Huawei Sans" w:cs="Huawei Sans"/>
        </w:rPr>
        <w:t>即一次可以建立多个目录（递归）；</w:t>
      </w:r>
    </w:p>
    <w:p w14:paraId="1E52E60A"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每次创建新目录都显示信息；</w:t>
      </w:r>
    </w:p>
    <w:p w14:paraId="6D4FDCFB" w14:textId="77777777" w:rsidR="001E5F70" w:rsidRPr="003B5A0E" w:rsidRDefault="001E5F70" w:rsidP="00F53396">
      <w:pPr>
        <w:pStyle w:val="41"/>
        <w:rPr>
          <w:rFonts w:ascii="Huawei Sans" w:hAnsi="Huawei Sans" w:cs="Huawei Sans"/>
        </w:rPr>
      </w:pPr>
      <w:r w:rsidRPr="003B5A0E">
        <w:rPr>
          <w:rFonts w:ascii="Huawei Sans" w:hAnsi="Huawei Sans" w:cs="Huawei Sans"/>
        </w:rPr>
        <w:t>-m --</w:t>
      </w:r>
      <w:r w:rsidRPr="003B5A0E">
        <w:rPr>
          <w:rFonts w:ascii="Huawei Sans" w:hAnsi="Huawei Sans" w:cs="Huawei Sans"/>
        </w:rPr>
        <w:t>设定权限</w:t>
      </w:r>
      <w:r w:rsidRPr="003B5A0E">
        <w:rPr>
          <w:rFonts w:ascii="Huawei Sans" w:hAnsi="Huawei Sans" w:cs="Huawei Sans"/>
        </w:rPr>
        <w:t>&lt;</w:t>
      </w:r>
      <w:r w:rsidRPr="003B5A0E">
        <w:rPr>
          <w:rFonts w:ascii="Huawei Sans" w:hAnsi="Huawei Sans" w:cs="Huawei Sans"/>
        </w:rPr>
        <w:t>模式</w:t>
      </w:r>
      <w:r w:rsidRPr="003B5A0E">
        <w:rPr>
          <w:rFonts w:ascii="Huawei Sans" w:hAnsi="Huawei Sans" w:cs="Huawei Sans"/>
        </w:rPr>
        <w:t>&gt; (</w:t>
      </w:r>
      <w:r w:rsidRPr="003B5A0E">
        <w:rPr>
          <w:rFonts w:ascii="Huawei Sans" w:hAnsi="Huawei Sans" w:cs="Huawei Sans"/>
        </w:rPr>
        <w:t>类似</w:t>
      </w:r>
      <w:r w:rsidRPr="003B5A0E">
        <w:rPr>
          <w:rFonts w:ascii="Huawei Sans" w:hAnsi="Huawei Sans" w:cs="Huawei Sans"/>
        </w:rPr>
        <w:t>chmod)</w:t>
      </w:r>
      <w:r w:rsidRPr="003B5A0E">
        <w:rPr>
          <w:rFonts w:ascii="Huawei Sans" w:hAnsi="Huawei Sans" w:cs="Huawei Sans"/>
        </w:rPr>
        <w:t>，而不是</w:t>
      </w:r>
      <w:r w:rsidRPr="003B5A0E">
        <w:rPr>
          <w:rFonts w:ascii="Huawei Sans" w:hAnsi="Huawei Sans" w:cs="Huawei Sans"/>
        </w:rPr>
        <w:t>rwxrwxrwx</w:t>
      </w:r>
      <w:r w:rsidRPr="003B5A0E">
        <w:rPr>
          <w:rFonts w:ascii="Huawei Sans" w:hAnsi="Huawei Sans" w:cs="Huawei Sans"/>
        </w:rPr>
        <w:t>减</w:t>
      </w:r>
      <w:r w:rsidRPr="003B5A0E">
        <w:rPr>
          <w:rFonts w:ascii="Huawei Sans" w:hAnsi="Huawei Sans" w:cs="Huawei Sans"/>
        </w:rPr>
        <w:t>umask</w:t>
      </w:r>
      <w:r w:rsidRPr="003B5A0E">
        <w:rPr>
          <w:rFonts w:ascii="Huawei Sans" w:hAnsi="Huawei Sans" w:cs="Huawei Sans"/>
        </w:rPr>
        <w:t>。</w:t>
      </w:r>
    </w:p>
    <w:p w14:paraId="2BDD70BC" w14:textId="77777777" w:rsidR="001E5F70" w:rsidRPr="003B5A0E" w:rsidRDefault="001E5F70" w:rsidP="00933141">
      <w:pPr>
        <w:pStyle w:val="1e"/>
      </w:pPr>
      <w:r w:rsidRPr="003B5A0E">
        <w:t>参数说明：</w:t>
      </w:r>
    </w:p>
    <w:p w14:paraId="693AB755"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需要创建的目录。</w:t>
      </w:r>
    </w:p>
    <w:p w14:paraId="0C982C52" w14:textId="77777777" w:rsidR="001E5F70" w:rsidRPr="003B5A0E" w:rsidRDefault="001E5F70" w:rsidP="00933141">
      <w:pPr>
        <w:pStyle w:val="1e"/>
      </w:pPr>
      <w:r w:rsidRPr="003B5A0E">
        <w:t>命令示例：</w:t>
      </w:r>
    </w:p>
    <w:p w14:paraId="44E9039B" w14:textId="77777777" w:rsidR="001E5F70" w:rsidRPr="003B5A0E" w:rsidRDefault="001E5F70" w:rsidP="00F53396">
      <w:pPr>
        <w:pStyle w:val="41"/>
        <w:rPr>
          <w:rFonts w:ascii="Huawei Sans" w:hAnsi="Huawei Sans" w:cs="Huawei Sans"/>
        </w:rPr>
      </w:pPr>
      <w:r w:rsidRPr="003B5A0E">
        <w:rPr>
          <w:rFonts w:ascii="Huawei Sans" w:hAnsi="Huawei Sans" w:cs="Huawei Sans"/>
        </w:rPr>
        <w:t>创建一个空目录：</w:t>
      </w:r>
    </w:p>
    <w:p w14:paraId="3A3C2587" w14:textId="77777777" w:rsidR="001E5F70" w:rsidRPr="003B5A0E" w:rsidRDefault="001E5F70" w:rsidP="00933141">
      <w:pPr>
        <w:pStyle w:val="affffc"/>
      </w:pPr>
      <w:proofErr w:type="gramStart"/>
      <w:r w:rsidRPr="003B5A0E">
        <w:t>mkdir</w:t>
      </w:r>
      <w:proofErr w:type="gramEnd"/>
      <w:r w:rsidRPr="003B5A0E">
        <w:t xml:space="preserve"> test</w:t>
      </w:r>
    </w:p>
    <w:p w14:paraId="30788C2D" w14:textId="77777777" w:rsidR="001E5F70" w:rsidRPr="003B5A0E" w:rsidRDefault="001E5F70" w:rsidP="00F53396">
      <w:pPr>
        <w:pStyle w:val="41"/>
        <w:rPr>
          <w:rFonts w:ascii="Huawei Sans" w:hAnsi="Huawei Sans" w:cs="Huawei Sans"/>
        </w:rPr>
      </w:pPr>
      <w:r w:rsidRPr="003B5A0E">
        <w:rPr>
          <w:rFonts w:ascii="Huawei Sans" w:hAnsi="Huawei Sans" w:cs="Huawei Sans"/>
        </w:rPr>
        <w:t>递归创建多个目录：</w:t>
      </w:r>
    </w:p>
    <w:p w14:paraId="1BA675EA" w14:textId="77777777" w:rsidR="001E5F70" w:rsidRPr="003B5A0E" w:rsidRDefault="001E5F70" w:rsidP="00933141">
      <w:pPr>
        <w:pStyle w:val="affffc"/>
      </w:pPr>
      <w:proofErr w:type="gramStart"/>
      <w:r w:rsidRPr="003B5A0E">
        <w:t>mkdir</w:t>
      </w:r>
      <w:proofErr w:type="gramEnd"/>
      <w:r w:rsidRPr="003B5A0E">
        <w:t xml:space="preserve"> -p /opt/software/openGauss</w:t>
      </w:r>
    </w:p>
    <w:p w14:paraId="5C064422" w14:textId="77777777" w:rsidR="001E5F70" w:rsidRPr="003B5A0E" w:rsidRDefault="001E5F70" w:rsidP="00F53396">
      <w:pPr>
        <w:pStyle w:val="41"/>
        <w:rPr>
          <w:rFonts w:ascii="Huawei Sans" w:hAnsi="Huawei Sans" w:cs="Huawei Sans"/>
        </w:rPr>
      </w:pPr>
      <w:r w:rsidRPr="003B5A0E">
        <w:rPr>
          <w:rFonts w:ascii="Huawei Sans" w:hAnsi="Huawei Sans" w:cs="Huawei Sans"/>
        </w:rPr>
        <w:t>创建权限为</w:t>
      </w:r>
      <w:r w:rsidRPr="003B5A0E">
        <w:rPr>
          <w:rFonts w:ascii="Huawei Sans" w:hAnsi="Huawei Sans" w:cs="Huawei Sans"/>
        </w:rPr>
        <w:t>777</w:t>
      </w:r>
      <w:r w:rsidRPr="003B5A0E">
        <w:rPr>
          <w:rFonts w:ascii="Huawei Sans" w:hAnsi="Huawei Sans" w:cs="Huawei Sans"/>
        </w:rPr>
        <w:t>的目录</w:t>
      </w:r>
      <w:r w:rsidRPr="003B5A0E">
        <w:rPr>
          <w:rFonts w:ascii="Huawei Sans" w:hAnsi="Huawei Sans" w:cs="Huawei Sans"/>
        </w:rPr>
        <w:t>(</w:t>
      </w:r>
      <w:r w:rsidRPr="003B5A0E">
        <w:rPr>
          <w:rFonts w:ascii="Huawei Sans" w:hAnsi="Huawei Sans" w:cs="Huawei Sans"/>
        </w:rPr>
        <w:t>目录的权限为</w:t>
      </w:r>
      <w:r w:rsidRPr="003B5A0E">
        <w:rPr>
          <w:rFonts w:ascii="Huawei Sans" w:hAnsi="Huawei Sans" w:cs="Huawei Sans"/>
        </w:rPr>
        <w:t>rwxrwxrwx)</w:t>
      </w:r>
      <w:r w:rsidRPr="003B5A0E">
        <w:rPr>
          <w:rFonts w:ascii="Huawei Sans" w:hAnsi="Huawei Sans" w:cs="Huawei Sans"/>
        </w:rPr>
        <w:t>：</w:t>
      </w:r>
    </w:p>
    <w:p w14:paraId="7770BA0B" w14:textId="77777777" w:rsidR="001E5F70" w:rsidRPr="003B5A0E" w:rsidRDefault="001E5F70" w:rsidP="00933141">
      <w:pPr>
        <w:pStyle w:val="affffc"/>
      </w:pPr>
      <w:proofErr w:type="gramStart"/>
      <w:r w:rsidRPr="003B5A0E">
        <w:t>mkdir</w:t>
      </w:r>
      <w:proofErr w:type="gramEnd"/>
      <w:r w:rsidRPr="003B5A0E">
        <w:t xml:space="preserve"> </w:t>
      </w:r>
      <w:r w:rsidRPr="003B5A0E">
        <w:rPr>
          <w:rFonts w:eastAsia="宋体"/>
        </w:rPr>
        <w:t>–</w:t>
      </w:r>
      <w:r w:rsidRPr="003B5A0E">
        <w:t>m 777 test</w:t>
      </w:r>
    </w:p>
    <w:p w14:paraId="3A9E3534" w14:textId="77E1E6E5" w:rsidR="001E5F70" w:rsidRPr="003B5A0E" w:rsidRDefault="001E5F70" w:rsidP="001E5F70">
      <w:pPr>
        <w:pStyle w:val="2"/>
        <w:numPr>
          <w:ilvl w:val="1"/>
          <w:numId w:val="4"/>
        </w:numPr>
        <w:rPr>
          <w:rFonts w:ascii="Huawei Sans" w:hAnsi="Huawei Sans" w:cs="Huawei Sans"/>
        </w:rPr>
      </w:pPr>
      <w:bookmarkStart w:id="93" w:name="_Toc51057491"/>
      <w:bookmarkStart w:id="94" w:name="_Toc51158857"/>
      <w:bookmarkStart w:id="95" w:name="_Toc51335102"/>
      <w:bookmarkStart w:id="96" w:name="_Toc53763781"/>
      <w:r w:rsidRPr="003B5A0E">
        <w:rPr>
          <w:rFonts w:ascii="Huawei Sans" w:hAnsi="Huawei Sans" w:cs="Huawei Sans"/>
        </w:rPr>
        <w:t>chmod</w:t>
      </w:r>
      <w:bookmarkEnd w:id="93"/>
      <w:bookmarkEnd w:id="94"/>
      <w:bookmarkEnd w:id="95"/>
      <w:bookmarkEnd w:id="96"/>
    </w:p>
    <w:p w14:paraId="626BD372" w14:textId="77777777" w:rsidR="001E5F70" w:rsidRPr="003B5A0E" w:rsidRDefault="001E5F70" w:rsidP="00933141">
      <w:pPr>
        <w:pStyle w:val="1e"/>
      </w:pPr>
      <w:r w:rsidRPr="003B5A0E">
        <w:t>更改文件权限。</w:t>
      </w:r>
    </w:p>
    <w:p w14:paraId="5D9BA829" w14:textId="77777777" w:rsidR="001E5F70" w:rsidRPr="003B5A0E" w:rsidRDefault="001E5F70" w:rsidP="00933141">
      <w:pPr>
        <w:pStyle w:val="1e"/>
      </w:pPr>
      <w:r w:rsidRPr="003B5A0E">
        <w:t>命令语法：</w:t>
      </w:r>
    </w:p>
    <w:p w14:paraId="378F0E61" w14:textId="77777777" w:rsidR="001E5F70" w:rsidRPr="003B5A0E" w:rsidRDefault="001E5F70" w:rsidP="00933141">
      <w:pPr>
        <w:pStyle w:val="affffc"/>
      </w:pPr>
      <w:r w:rsidRPr="003B5A0E">
        <w:t>chmod [</w:t>
      </w:r>
      <w:r w:rsidRPr="003B5A0E">
        <w:t>选项</w:t>
      </w:r>
      <w:r w:rsidRPr="003B5A0E">
        <w:t>] &lt;mode&gt; &lt;file...&gt;</w:t>
      </w:r>
    </w:p>
    <w:p w14:paraId="06275EC8" w14:textId="77777777" w:rsidR="001E5F70" w:rsidRPr="003B5A0E" w:rsidRDefault="001E5F70" w:rsidP="00933141">
      <w:pPr>
        <w:pStyle w:val="1e"/>
      </w:pPr>
      <w:r w:rsidRPr="003B5A0E">
        <w:t>常用选项：</w:t>
      </w:r>
    </w:p>
    <w:p w14:paraId="2F6BD355"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以递归的方式对目前目录下的所有文件与子目录进行相同的权限变更。</w:t>
      </w:r>
    </w:p>
    <w:p w14:paraId="569731F4" w14:textId="77777777" w:rsidR="001E5F70" w:rsidRPr="003B5A0E" w:rsidRDefault="001E5F70" w:rsidP="00933141">
      <w:pPr>
        <w:pStyle w:val="1e"/>
      </w:pPr>
      <w:r w:rsidRPr="003B5A0E">
        <w:t>参数说明：</w:t>
      </w:r>
    </w:p>
    <w:p w14:paraId="016441D3" w14:textId="77777777" w:rsidR="001E5F70" w:rsidRPr="003B5A0E" w:rsidRDefault="001E5F70" w:rsidP="00F53396">
      <w:pPr>
        <w:pStyle w:val="41"/>
        <w:rPr>
          <w:rFonts w:ascii="Huawei Sans" w:hAnsi="Huawei Sans" w:cs="Huawei Sans"/>
        </w:rPr>
      </w:pPr>
      <w:r w:rsidRPr="003B5A0E">
        <w:rPr>
          <w:rFonts w:ascii="Huawei Sans" w:hAnsi="Huawei Sans" w:cs="Huawei Sans"/>
        </w:rPr>
        <w:t>mode</w:t>
      </w:r>
      <w:r w:rsidRPr="003B5A0E">
        <w:rPr>
          <w:rFonts w:ascii="Huawei Sans" w:hAnsi="Huawei Sans" w:cs="Huawei Sans"/>
        </w:rPr>
        <w:t>：权限设定字串，详细格式如下</w:t>
      </w:r>
      <w:r w:rsidRPr="003B5A0E">
        <w:rPr>
          <w:rFonts w:ascii="Huawei Sans" w:hAnsi="Huawei Sans" w:cs="Huawei Sans"/>
        </w:rPr>
        <w:t xml:space="preserve"> </w:t>
      </w:r>
      <w:r w:rsidRPr="003B5A0E">
        <w:rPr>
          <w:rFonts w:ascii="Huawei Sans" w:hAnsi="Huawei Sans" w:cs="Huawei Sans"/>
        </w:rPr>
        <w:t>：</w:t>
      </w:r>
    </w:p>
    <w:p w14:paraId="7E3DE981" w14:textId="77777777" w:rsidR="001E5F70" w:rsidRPr="003B5A0E" w:rsidRDefault="001E5F70" w:rsidP="00933141">
      <w:pPr>
        <w:pStyle w:val="affffc"/>
      </w:pPr>
      <w:r w:rsidRPr="003B5A0E">
        <w:t>[</w:t>
      </w:r>
      <w:proofErr w:type="gramStart"/>
      <w:r w:rsidRPr="003B5A0E">
        <w:t>ugoa</w:t>
      </w:r>
      <w:proofErr w:type="gramEnd"/>
      <w:r w:rsidRPr="003B5A0E">
        <w:t>...][[+-=</w:t>
      </w:r>
      <w:proofErr w:type="gramStart"/>
      <w:r w:rsidRPr="003B5A0E">
        <w:t>][</w:t>
      </w:r>
      <w:proofErr w:type="gramEnd"/>
      <w:r w:rsidRPr="003B5A0E">
        <w:t>rwxX]...][,...]</w:t>
      </w:r>
      <w:r w:rsidRPr="003B5A0E">
        <w:t>，</w:t>
      </w:r>
    </w:p>
    <w:p w14:paraId="2834005D" w14:textId="77777777" w:rsidR="001E5F70" w:rsidRPr="003B5A0E" w:rsidRDefault="001E5F70" w:rsidP="00933141">
      <w:pPr>
        <w:pStyle w:val="1e"/>
      </w:pPr>
      <w:r w:rsidRPr="003B5A0E">
        <w:t>其中，</w:t>
      </w:r>
      <w:r w:rsidRPr="003B5A0E">
        <w:t>[ugoa...]</w:t>
      </w:r>
      <w:r w:rsidRPr="003B5A0E">
        <w:t>：</w:t>
      </w:r>
      <w:r w:rsidRPr="003B5A0E">
        <w:t xml:space="preserve">u </w:t>
      </w:r>
      <w:r w:rsidRPr="003B5A0E">
        <w:t>表示该档案的拥有者，</w:t>
      </w:r>
      <w:r w:rsidRPr="003B5A0E">
        <w:t xml:space="preserve">g </w:t>
      </w:r>
      <w:r w:rsidRPr="003B5A0E">
        <w:t>表示与该档案的拥有者属于同一个群体</w:t>
      </w:r>
      <w:r w:rsidRPr="003B5A0E">
        <w:t>(group)</w:t>
      </w:r>
      <w:r w:rsidRPr="003B5A0E">
        <w:t>者，</w:t>
      </w:r>
      <w:r w:rsidRPr="003B5A0E">
        <w:t xml:space="preserve">o </w:t>
      </w:r>
      <w:r w:rsidRPr="003B5A0E">
        <w:t>表示其他以外的人，</w:t>
      </w:r>
      <w:r w:rsidRPr="003B5A0E">
        <w:t xml:space="preserve">a </w:t>
      </w:r>
      <w:r w:rsidRPr="003B5A0E">
        <w:t>表示所有（包含上面三者）；</w:t>
      </w:r>
      <w:r w:rsidRPr="003B5A0E">
        <w:t>[+-=]</w:t>
      </w:r>
      <w:r w:rsidRPr="003B5A0E">
        <w:t>：</w:t>
      </w:r>
      <w:r w:rsidRPr="003B5A0E">
        <w:t xml:space="preserve">+ </w:t>
      </w:r>
      <w:r w:rsidRPr="003B5A0E">
        <w:t>表示增加权限，</w:t>
      </w:r>
      <w:r w:rsidRPr="003B5A0E">
        <w:t xml:space="preserve">- </w:t>
      </w:r>
      <w:r w:rsidRPr="003B5A0E">
        <w:t>表示取消权限，</w:t>
      </w:r>
      <w:r w:rsidRPr="003B5A0E">
        <w:t xml:space="preserve">= </w:t>
      </w:r>
      <w:r w:rsidRPr="003B5A0E">
        <w:t>表示唯一设定权限；</w:t>
      </w:r>
      <w:r w:rsidRPr="003B5A0E">
        <w:t>[rwxX]</w:t>
      </w:r>
      <w:r w:rsidRPr="003B5A0E">
        <w:t>：</w:t>
      </w:r>
      <w:r w:rsidRPr="003B5A0E">
        <w:t xml:space="preserve">r </w:t>
      </w:r>
      <w:r w:rsidRPr="003B5A0E">
        <w:t>表示可读取，</w:t>
      </w:r>
      <w:r w:rsidRPr="003B5A0E">
        <w:t xml:space="preserve">w </w:t>
      </w:r>
      <w:r w:rsidRPr="003B5A0E">
        <w:t>表示可写入，</w:t>
      </w:r>
      <w:r w:rsidRPr="003B5A0E">
        <w:t xml:space="preserve">x </w:t>
      </w:r>
      <w:r w:rsidRPr="003B5A0E">
        <w:t>表示可执行，</w:t>
      </w:r>
      <w:r w:rsidRPr="003B5A0E">
        <w:t>X</w:t>
      </w:r>
      <w:r w:rsidRPr="003B5A0E">
        <w:t>表示只有当该档案是个子目录或者该档案已经被设定过为可执行。</w:t>
      </w:r>
    </w:p>
    <w:p w14:paraId="6DFEB098" w14:textId="77777777" w:rsidR="001E5F70" w:rsidRPr="003B5A0E" w:rsidRDefault="001E5F70" w:rsidP="00F53396">
      <w:pPr>
        <w:pStyle w:val="41"/>
        <w:rPr>
          <w:rFonts w:ascii="Huawei Sans" w:hAnsi="Huawei Sans" w:cs="Huawei Sans"/>
        </w:rPr>
      </w:pPr>
      <w:r w:rsidRPr="003B5A0E">
        <w:rPr>
          <w:rFonts w:ascii="Huawei Sans" w:hAnsi="Huawei Sans" w:cs="Huawei Sans"/>
        </w:rPr>
        <w:t>file</w:t>
      </w:r>
      <w:r w:rsidRPr="003B5A0E">
        <w:rPr>
          <w:rFonts w:ascii="Huawei Sans" w:hAnsi="Huawei Sans" w:cs="Huawei Sans"/>
        </w:rPr>
        <w:t>：文件列表（单个或者多个文件、文件夹）。</w:t>
      </w:r>
    </w:p>
    <w:p w14:paraId="5EC9BBFD" w14:textId="77777777" w:rsidR="001E5F70" w:rsidRPr="003B5A0E" w:rsidRDefault="001E5F70" w:rsidP="00933141">
      <w:pPr>
        <w:pStyle w:val="1e"/>
      </w:pPr>
      <w:r w:rsidRPr="003B5A0E">
        <w:t>命令示例：</w:t>
      </w:r>
    </w:p>
    <w:p w14:paraId="7C3DD404" w14:textId="77777777" w:rsidR="001E5F70" w:rsidRPr="003B5A0E" w:rsidRDefault="001E5F70" w:rsidP="00F53396">
      <w:pPr>
        <w:pStyle w:val="41"/>
        <w:rPr>
          <w:rFonts w:ascii="Huawei Sans" w:hAnsi="Huawei Sans" w:cs="Huawei Sans"/>
        </w:rPr>
      </w:pPr>
      <w:r w:rsidRPr="003B5A0E">
        <w:rPr>
          <w:rFonts w:ascii="Huawei Sans" w:hAnsi="Huawei Sans" w:cs="Huawei Sans"/>
        </w:rPr>
        <w:t>设置所有用户可读取文件</w:t>
      </w:r>
      <w:r w:rsidRPr="003B5A0E">
        <w:rPr>
          <w:rFonts w:ascii="Huawei Sans" w:hAnsi="Huawei Sans" w:cs="Huawei Sans"/>
        </w:rPr>
        <w:t xml:space="preserve"> cluterconfig.xml</w:t>
      </w:r>
      <w:r w:rsidRPr="003B5A0E">
        <w:rPr>
          <w:rFonts w:ascii="Huawei Sans" w:hAnsi="Huawei Sans" w:cs="Huawei Sans"/>
        </w:rPr>
        <w:t>：</w:t>
      </w:r>
    </w:p>
    <w:p w14:paraId="6AFB8800" w14:textId="77777777" w:rsidR="001E5F70" w:rsidRPr="003B5A0E" w:rsidRDefault="001E5F70" w:rsidP="00933141">
      <w:pPr>
        <w:pStyle w:val="affffc"/>
      </w:pPr>
      <w:proofErr w:type="gramStart"/>
      <w:r w:rsidRPr="003B5A0E">
        <w:t>chmod</w:t>
      </w:r>
      <w:proofErr w:type="gramEnd"/>
      <w:r w:rsidRPr="003B5A0E">
        <w:t xml:space="preserve"> ugo+r cluterconfig.xml </w:t>
      </w:r>
    </w:p>
    <w:p w14:paraId="4E9D4D3A" w14:textId="77777777" w:rsidR="001E5F70" w:rsidRPr="003B5A0E" w:rsidRDefault="001E5F70" w:rsidP="00933141">
      <w:pPr>
        <w:pStyle w:val="affffc"/>
      </w:pPr>
      <w:r w:rsidRPr="003B5A0E">
        <w:lastRenderedPageBreak/>
        <w:t>或</w:t>
      </w:r>
      <w:r w:rsidRPr="003B5A0E">
        <w:t xml:space="preserve"> </w:t>
      </w:r>
    </w:p>
    <w:p w14:paraId="03A89333" w14:textId="77777777" w:rsidR="001E5F70" w:rsidRPr="003B5A0E" w:rsidRDefault="001E5F70" w:rsidP="00933141">
      <w:pPr>
        <w:pStyle w:val="affffc"/>
      </w:pPr>
      <w:proofErr w:type="gramStart"/>
      <w:r w:rsidRPr="003B5A0E">
        <w:t>chmod</w:t>
      </w:r>
      <w:proofErr w:type="gramEnd"/>
      <w:r w:rsidRPr="003B5A0E">
        <w:t xml:space="preserve"> a+r  cluterconfig.xml</w:t>
      </w:r>
    </w:p>
    <w:p w14:paraId="7523B8EE" w14:textId="77777777" w:rsidR="001E5F70" w:rsidRPr="003B5A0E" w:rsidRDefault="001E5F70" w:rsidP="00F53396">
      <w:pPr>
        <w:pStyle w:val="41"/>
        <w:rPr>
          <w:rFonts w:ascii="Huawei Sans" w:hAnsi="Huawei Sans" w:cs="Huawei Sans"/>
        </w:rPr>
      </w:pPr>
      <w:r w:rsidRPr="003B5A0E">
        <w:rPr>
          <w:rFonts w:ascii="Huawei Sans" w:hAnsi="Huawei Sans" w:cs="Huawei Sans"/>
        </w:rPr>
        <w:t>设置当前目录下的所有档案与子目录皆设为任何人可读写：</w:t>
      </w:r>
    </w:p>
    <w:p w14:paraId="767A8582" w14:textId="77777777" w:rsidR="001E5F70" w:rsidRPr="003B5A0E" w:rsidRDefault="001E5F70" w:rsidP="00933141">
      <w:pPr>
        <w:pStyle w:val="affffc"/>
      </w:pPr>
      <w:proofErr w:type="gramStart"/>
      <w:r w:rsidRPr="003B5A0E">
        <w:t>chmod</w:t>
      </w:r>
      <w:proofErr w:type="gramEnd"/>
      <w:r w:rsidRPr="003B5A0E">
        <w:t xml:space="preserve"> -R a+rw *</w:t>
      </w:r>
    </w:p>
    <w:p w14:paraId="5560C097" w14:textId="77777777" w:rsidR="001E5F70" w:rsidRPr="003B5A0E" w:rsidRDefault="001E5F70" w:rsidP="00933141">
      <w:pPr>
        <w:pStyle w:val="1e"/>
      </w:pPr>
      <w:r w:rsidRPr="003B5A0E">
        <w:t>数字权限使用格式：</w:t>
      </w:r>
    </w:p>
    <w:p w14:paraId="7BC93E23" w14:textId="77777777" w:rsidR="001E5F70" w:rsidRPr="003B5A0E" w:rsidRDefault="001E5F70" w:rsidP="00F53396">
      <w:pPr>
        <w:pStyle w:val="41"/>
        <w:rPr>
          <w:rFonts w:ascii="Huawei Sans" w:hAnsi="Huawei Sans" w:cs="Huawei Sans"/>
        </w:rPr>
      </w:pPr>
      <w:r w:rsidRPr="003B5A0E">
        <w:rPr>
          <w:rFonts w:ascii="Huawei Sans" w:hAnsi="Huawei Sans" w:cs="Huawei Sans"/>
        </w:rPr>
        <w:t>这种使用方式中，规定数字</w:t>
      </w:r>
      <w:r w:rsidRPr="003B5A0E">
        <w:rPr>
          <w:rFonts w:ascii="Huawei Sans" w:hAnsi="Huawei Sans" w:cs="Huawei Sans"/>
        </w:rPr>
        <w:t>4</w:t>
      </w:r>
      <w:r w:rsidRPr="003B5A0E">
        <w:rPr>
          <w:rFonts w:ascii="Huawei Sans" w:hAnsi="Huawei Sans" w:cs="Huawei Sans"/>
        </w:rPr>
        <w:t>、</w:t>
      </w:r>
      <w:r w:rsidRPr="003B5A0E">
        <w:rPr>
          <w:rFonts w:ascii="Huawei Sans" w:hAnsi="Huawei Sans" w:cs="Huawei Sans"/>
        </w:rPr>
        <w:t>2</w:t>
      </w:r>
      <w:r w:rsidRPr="003B5A0E">
        <w:rPr>
          <w:rFonts w:ascii="Huawei Sans" w:hAnsi="Huawei Sans" w:cs="Huawei Sans"/>
        </w:rPr>
        <w:t>和</w:t>
      </w:r>
      <w:r w:rsidRPr="003B5A0E">
        <w:rPr>
          <w:rFonts w:ascii="Huawei Sans" w:hAnsi="Huawei Sans" w:cs="Huawei Sans"/>
        </w:rPr>
        <w:t>1</w:t>
      </w:r>
      <w:r w:rsidRPr="003B5A0E">
        <w:rPr>
          <w:rFonts w:ascii="Huawei Sans" w:hAnsi="Huawei Sans" w:cs="Huawei Sans"/>
        </w:rPr>
        <w:t>表示读、写、执行权限，即</w:t>
      </w:r>
      <w:r w:rsidRPr="003B5A0E">
        <w:rPr>
          <w:rFonts w:ascii="Huawei Sans" w:hAnsi="Huawei Sans" w:cs="Huawei Sans"/>
        </w:rPr>
        <w:t>r=4,w=2,x=1</w:t>
      </w:r>
      <w:r w:rsidRPr="003B5A0E">
        <w:rPr>
          <w:rFonts w:ascii="Huawei Sans" w:hAnsi="Huawei Sans" w:cs="Huawei Sans"/>
        </w:rPr>
        <w:t>。</w:t>
      </w:r>
    </w:p>
    <w:p w14:paraId="7261CA62" w14:textId="77777777" w:rsidR="001E5F70" w:rsidRPr="003B5A0E" w:rsidRDefault="001E5F70" w:rsidP="00F53396">
      <w:pPr>
        <w:pStyle w:val="41"/>
        <w:rPr>
          <w:rFonts w:ascii="Huawei Sans" w:hAnsi="Huawei Sans" w:cs="Huawei Sans"/>
        </w:rPr>
      </w:pPr>
      <w:r w:rsidRPr="003B5A0E">
        <w:rPr>
          <w:rFonts w:ascii="Huawei Sans" w:hAnsi="Huawei Sans" w:cs="Huawei Sans"/>
        </w:rPr>
        <w:t>例：</w:t>
      </w:r>
      <w:r w:rsidRPr="003B5A0E">
        <w:rPr>
          <w:rFonts w:ascii="Huawei Sans" w:hAnsi="Huawei Sans" w:cs="Huawei Sans"/>
        </w:rPr>
        <w:t>rwx = 7</w:t>
      </w:r>
      <w:r w:rsidRPr="003B5A0E">
        <w:rPr>
          <w:rFonts w:ascii="Huawei Sans" w:hAnsi="Huawei Sans" w:cs="Huawei Sans"/>
        </w:rPr>
        <w:t>（</w:t>
      </w:r>
      <w:r w:rsidRPr="003B5A0E">
        <w:rPr>
          <w:rFonts w:ascii="Huawei Sans" w:hAnsi="Huawei Sans" w:cs="Huawei Sans"/>
        </w:rPr>
        <w:t>4+2+1</w:t>
      </w:r>
      <w:r w:rsidRPr="003B5A0E">
        <w:rPr>
          <w:rFonts w:ascii="Huawei Sans" w:hAnsi="Huawei Sans" w:cs="Huawei Sans"/>
        </w:rPr>
        <w:t>）；</w:t>
      </w:r>
      <w:r w:rsidRPr="003B5A0E">
        <w:rPr>
          <w:rFonts w:ascii="Huawei Sans" w:hAnsi="Huawei Sans" w:cs="Huawei Sans"/>
        </w:rPr>
        <w:t>rw = 6</w:t>
      </w:r>
      <w:r w:rsidRPr="003B5A0E">
        <w:rPr>
          <w:rFonts w:ascii="Huawei Sans" w:hAnsi="Huawei Sans" w:cs="Huawei Sans"/>
        </w:rPr>
        <w:t>（</w:t>
      </w:r>
      <w:r w:rsidRPr="003B5A0E">
        <w:rPr>
          <w:rFonts w:ascii="Huawei Sans" w:hAnsi="Huawei Sans" w:cs="Huawei Sans"/>
        </w:rPr>
        <w:t>4+2</w:t>
      </w:r>
      <w:r w:rsidRPr="003B5A0E">
        <w:rPr>
          <w:rFonts w:ascii="Huawei Sans" w:hAnsi="Huawei Sans" w:cs="Huawei Sans"/>
        </w:rPr>
        <w:t>）；</w:t>
      </w:r>
      <w:r w:rsidRPr="003B5A0E">
        <w:rPr>
          <w:rFonts w:ascii="Huawei Sans" w:hAnsi="Huawei Sans" w:cs="Huawei Sans"/>
        </w:rPr>
        <w:t xml:space="preserve">r-x = 5 </w:t>
      </w:r>
      <w:r w:rsidRPr="003B5A0E">
        <w:rPr>
          <w:rFonts w:ascii="Huawei Sans" w:hAnsi="Huawei Sans" w:cs="Huawei Sans"/>
        </w:rPr>
        <w:t>（</w:t>
      </w:r>
      <w:r w:rsidRPr="003B5A0E">
        <w:rPr>
          <w:rFonts w:ascii="Huawei Sans" w:hAnsi="Huawei Sans" w:cs="Huawei Sans"/>
        </w:rPr>
        <w:t>4+0+1</w:t>
      </w:r>
      <w:r w:rsidRPr="003B5A0E">
        <w:rPr>
          <w:rFonts w:ascii="Huawei Sans" w:hAnsi="Huawei Sans" w:cs="Huawei Sans"/>
        </w:rPr>
        <w:t>）；</w:t>
      </w:r>
      <w:r w:rsidRPr="003B5A0E">
        <w:rPr>
          <w:rFonts w:ascii="Huawei Sans" w:hAnsi="Huawei Sans" w:cs="Huawei Sans"/>
        </w:rPr>
        <w:t>r-- = 4</w:t>
      </w:r>
      <w:r w:rsidRPr="003B5A0E">
        <w:rPr>
          <w:rFonts w:ascii="Huawei Sans" w:hAnsi="Huawei Sans" w:cs="Huawei Sans"/>
        </w:rPr>
        <w:t>（</w:t>
      </w:r>
      <w:r w:rsidRPr="003B5A0E">
        <w:rPr>
          <w:rFonts w:ascii="Huawei Sans" w:hAnsi="Huawei Sans" w:cs="Huawei Sans"/>
        </w:rPr>
        <w:t>4+0+0</w:t>
      </w:r>
      <w:r w:rsidRPr="003B5A0E">
        <w:rPr>
          <w:rFonts w:ascii="Huawei Sans" w:hAnsi="Huawei Sans" w:cs="Huawei Sans"/>
        </w:rPr>
        <w:t>）；</w:t>
      </w:r>
      <w:r w:rsidRPr="003B5A0E">
        <w:rPr>
          <w:rFonts w:ascii="Huawei Sans" w:hAnsi="Huawei Sans" w:cs="Huawei Sans"/>
        </w:rPr>
        <w:t>--x = 1</w:t>
      </w:r>
      <w:r w:rsidRPr="003B5A0E">
        <w:rPr>
          <w:rFonts w:ascii="Huawei Sans" w:hAnsi="Huawei Sans" w:cs="Huawei Sans"/>
        </w:rPr>
        <w:t>（</w:t>
      </w:r>
      <w:r w:rsidRPr="003B5A0E">
        <w:rPr>
          <w:rFonts w:ascii="Huawei Sans" w:hAnsi="Huawei Sans" w:cs="Huawei Sans"/>
        </w:rPr>
        <w:t>0+0+1</w:t>
      </w:r>
      <w:r w:rsidRPr="003B5A0E">
        <w:rPr>
          <w:rFonts w:ascii="Huawei Sans" w:hAnsi="Huawei Sans" w:cs="Huawei Sans"/>
        </w:rPr>
        <w:t>）；</w:t>
      </w:r>
    </w:p>
    <w:p w14:paraId="2C9E139B" w14:textId="77777777" w:rsidR="001E5F70" w:rsidRPr="003B5A0E" w:rsidRDefault="001E5F70" w:rsidP="00933141">
      <w:pPr>
        <w:pStyle w:val="1e"/>
      </w:pPr>
      <w:r w:rsidRPr="003B5A0E">
        <w:t>每个文件都可以针对三个粒度，设置不同的</w:t>
      </w:r>
      <w:r w:rsidRPr="003B5A0E">
        <w:t>rwx(</w:t>
      </w:r>
      <w:r w:rsidRPr="003B5A0E">
        <w:t>读写执行</w:t>
      </w:r>
      <w:r w:rsidRPr="003B5A0E">
        <w:t>)</w:t>
      </w:r>
      <w:r w:rsidRPr="003B5A0E">
        <w:t>权限。即我们可以用用三个</w:t>
      </w:r>
      <w:r w:rsidRPr="003B5A0E">
        <w:t>8</w:t>
      </w:r>
      <w:r w:rsidRPr="003B5A0E">
        <w:t>进制数字分别表示</w:t>
      </w:r>
      <w:r w:rsidRPr="003B5A0E">
        <w:t xml:space="preserve"> </w:t>
      </w:r>
      <w:r w:rsidRPr="003B5A0E">
        <w:t>拥有者</w:t>
      </w:r>
      <w:r w:rsidRPr="003B5A0E">
        <w:t xml:space="preserve"> </w:t>
      </w:r>
      <w:r w:rsidRPr="003B5A0E">
        <w:t>、群组</w:t>
      </w:r>
      <w:r w:rsidRPr="003B5A0E">
        <w:t xml:space="preserve"> </w:t>
      </w:r>
      <w:r w:rsidRPr="003B5A0E">
        <w:t>、其它组</w:t>
      </w:r>
      <w:r w:rsidRPr="003B5A0E">
        <w:t>( u</w:t>
      </w:r>
      <w:r w:rsidRPr="003B5A0E">
        <w:t>、</w:t>
      </w:r>
      <w:r w:rsidRPr="003B5A0E">
        <w:t xml:space="preserve"> g </w:t>
      </w:r>
      <w:r w:rsidRPr="003B5A0E">
        <w:t>、</w:t>
      </w:r>
      <w:r w:rsidRPr="003B5A0E">
        <w:t>o)</w:t>
      </w:r>
      <w:r w:rsidRPr="003B5A0E">
        <w:t>的权限详情，并用</w:t>
      </w:r>
      <w:r w:rsidRPr="003B5A0E">
        <w:t>chmod</w:t>
      </w:r>
      <w:r w:rsidRPr="003B5A0E">
        <w:t>直接加三个</w:t>
      </w:r>
      <w:r w:rsidRPr="003B5A0E">
        <w:t>8</w:t>
      </w:r>
      <w:r w:rsidRPr="003B5A0E">
        <w:t>进制数字的方式直接改变文件权限。语法格式为</w:t>
      </w:r>
      <w:r w:rsidRPr="003B5A0E">
        <w:t xml:space="preserve"> </w:t>
      </w:r>
      <w:r w:rsidRPr="003B5A0E">
        <w:t>：</w:t>
      </w:r>
    </w:p>
    <w:p w14:paraId="4762DA7B" w14:textId="77777777" w:rsidR="001E5F70" w:rsidRPr="003B5A0E" w:rsidRDefault="001E5F70" w:rsidP="00933141">
      <w:pPr>
        <w:pStyle w:val="affffc"/>
      </w:pPr>
      <w:proofErr w:type="gramStart"/>
      <w:r w:rsidRPr="003B5A0E">
        <w:t>chmod</w:t>
      </w:r>
      <w:proofErr w:type="gramEnd"/>
      <w:r w:rsidRPr="003B5A0E">
        <w:t xml:space="preserve"> &lt;abc&gt; file...</w:t>
      </w:r>
    </w:p>
    <w:p w14:paraId="36646ADD" w14:textId="77777777" w:rsidR="001E5F70" w:rsidRPr="003B5A0E" w:rsidRDefault="001E5F70" w:rsidP="00933141">
      <w:pPr>
        <w:pStyle w:val="1e"/>
      </w:pPr>
      <w:r w:rsidRPr="003B5A0E">
        <w:t>其中，</w:t>
      </w:r>
      <w:r w:rsidRPr="003B5A0E">
        <w:t>a,b,c</w:t>
      </w:r>
      <w:r w:rsidRPr="003B5A0E">
        <w:t>各为一个数字，分别代表</w:t>
      </w:r>
      <w:r w:rsidRPr="003B5A0E">
        <w:t>User</w:t>
      </w:r>
      <w:r w:rsidRPr="003B5A0E">
        <w:t>、</w:t>
      </w:r>
      <w:r w:rsidRPr="003B5A0E">
        <w:t>Group</w:t>
      </w:r>
      <w:r w:rsidRPr="003B5A0E">
        <w:t>、及</w:t>
      </w:r>
      <w:r w:rsidRPr="003B5A0E">
        <w:t>Other</w:t>
      </w:r>
      <w:r w:rsidRPr="003B5A0E">
        <w:t>的权限，相当于简化版的</w:t>
      </w:r>
      <w:r w:rsidRPr="003B5A0E">
        <w:t>chmod u=</w:t>
      </w:r>
      <w:r w:rsidRPr="003B5A0E">
        <w:t>权限</w:t>
      </w:r>
      <w:r w:rsidRPr="003B5A0E">
        <w:t>,g=</w:t>
      </w:r>
      <w:r w:rsidRPr="003B5A0E">
        <w:t>权限</w:t>
      </w:r>
      <w:r w:rsidRPr="003B5A0E">
        <w:t>,o=</w:t>
      </w:r>
      <w:r w:rsidRPr="003B5A0E">
        <w:t>权限</w:t>
      </w:r>
      <w:r w:rsidRPr="003B5A0E">
        <w:t xml:space="preserve"> file...</w:t>
      </w:r>
      <w:r w:rsidRPr="003B5A0E">
        <w:t>，而此处的权限将用</w:t>
      </w:r>
      <w:r w:rsidRPr="003B5A0E">
        <w:t>8</w:t>
      </w:r>
      <w:r w:rsidRPr="003B5A0E">
        <w:t>进制的数字来表示</w:t>
      </w:r>
      <w:r w:rsidRPr="003B5A0E">
        <w:t>User</w:t>
      </w:r>
      <w:r w:rsidRPr="003B5A0E">
        <w:t>、</w:t>
      </w:r>
      <w:r w:rsidRPr="003B5A0E">
        <w:t>Group</w:t>
      </w:r>
      <w:r w:rsidRPr="003B5A0E">
        <w:t>、及</w:t>
      </w:r>
      <w:r w:rsidRPr="003B5A0E">
        <w:t>Other</w:t>
      </w:r>
      <w:r w:rsidRPr="003B5A0E">
        <w:t>的读、写、执行权限。</w:t>
      </w:r>
    </w:p>
    <w:p w14:paraId="45647361" w14:textId="77777777" w:rsidR="001E5F70" w:rsidRPr="003B5A0E" w:rsidRDefault="001E5F70" w:rsidP="00933141">
      <w:pPr>
        <w:pStyle w:val="1e"/>
      </w:pPr>
      <w:r w:rsidRPr="003B5A0E">
        <w:t>命令示例：</w:t>
      </w:r>
    </w:p>
    <w:p w14:paraId="39AB3AF0"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cluterconfig.xml</w:t>
      </w:r>
      <w:r w:rsidRPr="003B5A0E">
        <w:rPr>
          <w:rFonts w:ascii="Huawei Sans" w:hAnsi="Huawei Sans" w:cs="Huawei Sans"/>
        </w:rPr>
        <w:t>文件可读可写可执行权限（所有权限）：</w:t>
      </w:r>
    </w:p>
    <w:p w14:paraId="7900D5D6" w14:textId="77777777" w:rsidR="001E5F70" w:rsidRPr="003B5A0E" w:rsidRDefault="001E5F70" w:rsidP="00933141">
      <w:pPr>
        <w:pStyle w:val="affffc"/>
      </w:pPr>
      <w:proofErr w:type="gramStart"/>
      <w:r w:rsidRPr="003B5A0E">
        <w:t>chmod</w:t>
      </w:r>
      <w:proofErr w:type="gramEnd"/>
      <w:r w:rsidRPr="003B5A0E">
        <w:t xml:space="preserve"> 777 cluterconfig.xml</w:t>
      </w:r>
    </w:p>
    <w:p w14:paraId="30186BFA" w14:textId="77777777" w:rsidR="001E5F70" w:rsidRPr="003B5A0E" w:rsidRDefault="001E5F70" w:rsidP="00F53396">
      <w:pPr>
        <w:pStyle w:val="41"/>
        <w:rPr>
          <w:rFonts w:ascii="Huawei Sans" w:hAnsi="Huawei Sans" w:cs="Huawei Sans"/>
        </w:rPr>
      </w:pPr>
      <w:r w:rsidRPr="003B5A0E">
        <w:rPr>
          <w:rFonts w:ascii="Huawei Sans" w:hAnsi="Huawei Sans" w:cs="Huawei Sans"/>
        </w:rPr>
        <w:t>赋予</w:t>
      </w:r>
      <w:r w:rsidRPr="003B5A0E">
        <w:rPr>
          <w:rFonts w:ascii="Huawei Sans" w:hAnsi="Huawei Sans" w:cs="Huawei Sans"/>
        </w:rPr>
        <w:t>/opt/software/openGauss</w:t>
      </w:r>
      <w:r w:rsidRPr="003B5A0E">
        <w:rPr>
          <w:rFonts w:ascii="Huawei Sans" w:hAnsi="Huawei Sans" w:cs="Huawei Sans"/>
        </w:rPr>
        <w:t>目录下所有文件及其子目录</w:t>
      </w:r>
      <w:r w:rsidRPr="003B5A0E">
        <w:rPr>
          <w:rFonts w:ascii="Huawei Sans" w:hAnsi="Huawei Sans" w:cs="Huawei Sans"/>
        </w:rPr>
        <w:t xml:space="preserve"> </w:t>
      </w:r>
      <w:r w:rsidRPr="003B5A0E">
        <w:rPr>
          <w:rFonts w:ascii="Huawei Sans" w:hAnsi="Huawei Sans" w:cs="Huawei Sans"/>
        </w:rPr>
        <w:t>用户所有权限组可读可执行权限，其他用户可读可执行权限：</w:t>
      </w:r>
    </w:p>
    <w:p w14:paraId="33F32BC4" w14:textId="77777777" w:rsidR="001E5F70" w:rsidRPr="003B5A0E" w:rsidRDefault="001E5F70" w:rsidP="00933141">
      <w:pPr>
        <w:pStyle w:val="affffc"/>
      </w:pPr>
      <w:proofErr w:type="gramStart"/>
      <w:r w:rsidRPr="003B5A0E">
        <w:t>chmod  R</w:t>
      </w:r>
      <w:proofErr w:type="gramEnd"/>
      <w:r w:rsidRPr="003B5A0E">
        <w:t xml:space="preserve"> 755 /opt/software/openGauss</w:t>
      </w:r>
    </w:p>
    <w:p w14:paraId="12E2BECB" w14:textId="7C0C387E" w:rsidR="001E5F70" w:rsidRPr="003B5A0E" w:rsidRDefault="001E5F70" w:rsidP="001E5F70">
      <w:pPr>
        <w:pStyle w:val="2"/>
        <w:numPr>
          <w:ilvl w:val="1"/>
          <w:numId w:val="4"/>
        </w:numPr>
        <w:rPr>
          <w:rFonts w:ascii="Huawei Sans" w:hAnsi="Huawei Sans" w:cs="Huawei Sans"/>
        </w:rPr>
      </w:pPr>
      <w:bookmarkStart w:id="97" w:name="_Toc51057492"/>
      <w:bookmarkStart w:id="98" w:name="_Toc51158858"/>
      <w:bookmarkStart w:id="99" w:name="_Toc51335103"/>
      <w:bookmarkStart w:id="100" w:name="_Toc53763782"/>
      <w:r w:rsidRPr="003B5A0E">
        <w:rPr>
          <w:rFonts w:ascii="Huawei Sans" w:hAnsi="Huawei Sans" w:cs="Huawei Sans"/>
        </w:rPr>
        <w:t>chown</w:t>
      </w:r>
      <w:bookmarkEnd w:id="97"/>
      <w:bookmarkEnd w:id="98"/>
      <w:bookmarkEnd w:id="99"/>
      <w:bookmarkEnd w:id="100"/>
    </w:p>
    <w:p w14:paraId="1FBE3B41" w14:textId="77777777" w:rsidR="001E5F70" w:rsidRPr="003B5A0E" w:rsidRDefault="001E5F70" w:rsidP="00933141">
      <w:pPr>
        <w:pStyle w:val="1e"/>
      </w:pPr>
      <w:r w:rsidRPr="003B5A0E">
        <w:t>利用</w:t>
      </w:r>
      <w:r w:rsidRPr="003B5A0E">
        <w:t xml:space="preserve"> chown </w:t>
      </w:r>
      <w:r w:rsidRPr="003B5A0E">
        <w:t>将指定文件的拥有者改为指定的用户或组，用户可以是用户名或者用户</w:t>
      </w:r>
      <w:r w:rsidRPr="003B5A0E">
        <w:t>ID</w:t>
      </w:r>
      <w:r w:rsidRPr="003B5A0E">
        <w:t>；组可以是组名或者组</w:t>
      </w:r>
      <w:r w:rsidRPr="003B5A0E">
        <w:t>ID</w:t>
      </w:r>
      <w:r w:rsidRPr="003B5A0E">
        <w:t>；文件是以空格分开的要改变权限的文件列表，支持通配符。只有系统管理者</w:t>
      </w:r>
      <w:r w:rsidRPr="003B5A0E">
        <w:t>(root)</w:t>
      </w:r>
      <w:r w:rsidRPr="003B5A0E">
        <w:t>才有这样的权限。使用权限</w:t>
      </w:r>
      <w:r w:rsidRPr="003B5A0E">
        <w:t xml:space="preserve"> : </w:t>
      </w:r>
      <w:r w:rsidRPr="003B5A0E">
        <w:rPr>
          <w:b/>
          <w:color w:val="FF0000"/>
        </w:rPr>
        <w:t>root</w:t>
      </w:r>
      <w:r w:rsidRPr="003B5A0E">
        <w:t>。</w:t>
      </w:r>
    </w:p>
    <w:p w14:paraId="5FF3E75B" w14:textId="77777777" w:rsidR="001E5F70" w:rsidRPr="003B5A0E" w:rsidRDefault="001E5F70" w:rsidP="00933141">
      <w:pPr>
        <w:pStyle w:val="1e"/>
      </w:pPr>
      <w:r w:rsidRPr="003B5A0E">
        <w:t>命令语法：</w:t>
      </w:r>
    </w:p>
    <w:p w14:paraId="2AFF777C" w14:textId="77777777" w:rsidR="001E5F70" w:rsidRPr="003B5A0E" w:rsidRDefault="001E5F70" w:rsidP="00933141">
      <w:pPr>
        <w:pStyle w:val="affffc"/>
      </w:pPr>
      <w:r w:rsidRPr="003B5A0E">
        <w:t>chown [</w:t>
      </w:r>
      <w:r w:rsidRPr="003B5A0E">
        <w:t>选项</w:t>
      </w:r>
      <w:r w:rsidRPr="003B5A0E">
        <w:t>] user[:group] file...</w:t>
      </w:r>
    </w:p>
    <w:p w14:paraId="25979954" w14:textId="77777777" w:rsidR="001E5F70" w:rsidRPr="003B5A0E" w:rsidRDefault="001E5F70" w:rsidP="00933141">
      <w:pPr>
        <w:pStyle w:val="1e"/>
      </w:pPr>
      <w:r w:rsidRPr="003B5A0E">
        <w:t>常用选项</w:t>
      </w:r>
      <w:r w:rsidRPr="003B5A0E">
        <w:t>:</w:t>
      </w:r>
    </w:p>
    <w:p w14:paraId="43E1F7B8"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-c : </w:t>
      </w:r>
      <w:r w:rsidRPr="003B5A0E">
        <w:rPr>
          <w:rFonts w:ascii="Huawei Sans" w:hAnsi="Huawei Sans" w:cs="Huawei Sans"/>
        </w:rPr>
        <w:t>显示更改的部分的信息；</w:t>
      </w:r>
    </w:p>
    <w:p w14:paraId="4EE91D44"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-f : </w:t>
      </w:r>
      <w:r w:rsidRPr="003B5A0E">
        <w:rPr>
          <w:rFonts w:ascii="Huawei Sans" w:hAnsi="Huawei Sans" w:cs="Huawei Sans"/>
        </w:rPr>
        <w:t>忽略错误信息；</w:t>
      </w:r>
    </w:p>
    <w:p w14:paraId="6014A839"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-R : </w:t>
      </w:r>
      <w:r w:rsidRPr="003B5A0E">
        <w:rPr>
          <w:rFonts w:ascii="Huawei Sans" w:hAnsi="Huawei Sans" w:cs="Huawei Sans"/>
        </w:rPr>
        <w:t>处理指定目录以及其子目录下的所有文件。</w:t>
      </w:r>
    </w:p>
    <w:p w14:paraId="1386697A" w14:textId="77777777" w:rsidR="001E5F70" w:rsidRPr="003B5A0E" w:rsidRDefault="001E5F70" w:rsidP="00933141">
      <w:pPr>
        <w:pStyle w:val="1e"/>
      </w:pPr>
      <w:r w:rsidRPr="003B5A0E">
        <w:t>参数说明</w:t>
      </w:r>
    </w:p>
    <w:p w14:paraId="26892DD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user : </w:t>
      </w:r>
      <w:r w:rsidRPr="003B5A0E">
        <w:rPr>
          <w:rFonts w:ascii="Huawei Sans" w:hAnsi="Huawei Sans" w:cs="Huawei Sans"/>
        </w:rPr>
        <w:t>新的文件拥有者的使用者</w:t>
      </w:r>
      <w:r w:rsidRPr="003B5A0E">
        <w:rPr>
          <w:rFonts w:ascii="Huawei Sans" w:hAnsi="Huawei Sans" w:cs="Huawei Sans"/>
        </w:rPr>
        <w:t xml:space="preserve"> ID</w:t>
      </w:r>
      <w:r w:rsidRPr="003B5A0E">
        <w:rPr>
          <w:rFonts w:ascii="Huawei Sans" w:hAnsi="Huawei Sans" w:cs="Huawei Sans"/>
        </w:rPr>
        <w:t>。</w:t>
      </w:r>
    </w:p>
    <w:p w14:paraId="77B02D47"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group : </w:t>
      </w:r>
      <w:r w:rsidRPr="003B5A0E">
        <w:rPr>
          <w:rFonts w:ascii="Huawei Sans" w:hAnsi="Huawei Sans" w:cs="Huawei Sans"/>
        </w:rPr>
        <w:t>新的文件拥有者的使用者组</w:t>
      </w:r>
      <w:r w:rsidRPr="003B5A0E">
        <w:rPr>
          <w:rFonts w:ascii="Huawei Sans" w:hAnsi="Huawei Sans" w:cs="Huawei Sans"/>
        </w:rPr>
        <w:t>(group)</w:t>
      </w:r>
      <w:r w:rsidRPr="003B5A0E">
        <w:rPr>
          <w:rFonts w:ascii="Huawei Sans" w:hAnsi="Huawei Sans" w:cs="Huawei Sans"/>
        </w:rPr>
        <w:t>。</w:t>
      </w:r>
    </w:p>
    <w:p w14:paraId="3CC5E206"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flie</w:t>
      </w:r>
      <w:r w:rsidRPr="003B5A0E">
        <w:rPr>
          <w:rFonts w:ascii="Huawei Sans" w:hAnsi="Huawei Sans" w:cs="Huawei Sans"/>
        </w:rPr>
        <w:t>：文件。</w:t>
      </w:r>
    </w:p>
    <w:p w14:paraId="0E7CC2F2" w14:textId="77777777" w:rsidR="001E5F70" w:rsidRPr="003B5A0E" w:rsidRDefault="001E5F70" w:rsidP="00933141">
      <w:pPr>
        <w:pStyle w:val="1e"/>
      </w:pPr>
      <w:r w:rsidRPr="003B5A0E">
        <w:t>命令示例：</w:t>
      </w:r>
    </w:p>
    <w:p w14:paraId="634F6B52" w14:textId="77777777" w:rsidR="001E5F70" w:rsidRPr="003B5A0E" w:rsidRDefault="001E5F70" w:rsidP="00F53396">
      <w:pPr>
        <w:pStyle w:val="41"/>
        <w:rPr>
          <w:rFonts w:ascii="Huawei Sans" w:hAnsi="Huawei Sans" w:cs="Huawei Sans"/>
        </w:rPr>
      </w:pPr>
      <w:r w:rsidRPr="003B5A0E">
        <w:rPr>
          <w:rFonts w:ascii="Huawei Sans" w:hAnsi="Huawei Sans" w:cs="Huawei Sans"/>
        </w:rPr>
        <w:t>将文件</w:t>
      </w:r>
      <w:r w:rsidRPr="003B5A0E">
        <w:rPr>
          <w:rFonts w:ascii="Huawei Sans" w:hAnsi="Huawei Sans" w:cs="Huawei Sans"/>
        </w:rPr>
        <w:t xml:space="preserve"> file1.txt </w:t>
      </w:r>
      <w:r w:rsidRPr="003B5A0E">
        <w:rPr>
          <w:rFonts w:ascii="Huawei Sans" w:hAnsi="Huawei Sans" w:cs="Huawei Sans"/>
        </w:rPr>
        <w:t>的拥有者设为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8D50579" w14:textId="77777777" w:rsidR="001E5F70" w:rsidRPr="003B5A0E" w:rsidRDefault="001E5F70" w:rsidP="00933141">
      <w:pPr>
        <w:pStyle w:val="affffc"/>
      </w:pPr>
      <w:proofErr w:type="gramStart"/>
      <w:r w:rsidRPr="003B5A0E">
        <w:t>chown</w:t>
      </w:r>
      <w:proofErr w:type="gramEnd"/>
      <w:r w:rsidRPr="003B5A0E">
        <w:t xml:space="preserve"> omm:dbgrp /opt/software/openGauss/clusterconfig.xml</w:t>
      </w:r>
    </w:p>
    <w:p w14:paraId="1F3FE740" w14:textId="77777777" w:rsidR="001E5F70" w:rsidRPr="003B5A0E" w:rsidRDefault="001E5F70" w:rsidP="00F53396">
      <w:pPr>
        <w:pStyle w:val="41"/>
        <w:rPr>
          <w:rFonts w:ascii="Huawei Sans" w:hAnsi="Huawei Sans" w:cs="Huawei Sans"/>
        </w:rPr>
      </w:pPr>
      <w:r w:rsidRPr="003B5A0E">
        <w:rPr>
          <w:rFonts w:ascii="Huawei Sans" w:hAnsi="Huawei Sans" w:cs="Huawei Sans"/>
        </w:rPr>
        <w:t>将目前目录下的所有文件与子目录的拥有者皆设为</w:t>
      </w:r>
      <w:r w:rsidRPr="003B5A0E">
        <w:rPr>
          <w:rFonts w:ascii="Huawei Sans" w:hAnsi="Huawei Sans" w:cs="Huawei Sans"/>
        </w:rPr>
        <w:t>omm</w:t>
      </w:r>
      <w:r w:rsidRPr="003B5A0E">
        <w:rPr>
          <w:rFonts w:ascii="Huawei Sans" w:hAnsi="Huawei Sans" w:cs="Huawei Sans"/>
        </w:rPr>
        <w:t>，群体的使用者</w:t>
      </w:r>
      <w:r w:rsidRPr="003B5A0E">
        <w:rPr>
          <w:rFonts w:ascii="Huawei Sans" w:hAnsi="Huawei Sans" w:cs="Huawei Sans"/>
        </w:rPr>
        <w:t>dbgrp:</w:t>
      </w:r>
    </w:p>
    <w:p w14:paraId="71973220" w14:textId="77777777" w:rsidR="001E5F70" w:rsidRPr="003B5A0E" w:rsidRDefault="001E5F70" w:rsidP="00933141">
      <w:pPr>
        <w:pStyle w:val="affffc"/>
      </w:pPr>
      <w:proofErr w:type="gramStart"/>
      <w:r w:rsidRPr="003B5A0E">
        <w:t>chown</w:t>
      </w:r>
      <w:proofErr w:type="gramEnd"/>
      <w:r w:rsidRPr="003B5A0E">
        <w:t xml:space="preserve"> -R omm:dbgrp *</w:t>
      </w:r>
    </w:p>
    <w:p w14:paraId="506AF873" w14:textId="40FC17B9" w:rsidR="001E5F70" w:rsidRPr="003B5A0E" w:rsidRDefault="001E5F70" w:rsidP="001E5F70">
      <w:pPr>
        <w:pStyle w:val="2"/>
        <w:numPr>
          <w:ilvl w:val="1"/>
          <w:numId w:val="4"/>
        </w:numPr>
        <w:rPr>
          <w:rFonts w:ascii="Huawei Sans" w:hAnsi="Huawei Sans" w:cs="Huawei Sans"/>
        </w:rPr>
      </w:pPr>
      <w:bookmarkStart w:id="101" w:name="_Toc51057493"/>
      <w:bookmarkStart w:id="102" w:name="_Toc51158859"/>
      <w:bookmarkStart w:id="103" w:name="_Toc51335104"/>
      <w:bookmarkStart w:id="104" w:name="_Toc53763783"/>
      <w:r w:rsidRPr="003B5A0E">
        <w:rPr>
          <w:rFonts w:ascii="Huawei Sans" w:hAnsi="Huawei Sans" w:cs="Huawei Sans"/>
        </w:rPr>
        <w:t>ls</w:t>
      </w:r>
      <w:bookmarkEnd w:id="101"/>
      <w:bookmarkEnd w:id="102"/>
      <w:bookmarkEnd w:id="103"/>
      <w:bookmarkEnd w:id="104"/>
    </w:p>
    <w:p w14:paraId="32CA3350" w14:textId="77777777" w:rsidR="001E5F70" w:rsidRPr="003B5A0E" w:rsidRDefault="001E5F70" w:rsidP="00933141">
      <w:pPr>
        <w:pStyle w:val="1e"/>
      </w:pPr>
      <w:r w:rsidRPr="003B5A0E">
        <w:t>列出文件和目录的内容。</w:t>
      </w:r>
    </w:p>
    <w:p w14:paraId="121F4E3F" w14:textId="77777777" w:rsidR="001E5F70" w:rsidRPr="003B5A0E" w:rsidRDefault="001E5F70" w:rsidP="00933141">
      <w:pPr>
        <w:pStyle w:val="1e"/>
      </w:pPr>
      <w:r w:rsidRPr="003B5A0E">
        <w:t>命令语法：</w:t>
      </w:r>
    </w:p>
    <w:p w14:paraId="5609739E" w14:textId="77777777" w:rsidR="001E5F70" w:rsidRPr="003B5A0E" w:rsidRDefault="001E5F70" w:rsidP="00933141">
      <w:pPr>
        <w:pStyle w:val="affffc"/>
      </w:pPr>
      <w:r w:rsidRPr="003B5A0E">
        <w:t>ls [</w:t>
      </w:r>
      <w:r w:rsidRPr="003B5A0E">
        <w:t>选项</w:t>
      </w:r>
      <w:r w:rsidRPr="003B5A0E">
        <w:t>] [</w:t>
      </w:r>
      <w:r w:rsidRPr="003B5A0E">
        <w:t>参数</w:t>
      </w:r>
      <w:r w:rsidRPr="003B5A0E">
        <w:t>]</w:t>
      </w:r>
    </w:p>
    <w:p w14:paraId="43A55F19" w14:textId="77777777" w:rsidR="001E5F70" w:rsidRPr="003B5A0E" w:rsidRDefault="001E5F70" w:rsidP="00933141">
      <w:pPr>
        <w:pStyle w:val="1e"/>
      </w:pPr>
      <w:r w:rsidRPr="003B5A0E">
        <w:t>常用选项：</w:t>
      </w:r>
    </w:p>
    <w:p w14:paraId="3A3E0EBC" w14:textId="77777777" w:rsidR="001E5F70" w:rsidRPr="003B5A0E" w:rsidRDefault="001E5F70" w:rsidP="00F53396">
      <w:pPr>
        <w:pStyle w:val="41"/>
        <w:rPr>
          <w:rFonts w:ascii="Huawei Sans" w:hAnsi="Huawei Sans" w:cs="Huawei Sans"/>
        </w:rPr>
      </w:pPr>
      <w:r w:rsidRPr="003B5A0E">
        <w:rPr>
          <w:rFonts w:ascii="Huawei Sans" w:hAnsi="Huawei Sans" w:cs="Huawei Sans"/>
        </w:rPr>
        <w:t>-l --</w:t>
      </w:r>
      <w:r w:rsidRPr="003B5A0E">
        <w:rPr>
          <w:rFonts w:ascii="Huawei Sans" w:hAnsi="Huawei Sans" w:cs="Huawei Sans"/>
        </w:rPr>
        <w:t>以长格式显示，列出文件的详细信息，如创建者，创建时间，文件的读写权限列表等等；</w:t>
      </w:r>
    </w:p>
    <w:p w14:paraId="79C8152A" w14:textId="77777777" w:rsidR="001E5F70" w:rsidRPr="003B5A0E" w:rsidRDefault="001E5F70" w:rsidP="00F53396">
      <w:pPr>
        <w:pStyle w:val="41"/>
        <w:rPr>
          <w:rFonts w:ascii="Huawei Sans" w:hAnsi="Huawei Sans" w:cs="Huawei Sans"/>
        </w:rPr>
      </w:pPr>
      <w:r w:rsidRPr="003B5A0E">
        <w:rPr>
          <w:rFonts w:ascii="Huawei Sans" w:hAnsi="Huawei Sans" w:cs="Huawei Sans"/>
        </w:rPr>
        <w:t>-a --</w:t>
      </w:r>
      <w:r w:rsidRPr="003B5A0E">
        <w:rPr>
          <w:rFonts w:ascii="Huawei Sans" w:hAnsi="Huawei Sans" w:cs="Huawei Sans"/>
        </w:rPr>
        <w:t>列出文件下所有的文件，包括以</w:t>
      </w:r>
      <w:r w:rsidRPr="003B5A0E">
        <w:rPr>
          <w:rFonts w:ascii="Huawei Sans" w:hAnsi="Huawei Sans" w:cs="Huawei Sans"/>
        </w:rPr>
        <w:t>"."</w:t>
      </w:r>
      <w:r w:rsidRPr="003B5A0E">
        <w:rPr>
          <w:rFonts w:ascii="Huawei Sans" w:hAnsi="Huawei Sans" w:cs="Huawei Sans"/>
        </w:rPr>
        <w:t>和</w:t>
      </w:r>
      <w:r w:rsidRPr="003B5A0E">
        <w:rPr>
          <w:rFonts w:ascii="Huawei Sans" w:hAnsi="Huawei Sans" w:cs="Huawei Sans"/>
        </w:rPr>
        <w:t>".."</w:t>
      </w:r>
      <w:r w:rsidRPr="003B5A0E">
        <w:rPr>
          <w:rFonts w:ascii="Huawei Sans" w:hAnsi="Huawei Sans" w:cs="Huawei Sans"/>
        </w:rPr>
        <w:t>开头的隐藏文件</w:t>
      </w:r>
      <w:r w:rsidRPr="003B5A0E">
        <w:rPr>
          <w:rFonts w:ascii="Huawei Sans" w:hAnsi="Huawei Sans" w:cs="Huawei Sans"/>
        </w:rPr>
        <w:t xml:space="preserve"> </w:t>
      </w:r>
      <w:r w:rsidRPr="003B5A0E">
        <w:rPr>
          <w:rFonts w:ascii="Huawei Sans" w:hAnsi="Huawei Sans" w:cs="Huawei Sans"/>
        </w:rPr>
        <w:t>（</w:t>
      </w:r>
      <w:r w:rsidRPr="003B5A0E">
        <w:rPr>
          <w:rFonts w:ascii="Huawei Sans" w:hAnsi="Huawei Sans" w:cs="Huawei Sans"/>
        </w:rPr>
        <w:t>Linux</w:t>
      </w:r>
      <w:r w:rsidRPr="003B5A0E">
        <w:rPr>
          <w:rFonts w:ascii="Huawei Sans" w:hAnsi="Huawei Sans" w:cs="Huawei Sans"/>
        </w:rPr>
        <w:t>下文件隐藏文件是以</w:t>
      </w:r>
      <w:r w:rsidRPr="003B5A0E">
        <w:rPr>
          <w:rFonts w:ascii="Huawei Sans" w:hAnsi="Huawei Sans" w:cs="Huawei Sans"/>
        </w:rPr>
        <w:t xml:space="preserve"> .</w:t>
      </w:r>
      <w:r w:rsidRPr="003B5A0E">
        <w:rPr>
          <w:rFonts w:ascii="Huawei Sans" w:hAnsi="Huawei Sans" w:cs="Huawei Sans"/>
        </w:rPr>
        <w:t>开头的，如果存在</w:t>
      </w:r>
      <w:r w:rsidRPr="003B5A0E">
        <w:rPr>
          <w:rFonts w:ascii="Huawei Sans" w:hAnsi="Huawei Sans" w:cs="Huawei Sans"/>
        </w:rPr>
        <w:t xml:space="preserve"> .. </w:t>
      </w:r>
      <w:r w:rsidRPr="003B5A0E">
        <w:rPr>
          <w:rFonts w:ascii="Huawei Sans" w:hAnsi="Huawei Sans" w:cs="Huawei Sans"/>
        </w:rPr>
        <w:t>代表存在着父目录）；</w:t>
      </w:r>
    </w:p>
    <w:p w14:paraId="0BE0E86B" w14:textId="77777777" w:rsidR="001E5F70" w:rsidRPr="003B5A0E" w:rsidRDefault="001E5F70" w:rsidP="00F53396">
      <w:pPr>
        <w:pStyle w:val="41"/>
        <w:rPr>
          <w:rFonts w:ascii="Huawei Sans" w:hAnsi="Huawei Sans" w:cs="Huawei Sans"/>
        </w:rPr>
      </w:pPr>
      <w:r w:rsidRPr="003B5A0E">
        <w:rPr>
          <w:rFonts w:ascii="Huawei Sans" w:hAnsi="Huawei Sans" w:cs="Huawei Sans"/>
        </w:rPr>
        <w:t>-d --</w:t>
      </w:r>
      <w:r w:rsidRPr="003B5A0E">
        <w:rPr>
          <w:rFonts w:ascii="Huawei Sans" w:hAnsi="Huawei Sans" w:cs="Huawei Sans"/>
        </w:rPr>
        <w:t>列出目录本身而非目录内的文件，通常要与</w:t>
      </w:r>
      <w:r w:rsidRPr="003B5A0E">
        <w:rPr>
          <w:rFonts w:ascii="Huawei Sans" w:hAnsi="Huawei Sans" w:cs="Huawei Sans"/>
        </w:rPr>
        <w:t>-l</w:t>
      </w:r>
      <w:r w:rsidRPr="003B5A0E">
        <w:rPr>
          <w:rFonts w:ascii="Huawei Sans" w:hAnsi="Huawei Sans" w:cs="Huawei Sans"/>
        </w:rPr>
        <w:t>一起使用；</w:t>
      </w:r>
    </w:p>
    <w:p w14:paraId="4E410399"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同时列出所有子目录层，与</w:t>
      </w:r>
      <w:r w:rsidRPr="003B5A0E">
        <w:rPr>
          <w:rFonts w:ascii="Huawei Sans" w:hAnsi="Huawei Sans" w:cs="Huawei Sans"/>
        </w:rPr>
        <w:t>-l</w:t>
      </w:r>
      <w:r w:rsidRPr="003B5A0E">
        <w:rPr>
          <w:rFonts w:ascii="Huawei Sans" w:hAnsi="Huawei Sans" w:cs="Huawei Sans"/>
        </w:rPr>
        <w:t>相似，只是不显示出文件的所有者，相当于编程中的</w:t>
      </w:r>
      <w:r w:rsidRPr="003B5A0E">
        <w:rPr>
          <w:rFonts w:ascii="Huawei Sans" w:hAnsi="Huawei Sans" w:cs="Huawei Sans"/>
        </w:rPr>
        <w:t>“</w:t>
      </w:r>
      <w:r w:rsidRPr="003B5A0E">
        <w:rPr>
          <w:rFonts w:ascii="Huawei Sans" w:hAnsi="Huawei Sans" w:cs="Huawei Sans"/>
        </w:rPr>
        <w:t>递归</w:t>
      </w:r>
      <w:r w:rsidRPr="003B5A0E">
        <w:rPr>
          <w:rFonts w:ascii="Huawei Sans" w:hAnsi="Huawei Sans" w:cs="Huawei Sans"/>
        </w:rPr>
        <w:t>”</w:t>
      </w:r>
      <w:r w:rsidRPr="003B5A0E">
        <w:rPr>
          <w:rFonts w:ascii="Huawei Sans" w:hAnsi="Huawei Sans" w:cs="Huawei Sans"/>
        </w:rPr>
        <w:t>实现；</w:t>
      </w:r>
    </w:p>
    <w:p w14:paraId="2F33DD4C" w14:textId="77777777" w:rsidR="001E5F70" w:rsidRPr="003B5A0E" w:rsidRDefault="001E5F70" w:rsidP="00F53396">
      <w:pPr>
        <w:pStyle w:val="41"/>
        <w:rPr>
          <w:rFonts w:ascii="Huawei Sans" w:hAnsi="Huawei Sans" w:cs="Huawei Sans"/>
        </w:rPr>
      </w:pPr>
      <w:r w:rsidRPr="003B5A0E">
        <w:rPr>
          <w:rFonts w:ascii="Huawei Sans" w:hAnsi="Huawei Sans" w:cs="Huawei Sans"/>
        </w:rPr>
        <w:t>-t --</w:t>
      </w:r>
      <w:r w:rsidRPr="003B5A0E">
        <w:rPr>
          <w:rFonts w:ascii="Huawei Sans" w:hAnsi="Huawei Sans" w:cs="Huawei Sans"/>
        </w:rPr>
        <w:t>按照时间进行文件的排序，</w:t>
      </w:r>
      <w:r w:rsidRPr="003B5A0E">
        <w:rPr>
          <w:rFonts w:ascii="Huawei Sans" w:hAnsi="Huawei Sans" w:cs="Huawei Sans"/>
        </w:rPr>
        <w:t>Time</w:t>
      </w:r>
      <w:r w:rsidRPr="003B5A0E">
        <w:rPr>
          <w:rFonts w:ascii="Huawei Sans" w:hAnsi="Huawei Sans" w:cs="Huawei Sans"/>
        </w:rPr>
        <w:t>（时间）；</w:t>
      </w:r>
    </w:p>
    <w:p w14:paraId="73BD88D8"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在每个文件的后面打印出文件的大小，</w:t>
      </w:r>
      <w:r w:rsidRPr="003B5A0E">
        <w:rPr>
          <w:rFonts w:ascii="Huawei Sans" w:hAnsi="Huawei Sans" w:cs="Huawei Sans"/>
        </w:rPr>
        <w:t>size</w:t>
      </w:r>
      <w:r w:rsidRPr="003B5A0E">
        <w:rPr>
          <w:rFonts w:ascii="Huawei Sans" w:hAnsi="Huawei Sans" w:cs="Huawei Sans"/>
        </w:rPr>
        <w:t>（大小）；</w:t>
      </w:r>
    </w:p>
    <w:p w14:paraId="4937B74F" w14:textId="77777777" w:rsidR="001E5F70" w:rsidRPr="003B5A0E" w:rsidRDefault="001E5F70" w:rsidP="00F53396">
      <w:pPr>
        <w:pStyle w:val="41"/>
        <w:rPr>
          <w:rFonts w:ascii="Huawei Sans" w:hAnsi="Huawei Sans" w:cs="Huawei Sans"/>
        </w:rPr>
      </w:pPr>
      <w:r w:rsidRPr="003B5A0E">
        <w:rPr>
          <w:rFonts w:ascii="Huawei Sans" w:hAnsi="Huawei Sans" w:cs="Huawei Sans"/>
        </w:rPr>
        <w:t>-S --</w:t>
      </w:r>
      <w:r w:rsidRPr="003B5A0E">
        <w:rPr>
          <w:rFonts w:ascii="Huawei Sans" w:hAnsi="Huawei Sans" w:cs="Huawei Sans"/>
        </w:rPr>
        <w:t>以文件的大小进行排序。</w:t>
      </w:r>
    </w:p>
    <w:p w14:paraId="798040D1" w14:textId="77777777" w:rsidR="001E5F70" w:rsidRPr="003B5A0E" w:rsidRDefault="001E5F70" w:rsidP="00933141">
      <w:pPr>
        <w:pStyle w:val="1e"/>
      </w:pPr>
      <w:r w:rsidRPr="003B5A0E">
        <w:t>参数说明：</w:t>
      </w:r>
    </w:p>
    <w:p w14:paraId="48437A13" w14:textId="77777777" w:rsidR="001E5F70" w:rsidRPr="003B5A0E" w:rsidRDefault="001E5F70" w:rsidP="00F53396">
      <w:pPr>
        <w:pStyle w:val="41"/>
        <w:rPr>
          <w:rFonts w:ascii="Huawei Sans" w:hAnsi="Huawei Sans" w:cs="Huawei Sans"/>
        </w:rPr>
      </w:pPr>
      <w:r w:rsidRPr="003B5A0E">
        <w:rPr>
          <w:rFonts w:ascii="Huawei Sans" w:hAnsi="Huawei Sans" w:cs="Huawei Sans"/>
        </w:rPr>
        <w:t>目录或文件。</w:t>
      </w:r>
    </w:p>
    <w:p w14:paraId="5FAF1752" w14:textId="77777777" w:rsidR="001E5F70" w:rsidRPr="003B5A0E" w:rsidRDefault="001E5F70" w:rsidP="00933141">
      <w:pPr>
        <w:pStyle w:val="1e"/>
      </w:pPr>
      <w:r w:rsidRPr="003B5A0E">
        <w:t>命令示例：</w:t>
      </w:r>
    </w:p>
    <w:p w14:paraId="5B1E9E9F" w14:textId="77777777" w:rsidR="001E5F70" w:rsidRPr="003B5A0E" w:rsidRDefault="001E5F70" w:rsidP="00F53396">
      <w:pPr>
        <w:pStyle w:val="41"/>
        <w:rPr>
          <w:rFonts w:ascii="Huawei Sans" w:hAnsi="Huawei Sans" w:cs="Huawei Sans"/>
        </w:rPr>
      </w:pPr>
      <w:r w:rsidRPr="003B5A0E">
        <w:rPr>
          <w:rFonts w:ascii="Huawei Sans" w:hAnsi="Huawei Sans" w:cs="Huawei Sans"/>
        </w:rPr>
        <w:t>以长格式列出当前目录中的文件及目录：</w:t>
      </w:r>
    </w:p>
    <w:p w14:paraId="40B820F0" w14:textId="77777777" w:rsidR="001E5F70" w:rsidRPr="003B5A0E" w:rsidRDefault="001E5F70" w:rsidP="00933141">
      <w:pPr>
        <w:pStyle w:val="affffc"/>
      </w:pPr>
      <w:proofErr w:type="gramStart"/>
      <w:r w:rsidRPr="003B5A0E">
        <w:t>ls</w:t>
      </w:r>
      <w:proofErr w:type="gramEnd"/>
      <w:r w:rsidRPr="003B5A0E">
        <w:t xml:space="preserve"> -l</w:t>
      </w:r>
    </w:p>
    <w:p w14:paraId="72D47598" w14:textId="0C51D7BA" w:rsidR="001E5F70" w:rsidRPr="003B5A0E" w:rsidRDefault="001E5F70" w:rsidP="001E5F70">
      <w:pPr>
        <w:pStyle w:val="2"/>
        <w:numPr>
          <w:ilvl w:val="1"/>
          <w:numId w:val="4"/>
        </w:numPr>
        <w:rPr>
          <w:rFonts w:ascii="Huawei Sans" w:hAnsi="Huawei Sans" w:cs="Huawei Sans"/>
        </w:rPr>
      </w:pPr>
      <w:bookmarkStart w:id="105" w:name="_Toc51057494"/>
      <w:bookmarkStart w:id="106" w:name="_Toc51158860"/>
      <w:bookmarkStart w:id="107" w:name="_Toc51335105"/>
      <w:bookmarkStart w:id="108" w:name="_Toc53763784"/>
      <w:r w:rsidRPr="003B5A0E">
        <w:rPr>
          <w:rFonts w:ascii="Huawei Sans" w:hAnsi="Huawei Sans" w:cs="Huawei Sans"/>
        </w:rPr>
        <w:t>cp</w:t>
      </w:r>
      <w:bookmarkEnd w:id="105"/>
      <w:bookmarkEnd w:id="106"/>
      <w:bookmarkEnd w:id="107"/>
      <w:bookmarkEnd w:id="108"/>
    </w:p>
    <w:p w14:paraId="5BB04353" w14:textId="77777777" w:rsidR="001E5F70" w:rsidRPr="003B5A0E" w:rsidRDefault="001E5F70" w:rsidP="00933141">
      <w:pPr>
        <w:pStyle w:val="1e"/>
      </w:pPr>
      <w:r w:rsidRPr="003B5A0E">
        <w:t>复制文件或者目录。</w:t>
      </w:r>
    </w:p>
    <w:p w14:paraId="1413B1C7" w14:textId="77777777" w:rsidR="001E5F70" w:rsidRPr="003B5A0E" w:rsidRDefault="001E5F70" w:rsidP="00933141">
      <w:pPr>
        <w:pStyle w:val="1e"/>
      </w:pPr>
      <w:r w:rsidRPr="003B5A0E">
        <w:t>命令语法：</w:t>
      </w:r>
    </w:p>
    <w:p w14:paraId="5297E4FA" w14:textId="77777777" w:rsidR="001E5F70" w:rsidRPr="003B5A0E" w:rsidRDefault="001E5F70" w:rsidP="00933141">
      <w:pPr>
        <w:pStyle w:val="affffc"/>
      </w:pPr>
      <w:r w:rsidRPr="003B5A0E">
        <w:t>cp [</w:t>
      </w:r>
      <w:r w:rsidRPr="003B5A0E">
        <w:t>选项</w:t>
      </w:r>
      <w:r w:rsidRPr="003B5A0E">
        <w:t xml:space="preserve">] </w:t>
      </w:r>
      <w:r w:rsidRPr="003B5A0E">
        <w:t>参数</w:t>
      </w:r>
      <w:r w:rsidRPr="003B5A0E">
        <w:t xml:space="preserve">1 </w:t>
      </w:r>
      <w:r w:rsidRPr="003B5A0E">
        <w:t>参数</w:t>
      </w:r>
      <w:r w:rsidRPr="003B5A0E">
        <w:t>2</w:t>
      </w:r>
    </w:p>
    <w:p w14:paraId="283821D0" w14:textId="77777777" w:rsidR="001E5F70" w:rsidRPr="003B5A0E" w:rsidRDefault="001E5F70" w:rsidP="00933141">
      <w:pPr>
        <w:pStyle w:val="1e"/>
      </w:pPr>
      <w:r w:rsidRPr="003B5A0E">
        <w:t>常用选项：</w:t>
      </w:r>
    </w:p>
    <w:p w14:paraId="0C75FDFC"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-f --</w:t>
      </w:r>
      <w:r w:rsidRPr="003B5A0E">
        <w:rPr>
          <w:rFonts w:ascii="Huawei Sans" w:hAnsi="Huawei Sans" w:cs="Huawei Sans"/>
        </w:rPr>
        <w:t>如果目标文件无法打开则将其移除并重试</w:t>
      </w:r>
      <w:r w:rsidRPr="003B5A0E">
        <w:rPr>
          <w:rFonts w:ascii="Huawei Sans" w:hAnsi="Huawei Sans" w:cs="Huawei Sans"/>
        </w:rPr>
        <w:t>(</w:t>
      </w:r>
      <w:r w:rsidRPr="003B5A0E">
        <w:rPr>
          <w:rFonts w:ascii="Huawei Sans" w:hAnsi="Huawei Sans" w:cs="Huawei Sans"/>
        </w:rPr>
        <w:t>当</w:t>
      </w:r>
      <w:r w:rsidRPr="003B5A0E">
        <w:rPr>
          <w:rFonts w:ascii="Huawei Sans" w:hAnsi="Huawei Sans" w:cs="Huawei Sans"/>
        </w:rPr>
        <w:t> -n </w:t>
      </w:r>
      <w:r w:rsidRPr="003B5A0E">
        <w:rPr>
          <w:rFonts w:ascii="Huawei Sans" w:hAnsi="Huawei Sans" w:cs="Huawei Sans"/>
        </w:rPr>
        <w:t>选项存在时则不需再选此项</w:t>
      </w:r>
      <w:r w:rsidRPr="003B5A0E">
        <w:rPr>
          <w:rFonts w:ascii="Huawei Sans" w:hAnsi="Huawei Sans" w:cs="Huawei Sans"/>
        </w:rPr>
        <w:t>)</w:t>
      </w:r>
      <w:r w:rsidRPr="003B5A0E">
        <w:rPr>
          <w:rFonts w:ascii="Huawei Sans" w:hAnsi="Huawei Sans" w:cs="Huawei Sans"/>
        </w:rPr>
        <w:t>；</w:t>
      </w:r>
    </w:p>
    <w:p w14:paraId="259D62B9" w14:textId="77777777" w:rsidR="001E5F70" w:rsidRPr="003B5A0E" w:rsidRDefault="001E5F70" w:rsidP="00F53396">
      <w:pPr>
        <w:pStyle w:val="41"/>
        <w:rPr>
          <w:rFonts w:ascii="Huawei Sans" w:hAnsi="Huawei Sans" w:cs="Huawei Sans"/>
        </w:rPr>
      </w:pPr>
      <w:r w:rsidRPr="003B5A0E">
        <w:rPr>
          <w:rFonts w:ascii="Huawei Sans" w:hAnsi="Huawei Sans" w:cs="Huawei Sans"/>
        </w:rPr>
        <w:t>-n --</w:t>
      </w:r>
      <w:r w:rsidRPr="003B5A0E">
        <w:rPr>
          <w:rFonts w:ascii="Huawei Sans" w:hAnsi="Huawei Sans" w:cs="Huawei Sans"/>
        </w:rPr>
        <w:t>不要覆盖已存在的文件</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-i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21E11333" w14:textId="77777777" w:rsidR="001E5F70" w:rsidRPr="003B5A0E" w:rsidRDefault="001E5F70" w:rsidP="00F53396">
      <w:pPr>
        <w:pStyle w:val="41"/>
        <w:rPr>
          <w:rFonts w:ascii="Huawei Sans" w:hAnsi="Huawei Sans" w:cs="Huawei Sans"/>
        </w:rPr>
      </w:pPr>
      <w:r w:rsidRPr="003B5A0E">
        <w:rPr>
          <w:rFonts w:ascii="Huawei Sans" w:hAnsi="Huawei Sans" w:cs="Huawei Sans"/>
        </w:rPr>
        <w:t>-I --</w:t>
      </w:r>
      <w:r w:rsidRPr="003B5A0E">
        <w:rPr>
          <w:rFonts w:ascii="Huawei Sans" w:hAnsi="Huawei Sans" w:cs="Huawei Sans"/>
        </w:rPr>
        <w:t>覆盖前询问</w:t>
      </w:r>
      <w:r w:rsidRPr="003B5A0E">
        <w:rPr>
          <w:rFonts w:ascii="Huawei Sans" w:hAnsi="Huawei Sans" w:cs="Huawei Sans"/>
        </w:rPr>
        <w:t>(</w:t>
      </w:r>
      <w:r w:rsidRPr="003B5A0E">
        <w:rPr>
          <w:rFonts w:ascii="Huawei Sans" w:hAnsi="Huawei Sans" w:cs="Huawei Sans"/>
        </w:rPr>
        <w:t>使前面的</w:t>
      </w:r>
      <w:r w:rsidRPr="003B5A0E">
        <w:rPr>
          <w:rFonts w:ascii="Huawei Sans" w:hAnsi="Huawei Sans" w:cs="Huawei Sans"/>
        </w:rPr>
        <w:t> -n </w:t>
      </w:r>
      <w:r w:rsidRPr="003B5A0E">
        <w:rPr>
          <w:rFonts w:ascii="Huawei Sans" w:hAnsi="Huawei Sans" w:cs="Huawei Sans"/>
        </w:rPr>
        <w:t>选项失效</w:t>
      </w:r>
      <w:r w:rsidRPr="003B5A0E">
        <w:rPr>
          <w:rFonts w:ascii="Huawei Sans" w:hAnsi="Huawei Sans" w:cs="Huawei Sans"/>
        </w:rPr>
        <w:t>)</w:t>
      </w:r>
      <w:r w:rsidRPr="003B5A0E">
        <w:rPr>
          <w:rFonts w:ascii="Huawei Sans" w:hAnsi="Huawei Sans" w:cs="Huawei Sans"/>
        </w:rPr>
        <w:t>；</w:t>
      </w:r>
    </w:p>
    <w:p w14:paraId="52AA43A6" w14:textId="77777777" w:rsidR="001E5F70" w:rsidRPr="003B5A0E" w:rsidRDefault="001E5F70" w:rsidP="00F53396">
      <w:pPr>
        <w:pStyle w:val="41"/>
        <w:rPr>
          <w:rFonts w:ascii="Huawei Sans" w:hAnsi="Huawei Sans" w:cs="Huawei Sans"/>
        </w:rPr>
      </w:pPr>
      <w:r w:rsidRPr="003B5A0E">
        <w:rPr>
          <w:rFonts w:ascii="Huawei Sans" w:hAnsi="Huawei Sans" w:cs="Huawei Sans"/>
        </w:rPr>
        <w:t>-p --</w:t>
      </w:r>
      <w:r w:rsidRPr="003B5A0E">
        <w:rPr>
          <w:rFonts w:ascii="Huawei Sans" w:hAnsi="Huawei Sans" w:cs="Huawei Sans"/>
        </w:rPr>
        <w:t>保持指定的属性</w:t>
      </w:r>
      <w:r w:rsidRPr="003B5A0E">
        <w:rPr>
          <w:rFonts w:ascii="Huawei Sans" w:hAnsi="Huawei Sans" w:cs="Huawei Sans"/>
        </w:rPr>
        <w:t>(</w:t>
      </w:r>
      <w:r w:rsidRPr="003B5A0E">
        <w:rPr>
          <w:rFonts w:ascii="Huawei Sans" w:hAnsi="Huawei Sans" w:cs="Huawei Sans"/>
        </w:rPr>
        <w:t>默认：模式</w:t>
      </w:r>
      <w:r w:rsidRPr="003B5A0E">
        <w:rPr>
          <w:rFonts w:ascii="Huawei Sans" w:hAnsi="Huawei Sans" w:cs="Huawei Sans"/>
        </w:rPr>
        <w:t>,</w:t>
      </w:r>
      <w:r w:rsidRPr="003B5A0E">
        <w:rPr>
          <w:rFonts w:ascii="Huawei Sans" w:hAnsi="Huawei Sans" w:cs="Huawei Sans"/>
        </w:rPr>
        <w:t>所有权</w:t>
      </w:r>
      <w:r w:rsidRPr="003B5A0E">
        <w:rPr>
          <w:rFonts w:ascii="Huawei Sans" w:hAnsi="Huawei Sans" w:cs="Huawei Sans"/>
        </w:rPr>
        <w:t>,</w:t>
      </w:r>
      <w:r w:rsidRPr="003B5A0E">
        <w:rPr>
          <w:rFonts w:ascii="Huawei Sans" w:hAnsi="Huawei Sans" w:cs="Huawei Sans"/>
        </w:rPr>
        <w:t>时间戳</w:t>
      </w:r>
      <w:r w:rsidRPr="003B5A0E">
        <w:rPr>
          <w:rFonts w:ascii="Huawei Sans" w:hAnsi="Huawei Sans" w:cs="Huawei Sans"/>
        </w:rPr>
        <w:t>)</w:t>
      </w:r>
      <w:r w:rsidRPr="003B5A0E">
        <w:rPr>
          <w:rFonts w:ascii="Huawei Sans" w:hAnsi="Huawei Sans" w:cs="Huawei Sans"/>
        </w:rPr>
        <w:t>，如果可能保持附加属性：环境、链接、</w:t>
      </w:r>
      <w:r w:rsidRPr="003B5A0E">
        <w:rPr>
          <w:rFonts w:ascii="Huawei Sans" w:hAnsi="Huawei Sans" w:cs="Huawei Sans"/>
        </w:rPr>
        <w:t>xattr </w:t>
      </w:r>
      <w:r w:rsidRPr="003B5A0E">
        <w:rPr>
          <w:rFonts w:ascii="Huawei Sans" w:hAnsi="Huawei Sans" w:cs="Huawei Sans"/>
        </w:rPr>
        <w:t>等；</w:t>
      </w:r>
    </w:p>
    <w:p w14:paraId="68F21304" w14:textId="77777777" w:rsidR="001E5F70" w:rsidRPr="003B5A0E" w:rsidRDefault="001E5F70" w:rsidP="00F53396">
      <w:pPr>
        <w:pStyle w:val="41"/>
        <w:rPr>
          <w:rFonts w:ascii="Huawei Sans" w:hAnsi="Huawei Sans" w:cs="Huawei Sans"/>
        </w:rPr>
      </w:pPr>
      <w:r w:rsidRPr="003B5A0E">
        <w:rPr>
          <w:rFonts w:ascii="Huawei Sans" w:hAnsi="Huawei Sans" w:cs="Huawei Sans"/>
        </w:rPr>
        <w:t>-R,-r --</w:t>
      </w:r>
      <w:r w:rsidRPr="003B5A0E">
        <w:rPr>
          <w:rFonts w:ascii="Huawei Sans" w:hAnsi="Huawei Sans" w:cs="Huawei Sans"/>
        </w:rPr>
        <w:t>复制目录及目录内的所有项目。</w:t>
      </w:r>
    </w:p>
    <w:p w14:paraId="29D066E2" w14:textId="77777777" w:rsidR="001E5F70" w:rsidRPr="003B5A0E" w:rsidRDefault="001E5F70" w:rsidP="00933141">
      <w:pPr>
        <w:pStyle w:val="1e"/>
      </w:pPr>
      <w:r w:rsidRPr="003B5A0E">
        <w:t>参数说明：</w:t>
      </w:r>
    </w:p>
    <w:p w14:paraId="3B07AB31"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1</w:t>
      </w:r>
      <w:r w:rsidRPr="003B5A0E">
        <w:rPr>
          <w:rFonts w:ascii="Huawei Sans" w:hAnsi="Huawei Sans" w:cs="Huawei Sans"/>
        </w:rPr>
        <w:t>：源文件。</w:t>
      </w:r>
    </w:p>
    <w:p w14:paraId="303F4E65" w14:textId="77777777" w:rsidR="001E5F70" w:rsidRPr="003B5A0E" w:rsidRDefault="001E5F70" w:rsidP="00F53396">
      <w:pPr>
        <w:pStyle w:val="41"/>
        <w:rPr>
          <w:rFonts w:ascii="Huawei Sans" w:hAnsi="Huawei Sans" w:cs="Huawei Sans"/>
        </w:rPr>
      </w:pPr>
      <w:r w:rsidRPr="003B5A0E">
        <w:rPr>
          <w:rFonts w:ascii="Huawei Sans" w:hAnsi="Huawei Sans" w:cs="Huawei Sans"/>
        </w:rPr>
        <w:t>参数</w:t>
      </w:r>
      <w:r w:rsidRPr="003B5A0E">
        <w:rPr>
          <w:rFonts w:ascii="Huawei Sans" w:hAnsi="Huawei Sans" w:cs="Huawei Sans"/>
        </w:rPr>
        <w:t>2</w:t>
      </w:r>
      <w:r w:rsidRPr="003B5A0E">
        <w:rPr>
          <w:rFonts w:ascii="Huawei Sans" w:hAnsi="Huawei Sans" w:cs="Huawei Sans"/>
        </w:rPr>
        <w:t>：目标文件。</w:t>
      </w:r>
    </w:p>
    <w:p w14:paraId="07AF3922" w14:textId="77777777" w:rsidR="001E5F70" w:rsidRPr="003B5A0E" w:rsidRDefault="001E5F70" w:rsidP="00933141">
      <w:pPr>
        <w:pStyle w:val="1e"/>
      </w:pPr>
      <w:r w:rsidRPr="003B5A0E">
        <w:t>命令示例：</w:t>
      </w:r>
    </w:p>
    <w:p w14:paraId="682F88EB" w14:textId="77777777" w:rsidR="001E5F70" w:rsidRPr="003B5A0E" w:rsidRDefault="001E5F70" w:rsidP="00F53396">
      <w:pPr>
        <w:pStyle w:val="41"/>
        <w:rPr>
          <w:rFonts w:ascii="Huawei Sans" w:hAnsi="Huawei Sans" w:cs="Huawei Sans"/>
        </w:rPr>
      </w:pPr>
      <w:r w:rsidRPr="003B5A0E">
        <w:rPr>
          <w:rFonts w:ascii="Huawei Sans" w:hAnsi="Huawei Sans" w:cs="Huawei Sans"/>
        </w:rPr>
        <w:t>将</w:t>
      </w:r>
      <w:r w:rsidRPr="003B5A0E">
        <w:rPr>
          <w:rFonts w:ascii="Huawei Sans" w:hAnsi="Huawei Sans" w:cs="Huawei Sans"/>
        </w:rPr>
        <w:t>home</w:t>
      </w:r>
      <w:r w:rsidRPr="003B5A0E">
        <w:rPr>
          <w:rFonts w:ascii="Huawei Sans" w:hAnsi="Huawei Sans" w:cs="Huawei Sans"/>
        </w:rPr>
        <w:t>目录中的</w:t>
      </w:r>
      <w:r w:rsidRPr="003B5A0E">
        <w:rPr>
          <w:rFonts w:ascii="Huawei Sans" w:hAnsi="Huawei Sans" w:cs="Huawei Sans"/>
        </w:rPr>
        <w:t>abc</w:t>
      </w:r>
      <w:r w:rsidRPr="003B5A0E">
        <w:rPr>
          <w:rFonts w:ascii="Huawei Sans" w:hAnsi="Huawei Sans" w:cs="Huawei Sans"/>
        </w:rPr>
        <w:t>文件复制到</w:t>
      </w:r>
      <w:r w:rsidRPr="003B5A0E">
        <w:rPr>
          <w:rFonts w:ascii="Huawei Sans" w:hAnsi="Huawei Sans" w:cs="Huawei Sans"/>
        </w:rPr>
        <w:t>opt</w:t>
      </w:r>
      <w:r w:rsidRPr="003B5A0E">
        <w:rPr>
          <w:rFonts w:ascii="Huawei Sans" w:hAnsi="Huawei Sans" w:cs="Huawei Sans"/>
        </w:rPr>
        <w:t>目录下：</w:t>
      </w:r>
    </w:p>
    <w:p w14:paraId="02A488B9" w14:textId="77777777" w:rsidR="001E5F70" w:rsidRPr="003B5A0E" w:rsidRDefault="001E5F70" w:rsidP="00933141">
      <w:pPr>
        <w:pStyle w:val="affffc"/>
      </w:pPr>
      <w:proofErr w:type="gramStart"/>
      <w:r w:rsidRPr="003B5A0E">
        <w:t>cp</w:t>
      </w:r>
      <w:proofErr w:type="gramEnd"/>
      <w:r w:rsidRPr="003B5A0E">
        <w:t xml:space="preserve"> /home/abc /opt</w:t>
      </w:r>
    </w:p>
    <w:p w14:paraId="7D1DE384" w14:textId="77777777" w:rsidR="001E5F70" w:rsidRPr="003B5A0E" w:rsidRDefault="001E5F70" w:rsidP="00933141">
      <w:pPr>
        <w:pStyle w:val="1e"/>
      </w:pPr>
      <w:r w:rsidRPr="003B5A0E">
        <w:t>注：目标文件存在时，会询问是否覆盖。这是因为</w:t>
      </w:r>
      <w:r w:rsidRPr="003B5A0E">
        <w:t>cp</w:t>
      </w:r>
      <w:r w:rsidRPr="003B5A0E">
        <w:t>是</w:t>
      </w:r>
      <w:r w:rsidRPr="003B5A0E">
        <w:t>cp -i</w:t>
      </w:r>
      <w:r w:rsidRPr="003B5A0E">
        <w:t>的别名。目标文件存在时，即使加了</w:t>
      </w:r>
      <w:r w:rsidRPr="003B5A0E">
        <w:t>-f</w:t>
      </w:r>
      <w:r w:rsidRPr="003B5A0E">
        <w:t>标志，也还会询问是否覆盖。</w:t>
      </w:r>
    </w:p>
    <w:p w14:paraId="7EAE35A3" w14:textId="24539BF4" w:rsidR="001E5F70" w:rsidRPr="003B5A0E" w:rsidRDefault="001E5F70" w:rsidP="001E5F70">
      <w:pPr>
        <w:pStyle w:val="2"/>
        <w:numPr>
          <w:ilvl w:val="1"/>
          <w:numId w:val="4"/>
        </w:numPr>
        <w:rPr>
          <w:rFonts w:ascii="Huawei Sans" w:hAnsi="Huawei Sans" w:cs="Huawei Sans"/>
        </w:rPr>
      </w:pPr>
      <w:bookmarkStart w:id="109" w:name="_Toc51057495"/>
      <w:bookmarkStart w:id="110" w:name="_Toc51158861"/>
      <w:bookmarkStart w:id="111" w:name="_Toc51335106"/>
      <w:bookmarkStart w:id="112" w:name="_Toc53763785"/>
      <w:r w:rsidRPr="003B5A0E">
        <w:rPr>
          <w:rFonts w:ascii="Huawei Sans" w:hAnsi="Huawei Sans" w:cs="Huawei Sans"/>
        </w:rPr>
        <w:t>rm</w:t>
      </w:r>
      <w:bookmarkEnd w:id="109"/>
      <w:bookmarkEnd w:id="110"/>
      <w:bookmarkEnd w:id="111"/>
      <w:bookmarkEnd w:id="112"/>
    </w:p>
    <w:p w14:paraId="7C4CBAB4" w14:textId="77777777" w:rsidR="001E5F70" w:rsidRPr="003B5A0E" w:rsidRDefault="001E5F70" w:rsidP="00933141">
      <w:pPr>
        <w:pStyle w:val="1e"/>
      </w:pPr>
      <w:r w:rsidRPr="003B5A0E">
        <w:t>删除一个目录中的一个或多个文件或目录，它也可以将某个目录及其下的所有文件及子目录均删除。对于链接文件，只是删除了链接，原有文件均保持不变。</w:t>
      </w:r>
    </w:p>
    <w:p w14:paraId="26A37B69" w14:textId="77777777" w:rsidR="001E5F70" w:rsidRPr="003B5A0E" w:rsidRDefault="001E5F70" w:rsidP="00933141">
      <w:pPr>
        <w:pStyle w:val="1e"/>
      </w:pPr>
      <w:r w:rsidRPr="003B5A0E">
        <w:t>rm</w:t>
      </w:r>
      <w:r w:rsidRPr="003B5A0E">
        <w:t>是一个危险的命令，使用的时候要特别当心，否则整个系统就会毁在这个命令（比如在</w:t>
      </w:r>
      <w:r w:rsidRPr="003B5A0E">
        <w:t>/</w:t>
      </w:r>
      <w:r w:rsidRPr="003B5A0E">
        <w:t>（根目录）下执行</w:t>
      </w:r>
      <w:r w:rsidRPr="003B5A0E">
        <w:t>rm * rf</w:t>
      </w:r>
      <w:r w:rsidRPr="003B5A0E">
        <w:t>）。所以，我们在执行</w:t>
      </w:r>
      <w:r w:rsidRPr="003B5A0E">
        <w:t>rm</w:t>
      </w:r>
      <w:r w:rsidRPr="003B5A0E">
        <w:t>之前最好先确认一下在哪个目录，到底要删除什么东西，操作时保持高度清醒的头脑。</w:t>
      </w:r>
    </w:p>
    <w:p w14:paraId="68C233E6" w14:textId="77777777" w:rsidR="001E5F70" w:rsidRPr="003B5A0E" w:rsidRDefault="001E5F70" w:rsidP="00933141">
      <w:pPr>
        <w:pStyle w:val="1e"/>
      </w:pPr>
      <w:r w:rsidRPr="003B5A0E">
        <w:t>命令语法：</w:t>
      </w:r>
    </w:p>
    <w:p w14:paraId="7D4DE6B4" w14:textId="77777777" w:rsidR="001E5F70" w:rsidRPr="003B5A0E" w:rsidRDefault="001E5F70" w:rsidP="00933141">
      <w:pPr>
        <w:pStyle w:val="affffc"/>
      </w:pPr>
      <w:r w:rsidRPr="003B5A0E">
        <w:t>rm [</w:t>
      </w:r>
      <w:r w:rsidRPr="003B5A0E">
        <w:t>选项</w:t>
      </w:r>
      <w:r w:rsidRPr="003B5A0E">
        <w:t xml:space="preserve">] </w:t>
      </w:r>
      <w:r w:rsidRPr="003B5A0E">
        <w:t>文件</w:t>
      </w:r>
    </w:p>
    <w:p w14:paraId="309873AA" w14:textId="77777777" w:rsidR="001E5F70" w:rsidRPr="003B5A0E" w:rsidRDefault="001E5F70" w:rsidP="00933141">
      <w:pPr>
        <w:pStyle w:val="1e"/>
      </w:pPr>
      <w:r w:rsidRPr="003B5A0E">
        <w:t>常用选项：</w:t>
      </w:r>
    </w:p>
    <w:p w14:paraId="639A065D" w14:textId="77777777" w:rsidR="001E5F70" w:rsidRPr="003B5A0E" w:rsidRDefault="001E5F70" w:rsidP="00F53396">
      <w:pPr>
        <w:pStyle w:val="41"/>
        <w:rPr>
          <w:rFonts w:ascii="Huawei Sans" w:hAnsi="Huawei Sans" w:cs="Huawei Sans"/>
        </w:rPr>
      </w:pPr>
      <w:r w:rsidRPr="003B5A0E">
        <w:rPr>
          <w:rFonts w:ascii="Huawei Sans" w:hAnsi="Huawei Sans" w:cs="Huawei Sans"/>
        </w:rPr>
        <w:t>-f --</w:t>
      </w:r>
      <w:r w:rsidRPr="003B5A0E">
        <w:rPr>
          <w:rFonts w:ascii="Huawei Sans" w:hAnsi="Huawei Sans" w:cs="Huawei Sans"/>
        </w:rPr>
        <w:t>忽略不存在的文件，从不给出提示；</w:t>
      </w:r>
    </w:p>
    <w:p w14:paraId="26F3142C" w14:textId="77777777" w:rsidR="001E5F70" w:rsidRPr="003B5A0E" w:rsidRDefault="001E5F70" w:rsidP="00F53396">
      <w:pPr>
        <w:pStyle w:val="41"/>
        <w:rPr>
          <w:rFonts w:ascii="Huawei Sans" w:hAnsi="Huawei Sans" w:cs="Huawei Sans"/>
        </w:rPr>
      </w:pPr>
      <w:r w:rsidRPr="003B5A0E">
        <w:rPr>
          <w:rFonts w:ascii="Huawei Sans" w:hAnsi="Huawei Sans" w:cs="Huawei Sans"/>
        </w:rPr>
        <w:t>-r --</w:t>
      </w:r>
      <w:r w:rsidRPr="003B5A0E">
        <w:rPr>
          <w:rFonts w:ascii="Huawei Sans" w:hAnsi="Huawei Sans" w:cs="Huawei Sans"/>
        </w:rPr>
        <w:t>指示</w:t>
      </w:r>
      <w:r w:rsidRPr="003B5A0E">
        <w:rPr>
          <w:rFonts w:ascii="Huawei Sans" w:hAnsi="Huawei Sans" w:cs="Huawei Sans"/>
        </w:rPr>
        <w:t>rm</w:t>
      </w:r>
      <w:r w:rsidRPr="003B5A0E">
        <w:rPr>
          <w:rFonts w:ascii="Huawei Sans" w:hAnsi="Huawei Sans" w:cs="Huawei Sans"/>
        </w:rPr>
        <w:t>将参数中列出的全部目录和子目录均递归地删除。</w:t>
      </w:r>
    </w:p>
    <w:p w14:paraId="5659B586" w14:textId="77777777" w:rsidR="001E5F70" w:rsidRPr="003B5A0E" w:rsidRDefault="001E5F70" w:rsidP="00933141">
      <w:pPr>
        <w:pStyle w:val="1e"/>
      </w:pPr>
      <w:r w:rsidRPr="003B5A0E">
        <w:t>参数说明：</w:t>
      </w:r>
    </w:p>
    <w:p w14:paraId="4A95B1D7" w14:textId="77777777" w:rsidR="001E5F70" w:rsidRPr="003B5A0E" w:rsidRDefault="001E5F70" w:rsidP="00F53396">
      <w:pPr>
        <w:pStyle w:val="41"/>
        <w:rPr>
          <w:rFonts w:ascii="Huawei Sans" w:hAnsi="Huawei Sans" w:cs="Huawei Sans"/>
        </w:rPr>
      </w:pPr>
      <w:r w:rsidRPr="003B5A0E">
        <w:rPr>
          <w:rFonts w:ascii="Huawei Sans" w:hAnsi="Huawei Sans" w:cs="Huawei Sans"/>
        </w:rPr>
        <w:t>需要删除的文件或目录。</w:t>
      </w:r>
    </w:p>
    <w:p w14:paraId="6BD46EFA" w14:textId="77777777" w:rsidR="001E5F70" w:rsidRPr="003B5A0E" w:rsidRDefault="001E5F70" w:rsidP="00933141">
      <w:pPr>
        <w:pStyle w:val="1e"/>
      </w:pPr>
      <w:r w:rsidRPr="003B5A0E">
        <w:t>命令示例：</w:t>
      </w:r>
    </w:p>
    <w:p w14:paraId="4FB25FE9" w14:textId="77777777" w:rsidR="001E5F70" w:rsidRPr="003B5A0E" w:rsidRDefault="001E5F70" w:rsidP="00F53396">
      <w:pPr>
        <w:pStyle w:val="41"/>
        <w:rPr>
          <w:rFonts w:ascii="Huawei Sans" w:hAnsi="Huawei Sans" w:cs="Huawei Sans"/>
        </w:rPr>
      </w:pPr>
      <w:r w:rsidRPr="003B5A0E">
        <w:rPr>
          <w:rFonts w:ascii="Huawei Sans" w:hAnsi="Huawei Sans" w:cs="Huawei Sans"/>
        </w:rPr>
        <w:t>删除文件：</w:t>
      </w:r>
    </w:p>
    <w:p w14:paraId="0916477D" w14:textId="77777777" w:rsidR="001E5F70" w:rsidRPr="003B5A0E" w:rsidRDefault="001E5F70" w:rsidP="00933141">
      <w:pPr>
        <w:pStyle w:val="affffc"/>
      </w:pPr>
      <w:proofErr w:type="gramStart"/>
      <w:r w:rsidRPr="003B5A0E">
        <w:t>rm</w:t>
      </w:r>
      <w:proofErr w:type="gramEnd"/>
      <w:r w:rsidRPr="003B5A0E">
        <w:t xml:space="preserve"> qwe</w:t>
      </w:r>
    </w:p>
    <w:p w14:paraId="36C131B8" w14:textId="77777777" w:rsidR="001E5F70" w:rsidRPr="003B5A0E" w:rsidRDefault="001E5F70" w:rsidP="00933141">
      <w:pPr>
        <w:pStyle w:val="1e"/>
      </w:pPr>
      <w:r w:rsidRPr="003B5A0E">
        <w:t>注：输入</w:t>
      </w:r>
      <w:r w:rsidRPr="003B5A0E">
        <w:t>rm qwe</w:t>
      </w:r>
      <w:r w:rsidRPr="003B5A0E">
        <w:t>命令后，系统会询问是否删除，输入</w:t>
      </w:r>
      <w:r w:rsidRPr="003B5A0E">
        <w:t>y</w:t>
      </w:r>
      <w:r w:rsidRPr="003B5A0E">
        <w:t>后就会删除文件，不想删除文件则输入</w:t>
      </w:r>
      <w:r w:rsidRPr="003B5A0E">
        <w:t>n</w:t>
      </w:r>
      <w:r w:rsidRPr="003B5A0E">
        <w:t>。</w:t>
      </w:r>
    </w:p>
    <w:p w14:paraId="2C9D393C" w14:textId="77777777" w:rsidR="001E5F70" w:rsidRPr="003B5A0E" w:rsidRDefault="001E5F70" w:rsidP="00F53396">
      <w:pPr>
        <w:pStyle w:val="41"/>
        <w:rPr>
          <w:rFonts w:ascii="Huawei Sans" w:hAnsi="Huawei Sans" w:cs="Huawei Sans"/>
        </w:rPr>
      </w:pPr>
      <w:r w:rsidRPr="003B5A0E">
        <w:rPr>
          <w:rFonts w:ascii="Huawei Sans" w:hAnsi="Huawei Sans" w:cs="Huawei Sans"/>
        </w:rPr>
        <w:t>强制删除某个文件：</w:t>
      </w:r>
    </w:p>
    <w:p w14:paraId="26A98106" w14:textId="77777777" w:rsidR="001E5F70" w:rsidRPr="003B5A0E" w:rsidRDefault="001E5F70" w:rsidP="00933141">
      <w:pPr>
        <w:pStyle w:val="affffc"/>
      </w:pPr>
      <w:proofErr w:type="gramStart"/>
      <w:r w:rsidRPr="003B5A0E">
        <w:lastRenderedPageBreak/>
        <w:t>rm-rf</w:t>
      </w:r>
      <w:proofErr w:type="gramEnd"/>
      <w:r w:rsidRPr="003B5A0E">
        <w:t xml:space="preserve"> clusterconfig.log</w:t>
      </w:r>
    </w:p>
    <w:p w14:paraId="4FC78EEE" w14:textId="00C39D18" w:rsidR="001E5F70" w:rsidRPr="003B5A0E" w:rsidRDefault="001E5F70" w:rsidP="001E5F70">
      <w:pPr>
        <w:pStyle w:val="2"/>
        <w:numPr>
          <w:ilvl w:val="1"/>
          <w:numId w:val="4"/>
        </w:numPr>
        <w:rPr>
          <w:rFonts w:ascii="Huawei Sans" w:hAnsi="Huawei Sans" w:cs="Huawei Sans"/>
        </w:rPr>
      </w:pPr>
      <w:bookmarkStart w:id="113" w:name="_Toc51057496"/>
      <w:bookmarkStart w:id="114" w:name="_Toc51158862"/>
      <w:bookmarkStart w:id="115" w:name="_Toc51335107"/>
      <w:bookmarkStart w:id="116" w:name="_Toc53763786"/>
      <w:r w:rsidRPr="003B5A0E">
        <w:rPr>
          <w:rFonts w:ascii="Huawei Sans" w:hAnsi="Huawei Sans" w:cs="Huawei Sans"/>
        </w:rPr>
        <w:t>cat</w:t>
      </w:r>
      <w:bookmarkEnd w:id="113"/>
      <w:bookmarkEnd w:id="114"/>
      <w:bookmarkEnd w:id="115"/>
      <w:bookmarkEnd w:id="116"/>
    </w:p>
    <w:p w14:paraId="35C332CD" w14:textId="77777777" w:rsidR="001E5F70" w:rsidRPr="003B5A0E" w:rsidRDefault="001E5F70" w:rsidP="00933141">
      <w:pPr>
        <w:pStyle w:val="1e"/>
      </w:pPr>
      <w:r w:rsidRPr="003B5A0E">
        <w:t>连接文件并在标准输出上输出。这个命令常用来显示文件内容，或者将几个文件连接起来显示，或者从标准输入读取内容并显示，它常与重定向符号配合使用。</w:t>
      </w:r>
    </w:p>
    <w:p w14:paraId="1C80C35C" w14:textId="77777777" w:rsidR="001E5F70" w:rsidRPr="003B5A0E" w:rsidRDefault="001E5F70" w:rsidP="00933141">
      <w:pPr>
        <w:pStyle w:val="1e"/>
      </w:pPr>
      <w:r w:rsidRPr="003B5A0E">
        <w:t>命令语法：</w:t>
      </w:r>
    </w:p>
    <w:p w14:paraId="12D34E95" w14:textId="77777777" w:rsidR="001E5F70" w:rsidRPr="003B5A0E" w:rsidRDefault="001E5F70" w:rsidP="00933141">
      <w:pPr>
        <w:pStyle w:val="affffc"/>
      </w:pPr>
      <w:r w:rsidRPr="003B5A0E">
        <w:t>cat [</w:t>
      </w:r>
      <w:r w:rsidRPr="003B5A0E">
        <w:t>选项</w:t>
      </w:r>
      <w:r w:rsidRPr="003B5A0E">
        <w:t>] [</w:t>
      </w:r>
      <w:r w:rsidRPr="003B5A0E">
        <w:t>参数</w:t>
      </w:r>
      <w:r w:rsidRPr="003B5A0E">
        <w:t>]</w:t>
      </w:r>
    </w:p>
    <w:p w14:paraId="4F7A5968" w14:textId="77777777" w:rsidR="001E5F70" w:rsidRPr="003B5A0E" w:rsidRDefault="001E5F70" w:rsidP="00933141">
      <w:pPr>
        <w:pStyle w:val="1e"/>
      </w:pPr>
      <w:r w:rsidRPr="003B5A0E">
        <w:t>常用选项：</w:t>
      </w:r>
    </w:p>
    <w:p w14:paraId="23C4DC3A" w14:textId="77777777" w:rsidR="001E5F70" w:rsidRPr="003B5A0E" w:rsidRDefault="001E5F70" w:rsidP="00F53396">
      <w:pPr>
        <w:pStyle w:val="41"/>
        <w:rPr>
          <w:rFonts w:ascii="Huawei Sans" w:hAnsi="Huawei Sans" w:cs="Huawei Sans"/>
        </w:rPr>
      </w:pPr>
      <w:r w:rsidRPr="003B5A0E">
        <w:rPr>
          <w:rFonts w:ascii="Huawei Sans" w:hAnsi="Huawei Sans" w:cs="Huawei Sans"/>
        </w:rPr>
        <w:t>-E --</w:t>
      </w:r>
      <w:r w:rsidRPr="003B5A0E">
        <w:rPr>
          <w:rFonts w:ascii="Huawei Sans" w:hAnsi="Huawei Sans" w:cs="Huawei Sans"/>
        </w:rPr>
        <w:t>在每行结束显示</w:t>
      </w:r>
      <w:r w:rsidRPr="003B5A0E">
        <w:rPr>
          <w:rFonts w:ascii="Huawei Sans" w:hAnsi="Huawei Sans" w:cs="Huawei Sans"/>
        </w:rPr>
        <w:t>$</w:t>
      </w:r>
      <w:r w:rsidRPr="003B5A0E">
        <w:rPr>
          <w:rFonts w:ascii="Huawei Sans" w:hAnsi="Huawei Sans" w:cs="Huawei Sans"/>
        </w:rPr>
        <w:t>；</w:t>
      </w:r>
    </w:p>
    <w:p w14:paraId="524150B2"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-n </w:t>
      </w:r>
      <w:r w:rsidRPr="003B5A0E">
        <w:rPr>
          <w:rFonts w:ascii="Huawei Sans" w:eastAsia="宋体" w:hAnsi="Huawei Sans" w:cs="Huawei Sans"/>
        </w:rPr>
        <w:t>–</w:t>
      </w:r>
      <w:r w:rsidRPr="003B5A0E">
        <w:rPr>
          <w:rFonts w:ascii="Huawei Sans" w:hAnsi="Huawei Sans" w:cs="Huawei Sans"/>
        </w:rPr>
        <w:t>由</w:t>
      </w:r>
      <w:r w:rsidRPr="003B5A0E">
        <w:rPr>
          <w:rFonts w:ascii="Huawei Sans" w:hAnsi="Huawei Sans" w:cs="Huawei Sans"/>
        </w:rPr>
        <w:t>1</w:t>
      </w:r>
      <w:r w:rsidRPr="003B5A0E">
        <w:rPr>
          <w:rFonts w:ascii="Huawei Sans" w:hAnsi="Huawei Sans" w:cs="Huawei Sans"/>
        </w:rPr>
        <w:t>开始对给所有输出行编号；</w:t>
      </w:r>
    </w:p>
    <w:p w14:paraId="2EC19C46" w14:textId="77777777" w:rsidR="001E5F70" w:rsidRPr="003B5A0E" w:rsidRDefault="001E5F70" w:rsidP="00F53396">
      <w:pPr>
        <w:pStyle w:val="41"/>
        <w:rPr>
          <w:rFonts w:ascii="Huawei Sans" w:hAnsi="Huawei Sans" w:cs="Huawei Sans"/>
        </w:rPr>
      </w:pPr>
      <w:r w:rsidRPr="003B5A0E">
        <w:rPr>
          <w:rFonts w:ascii="Huawei Sans" w:hAnsi="Huawei Sans" w:cs="Huawei Sans"/>
        </w:rPr>
        <w:t xml:space="preserve">-b </w:t>
      </w:r>
      <w:r w:rsidRPr="003B5A0E">
        <w:rPr>
          <w:rFonts w:ascii="Huawei Sans" w:hAnsi="Huawei Sans" w:cs="Huawei Sans"/>
        </w:rPr>
        <w:t>或</w:t>
      </w:r>
      <w:r w:rsidRPr="003B5A0E">
        <w:rPr>
          <w:rFonts w:ascii="Huawei Sans" w:hAnsi="Huawei Sans" w:cs="Huawei Sans"/>
        </w:rPr>
        <w:t xml:space="preserve"> --number-nonblank</w:t>
      </w:r>
      <w:r w:rsidRPr="003B5A0E">
        <w:rPr>
          <w:rFonts w:ascii="Huawei Sans" w:hAnsi="Huawei Sans" w:cs="Huawei Sans"/>
        </w:rPr>
        <w:t>：和</w:t>
      </w:r>
      <w:r w:rsidRPr="003B5A0E">
        <w:rPr>
          <w:rFonts w:ascii="Huawei Sans" w:hAnsi="Huawei Sans" w:cs="Huawei Sans"/>
        </w:rPr>
        <w:t xml:space="preserve"> -n </w:t>
      </w:r>
      <w:r w:rsidRPr="003B5A0E">
        <w:rPr>
          <w:rFonts w:ascii="Huawei Sans" w:hAnsi="Huawei Sans" w:cs="Huawei Sans"/>
        </w:rPr>
        <w:t>相似，只不过对于空白行不编号；</w:t>
      </w:r>
    </w:p>
    <w:p w14:paraId="5494FA93" w14:textId="77777777" w:rsidR="001E5F70" w:rsidRPr="003B5A0E" w:rsidRDefault="001E5F70" w:rsidP="00F53396">
      <w:pPr>
        <w:pStyle w:val="41"/>
        <w:rPr>
          <w:rFonts w:ascii="Huawei Sans" w:hAnsi="Huawei Sans" w:cs="Huawei Sans"/>
        </w:rPr>
      </w:pPr>
      <w:r w:rsidRPr="003B5A0E">
        <w:rPr>
          <w:rFonts w:ascii="Huawei Sans" w:hAnsi="Huawei Sans" w:cs="Huawei Sans"/>
        </w:rPr>
        <w:t>-v --</w:t>
      </w:r>
      <w:r w:rsidRPr="003B5A0E">
        <w:rPr>
          <w:rFonts w:ascii="Huawei Sans" w:hAnsi="Huawei Sans" w:cs="Huawei Sans"/>
        </w:rPr>
        <w:t>使用</w:t>
      </w:r>
      <w:r w:rsidRPr="003B5A0E">
        <w:rPr>
          <w:rFonts w:ascii="Huawei Sans" w:hAnsi="Huawei Sans" w:cs="Huawei Sans"/>
        </w:rPr>
        <w:t xml:space="preserve"> ^ </w:t>
      </w:r>
      <w:r w:rsidRPr="003B5A0E">
        <w:rPr>
          <w:rFonts w:ascii="Huawei Sans" w:hAnsi="Huawei Sans" w:cs="Huawei Sans"/>
        </w:rPr>
        <w:t>和</w:t>
      </w:r>
      <w:r w:rsidRPr="003B5A0E">
        <w:rPr>
          <w:rFonts w:ascii="Huawei Sans" w:hAnsi="Huawei Sans" w:cs="Huawei Sans"/>
        </w:rPr>
        <w:t xml:space="preserve"> M- </w:t>
      </w:r>
      <w:r w:rsidRPr="003B5A0E">
        <w:rPr>
          <w:rFonts w:ascii="Huawei Sans" w:hAnsi="Huawei Sans" w:cs="Huawei Sans"/>
        </w:rPr>
        <w:t>符号，除了</w:t>
      </w:r>
      <w:r w:rsidRPr="003B5A0E">
        <w:rPr>
          <w:rFonts w:ascii="Huawei Sans" w:hAnsi="Huawei Sans" w:cs="Huawei Sans"/>
        </w:rPr>
        <w:t xml:space="preserve"> LFD </w:t>
      </w:r>
      <w:r w:rsidRPr="003B5A0E">
        <w:rPr>
          <w:rFonts w:ascii="Huawei Sans" w:hAnsi="Huawei Sans" w:cs="Huawei Sans"/>
        </w:rPr>
        <w:t>和</w:t>
      </w:r>
      <w:r w:rsidRPr="003B5A0E">
        <w:rPr>
          <w:rFonts w:ascii="Huawei Sans" w:hAnsi="Huawei Sans" w:cs="Huawei Sans"/>
        </w:rPr>
        <w:t xml:space="preserve"> TAB </w:t>
      </w:r>
      <w:r w:rsidRPr="003B5A0E">
        <w:rPr>
          <w:rFonts w:ascii="Huawei Sans" w:hAnsi="Huawei Sans" w:cs="Huawei Sans"/>
        </w:rPr>
        <w:t>之外。</w:t>
      </w:r>
    </w:p>
    <w:p w14:paraId="725DCEBD" w14:textId="77777777" w:rsidR="001E5F70" w:rsidRPr="003B5A0E" w:rsidRDefault="001E5F70" w:rsidP="00933141">
      <w:pPr>
        <w:pStyle w:val="1e"/>
      </w:pPr>
      <w:r w:rsidRPr="003B5A0E">
        <w:t>参数说明：</w:t>
      </w:r>
    </w:p>
    <w:p w14:paraId="13D113BC" w14:textId="77777777" w:rsidR="001E5F70" w:rsidRPr="003B5A0E" w:rsidRDefault="001E5F70" w:rsidP="00F53396">
      <w:pPr>
        <w:pStyle w:val="41"/>
        <w:rPr>
          <w:rFonts w:ascii="Huawei Sans" w:hAnsi="Huawei Sans" w:cs="Huawei Sans"/>
        </w:rPr>
      </w:pPr>
      <w:r w:rsidRPr="003B5A0E">
        <w:rPr>
          <w:rFonts w:ascii="Huawei Sans" w:hAnsi="Huawei Sans" w:cs="Huawei Sans"/>
        </w:rPr>
        <w:t>可操作的文件名。</w:t>
      </w:r>
    </w:p>
    <w:p w14:paraId="56EEDC80" w14:textId="77777777" w:rsidR="001E5F70" w:rsidRPr="003B5A0E" w:rsidRDefault="001E5F70" w:rsidP="00933141">
      <w:pPr>
        <w:pStyle w:val="1e"/>
      </w:pPr>
      <w:r w:rsidRPr="003B5A0E">
        <w:t>命令示例</w:t>
      </w:r>
      <w:r w:rsidRPr="003B5A0E">
        <w:t>:</w:t>
      </w:r>
    </w:p>
    <w:p w14:paraId="248E0619" w14:textId="77777777" w:rsidR="001E5F70" w:rsidRPr="003B5A0E" w:rsidRDefault="001E5F70" w:rsidP="00F53396">
      <w:pPr>
        <w:pStyle w:val="41"/>
        <w:rPr>
          <w:rFonts w:ascii="Huawei Sans" w:hAnsi="Huawei Sans" w:cs="Huawei Sans"/>
        </w:rPr>
      </w:pPr>
      <w:r w:rsidRPr="003B5A0E">
        <w:rPr>
          <w:rFonts w:ascii="Huawei Sans" w:hAnsi="Huawei Sans" w:cs="Huawei Sans"/>
        </w:rPr>
        <w:t>显示</w:t>
      </w:r>
      <w:r w:rsidRPr="003B5A0E">
        <w:rPr>
          <w:rFonts w:ascii="Huawei Sans" w:hAnsi="Huawei Sans" w:cs="Huawei Sans"/>
        </w:rPr>
        <w:t>testfile</w:t>
      </w:r>
      <w:r w:rsidRPr="003B5A0E">
        <w:rPr>
          <w:rFonts w:ascii="Huawei Sans" w:hAnsi="Huawei Sans" w:cs="Huawei Sans"/>
        </w:rPr>
        <w:t>文件的内容：</w:t>
      </w:r>
    </w:p>
    <w:p w14:paraId="778CC0A0" w14:textId="77777777" w:rsidR="001E5F70" w:rsidRPr="003B5A0E" w:rsidRDefault="001E5F70" w:rsidP="00933141">
      <w:pPr>
        <w:pStyle w:val="affffc"/>
      </w:pPr>
      <w:proofErr w:type="gramStart"/>
      <w:r w:rsidRPr="003B5A0E">
        <w:t>cat</w:t>
      </w:r>
      <w:proofErr w:type="gramEnd"/>
      <w:r w:rsidRPr="003B5A0E">
        <w:t xml:space="preserve"> textfile</w:t>
      </w:r>
    </w:p>
    <w:p w14:paraId="6DC6A844" w14:textId="77777777" w:rsidR="001E5F70" w:rsidRPr="003B5A0E" w:rsidRDefault="001E5F70" w:rsidP="00F53396">
      <w:pPr>
        <w:pStyle w:val="41"/>
        <w:rPr>
          <w:rFonts w:ascii="Huawei Sans" w:hAnsi="Huawei Sans" w:cs="Huawei Sans"/>
        </w:rPr>
      </w:pPr>
      <w:r w:rsidRPr="003B5A0E">
        <w:rPr>
          <w:rFonts w:ascii="Huawei Sans" w:hAnsi="Huawei Sans" w:cs="Huawei Sans"/>
        </w:rPr>
        <w:t>把</w:t>
      </w:r>
      <w:r w:rsidRPr="003B5A0E">
        <w:rPr>
          <w:rFonts w:ascii="Huawei Sans" w:hAnsi="Huawei Sans" w:cs="Huawei Sans"/>
        </w:rPr>
        <w:t xml:space="preserve"> textfile1 </w:t>
      </w:r>
      <w:r w:rsidRPr="003B5A0E">
        <w:rPr>
          <w:rFonts w:ascii="Huawei Sans" w:hAnsi="Huawei Sans" w:cs="Huawei Sans"/>
        </w:rPr>
        <w:t>和</w:t>
      </w:r>
      <w:r w:rsidRPr="003B5A0E">
        <w:rPr>
          <w:rFonts w:ascii="Huawei Sans" w:hAnsi="Huawei Sans" w:cs="Huawei Sans"/>
        </w:rPr>
        <w:t xml:space="preserve"> textfile2 </w:t>
      </w:r>
      <w:r w:rsidRPr="003B5A0E">
        <w:rPr>
          <w:rFonts w:ascii="Huawei Sans" w:hAnsi="Huawei Sans" w:cs="Huawei Sans"/>
        </w:rPr>
        <w:t>的文档内容加上行号（空白行不加）之后将内容追加到</w:t>
      </w:r>
      <w:r w:rsidRPr="003B5A0E">
        <w:rPr>
          <w:rFonts w:ascii="Huawei Sans" w:hAnsi="Huawei Sans" w:cs="Huawei Sans"/>
        </w:rPr>
        <w:t xml:space="preserve"> textfile3 </w:t>
      </w:r>
      <w:r w:rsidRPr="003B5A0E">
        <w:rPr>
          <w:rFonts w:ascii="Huawei Sans" w:hAnsi="Huawei Sans" w:cs="Huawei Sans"/>
        </w:rPr>
        <w:t>文档里：</w:t>
      </w:r>
    </w:p>
    <w:p w14:paraId="79323980" w14:textId="77777777" w:rsidR="001E5F70" w:rsidRPr="003B5A0E" w:rsidRDefault="001E5F70" w:rsidP="00933141">
      <w:pPr>
        <w:pStyle w:val="affffc"/>
      </w:pPr>
      <w:proofErr w:type="gramStart"/>
      <w:r w:rsidRPr="003B5A0E">
        <w:t>cat</w:t>
      </w:r>
      <w:proofErr w:type="gramEnd"/>
      <w:r w:rsidRPr="003B5A0E">
        <w:t xml:space="preserve"> -b textfile1 textfile2 &gt;&gt; textfile3</w:t>
      </w:r>
    </w:p>
    <w:p w14:paraId="16D4ECFF" w14:textId="77777777" w:rsidR="001E5F70" w:rsidRPr="003B5A0E" w:rsidRDefault="001E5F70" w:rsidP="00F53396">
      <w:pPr>
        <w:pStyle w:val="41"/>
        <w:rPr>
          <w:rFonts w:ascii="Huawei Sans" w:hAnsi="Huawei Sans" w:cs="Huawei Sans"/>
        </w:rPr>
      </w:pPr>
      <w:r w:rsidRPr="003B5A0E">
        <w:rPr>
          <w:rFonts w:ascii="Huawei Sans" w:hAnsi="Huawei Sans" w:cs="Huawei Sans"/>
        </w:rPr>
        <w:t>向</w:t>
      </w:r>
      <w:r w:rsidRPr="003B5A0E">
        <w:rPr>
          <w:rFonts w:ascii="Huawei Sans" w:hAnsi="Huawei Sans" w:cs="Huawei Sans"/>
        </w:rPr>
        <w:t>/etc/profile</w:t>
      </w:r>
      <w:r w:rsidRPr="003B5A0E">
        <w:rPr>
          <w:rFonts w:ascii="Huawei Sans" w:hAnsi="Huawei Sans" w:cs="Huawei Sans"/>
        </w:rPr>
        <w:t>中追加内容（输入</w:t>
      </w:r>
      <w:r w:rsidRPr="003B5A0E">
        <w:rPr>
          <w:rFonts w:ascii="Huawei Sans" w:hAnsi="Huawei Sans" w:cs="Huawei Sans"/>
        </w:rPr>
        <w:t>EOF</w:t>
      </w:r>
      <w:r w:rsidRPr="003B5A0E">
        <w:rPr>
          <w:rFonts w:ascii="Huawei Sans" w:hAnsi="Huawei Sans" w:cs="Huawei Sans"/>
        </w:rPr>
        <w:t>表示结束追加）：</w:t>
      </w:r>
    </w:p>
    <w:p w14:paraId="0194B21B" w14:textId="77777777" w:rsidR="001E5F70" w:rsidRPr="003B5A0E" w:rsidRDefault="001E5F70" w:rsidP="00933141">
      <w:pPr>
        <w:pStyle w:val="affffc"/>
      </w:pPr>
      <w:proofErr w:type="gramStart"/>
      <w:r w:rsidRPr="003B5A0E">
        <w:t>cat</w:t>
      </w:r>
      <w:proofErr w:type="gramEnd"/>
      <w:r w:rsidRPr="003B5A0E">
        <w:t xml:space="preserve"> &gt;&gt;/etc/profile&lt;&lt;EOF</w:t>
      </w:r>
    </w:p>
    <w:p w14:paraId="40816384" w14:textId="77777777" w:rsidR="001E5F70" w:rsidRPr="003B5A0E" w:rsidRDefault="001E5F70" w:rsidP="00933141">
      <w:pPr>
        <w:pStyle w:val="affffc"/>
      </w:pPr>
      <w:r w:rsidRPr="003B5A0E">
        <w:t>&gt;export LD_LIBRARY_PATH=$packagePath/script/gspylib/clib</w:t>
      </w:r>
      <w:proofErr w:type="gramStart"/>
      <w:r w:rsidRPr="003B5A0E">
        <w:t>:$</w:t>
      </w:r>
      <w:proofErr w:type="gramEnd"/>
      <w:r w:rsidRPr="003B5A0E">
        <w:t>LD_LIBRARY_PATH</w:t>
      </w:r>
    </w:p>
    <w:p w14:paraId="3ED39127" w14:textId="77777777" w:rsidR="001E5F70" w:rsidRPr="003B5A0E" w:rsidRDefault="001E5F70" w:rsidP="00933141">
      <w:pPr>
        <w:pStyle w:val="affffc"/>
      </w:pPr>
      <w:r w:rsidRPr="003B5A0E">
        <w:t>&gt;EOF</w:t>
      </w:r>
    </w:p>
    <w:p w14:paraId="55744E12" w14:textId="77777777" w:rsidR="001E5F70" w:rsidRPr="003B5A0E" w:rsidRDefault="001E5F70" w:rsidP="00933141">
      <w:pPr>
        <w:pStyle w:val="1e"/>
      </w:pPr>
      <w:r w:rsidRPr="003B5A0E">
        <w:t>注：</w:t>
      </w:r>
    </w:p>
    <w:p w14:paraId="69E3FEA0" w14:textId="77777777" w:rsidR="001E5F70" w:rsidRPr="003B5A0E" w:rsidRDefault="001E5F70" w:rsidP="00F53396">
      <w:pPr>
        <w:pStyle w:val="41"/>
        <w:rPr>
          <w:rFonts w:ascii="Huawei Sans" w:hAnsi="Huawei Sans" w:cs="Huawei Sans"/>
        </w:rPr>
      </w:pPr>
      <w:r w:rsidRPr="003B5A0E">
        <w:rPr>
          <w:rFonts w:ascii="Huawei Sans" w:hAnsi="Huawei Sans" w:cs="Huawei Sans"/>
        </w:rPr>
        <w:t>EOF</w:t>
      </w:r>
      <w:r w:rsidRPr="003B5A0E">
        <w:rPr>
          <w:rFonts w:ascii="Huawei Sans" w:hAnsi="Huawei Sans" w:cs="Huawei Sans"/>
        </w:rPr>
        <w:t>是</w:t>
      </w:r>
      <w:r w:rsidRPr="003B5A0E">
        <w:rPr>
          <w:rFonts w:ascii="Huawei Sans" w:hAnsi="Huawei Sans" w:cs="Huawei Sans"/>
        </w:rPr>
        <w:t>end of file</w:t>
      </w:r>
      <w:r w:rsidRPr="003B5A0E">
        <w:rPr>
          <w:rFonts w:ascii="Huawei Sans" w:hAnsi="Huawei Sans" w:cs="Huawei Sans"/>
        </w:rPr>
        <w:t>的缩写，表示</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w:t>
      </w:r>
      <w:r w:rsidRPr="003B5A0E">
        <w:rPr>
          <w:rFonts w:ascii="Huawei Sans" w:hAnsi="Huawei Sans" w:cs="Huawei Sans"/>
        </w:rPr>
        <w:t>stream</w:t>
      </w:r>
      <w:r w:rsidRPr="003B5A0E">
        <w:rPr>
          <w:rFonts w:ascii="Huawei Sans" w:hAnsi="Huawei Sans" w:cs="Huawei Sans"/>
        </w:rPr>
        <w:t>）的结尾。</w:t>
      </w:r>
      <w:r w:rsidRPr="003B5A0E">
        <w:rPr>
          <w:rFonts w:ascii="Huawei Sans" w:hAnsi="Huawei Sans" w:cs="Huawei Sans"/>
        </w:rPr>
        <w:t>"</w:t>
      </w:r>
      <w:r w:rsidRPr="003B5A0E">
        <w:rPr>
          <w:rFonts w:ascii="Huawei Sans" w:hAnsi="Huawei Sans" w:cs="Huawei Sans"/>
        </w:rPr>
        <w:t>文字流</w:t>
      </w:r>
      <w:r w:rsidRPr="003B5A0E">
        <w:rPr>
          <w:rFonts w:ascii="Huawei Sans" w:hAnsi="Huawei Sans" w:cs="Huawei Sans"/>
        </w:rPr>
        <w:t>"</w:t>
      </w:r>
      <w:r w:rsidRPr="003B5A0E">
        <w:rPr>
          <w:rFonts w:ascii="Huawei Sans" w:hAnsi="Huawei Sans" w:cs="Huawei Sans"/>
        </w:rPr>
        <w:t>可以是文件（</w:t>
      </w:r>
      <w:r w:rsidRPr="003B5A0E">
        <w:rPr>
          <w:rFonts w:ascii="Huawei Sans" w:hAnsi="Huawei Sans" w:cs="Huawei Sans"/>
        </w:rPr>
        <w:t>file</w:t>
      </w:r>
      <w:r w:rsidRPr="003B5A0E">
        <w:rPr>
          <w:rFonts w:ascii="Huawei Sans" w:hAnsi="Huawei Sans" w:cs="Huawei Sans"/>
        </w:rPr>
        <w:t>），也可以是标准输入（</w:t>
      </w:r>
      <w:r w:rsidRPr="003B5A0E">
        <w:rPr>
          <w:rFonts w:ascii="Huawei Sans" w:hAnsi="Huawei Sans" w:cs="Huawei Sans"/>
        </w:rPr>
        <w:t>stdin</w:t>
      </w:r>
      <w:r w:rsidRPr="003B5A0E">
        <w:rPr>
          <w:rFonts w:ascii="Huawei Sans" w:hAnsi="Huawei Sans" w:cs="Huawei Sans"/>
        </w:rPr>
        <w:t>）。在</w:t>
      </w:r>
      <w:r w:rsidRPr="003B5A0E">
        <w:rPr>
          <w:rFonts w:ascii="Huawei Sans" w:hAnsi="Huawei Sans" w:cs="Huawei Sans"/>
        </w:rPr>
        <w:t>Linux</w:t>
      </w:r>
      <w:r w:rsidRPr="003B5A0E">
        <w:rPr>
          <w:rFonts w:ascii="Huawei Sans" w:hAnsi="Huawei Sans" w:cs="Huawei Sans"/>
        </w:rPr>
        <w:t>系统之中，</w:t>
      </w:r>
      <w:r w:rsidRPr="003B5A0E">
        <w:rPr>
          <w:rFonts w:ascii="Huawei Sans" w:hAnsi="Huawei Sans" w:cs="Huawei Sans"/>
        </w:rPr>
        <w:t>EOF</w:t>
      </w:r>
      <w:r w:rsidRPr="003B5A0E">
        <w:rPr>
          <w:rFonts w:ascii="Huawei Sans" w:hAnsi="Huawei Sans" w:cs="Huawei Sans"/>
        </w:rPr>
        <w:t>是当系统读取到文件结尾，所返回的一个信号值（也就是</w:t>
      </w:r>
      <w:r w:rsidRPr="003B5A0E">
        <w:rPr>
          <w:rFonts w:ascii="Huawei Sans" w:hAnsi="Huawei Sans" w:cs="Huawei Sans"/>
        </w:rPr>
        <w:t>-1</w:t>
      </w:r>
      <w:r w:rsidRPr="003B5A0E">
        <w:rPr>
          <w:rFonts w:ascii="Huawei Sans" w:hAnsi="Huawei Sans" w:cs="Huawei Sans"/>
        </w:rPr>
        <w:t>）。</w:t>
      </w:r>
    </w:p>
    <w:p w14:paraId="6AAC2427" w14:textId="77777777" w:rsidR="001E5F70" w:rsidRPr="003B5A0E" w:rsidRDefault="001E5F70" w:rsidP="001E5F70">
      <w:pPr>
        <w:topLinePunct w:val="0"/>
        <w:adjustRightInd/>
        <w:snapToGrid/>
        <w:spacing w:before="0" w:after="0" w:line="240" w:lineRule="auto"/>
        <w:ind w:left="0"/>
        <w:rPr>
          <w:rFonts w:ascii="Huawei Sans" w:eastAsia="方正兰亭黑简体" w:hAnsi="Huawei Sans" w:cs="Huawei Sans"/>
          <w:sz w:val="21"/>
        </w:rPr>
      </w:pPr>
      <w:r w:rsidRPr="003B5A0E">
        <w:rPr>
          <w:rFonts w:ascii="Huawei Sans" w:eastAsia="方正兰亭黑简体" w:hAnsi="Huawei Sans" w:cs="Huawei Sans"/>
        </w:rPr>
        <w:br w:type="page"/>
      </w:r>
    </w:p>
    <w:p w14:paraId="68F3D8D0" w14:textId="77777777" w:rsidR="001E5F70" w:rsidRPr="003B5A0E" w:rsidRDefault="001E5F70" w:rsidP="001E5F70">
      <w:pPr>
        <w:pStyle w:val="1"/>
        <w:numPr>
          <w:ilvl w:val="0"/>
          <w:numId w:val="4"/>
        </w:numPr>
        <w:rPr>
          <w:rFonts w:ascii="Huawei Sans" w:hAnsi="Huawei Sans" w:cs="Huawei Sans"/>
        </w:rPr>
      </w:pPr>
      <w:bookmarkStart w:id="117" w:name="_Toc51057497"/>
      <w:bookmarkStart w:id="118" w:name="_Toc53763787"/>
      <w:r w:rsidRPr="003B5A0E">
        <w:rPr>
          <w:rFonts w:ascii="Huawei Sans" w:hAnsi="Huawei Sans" w:cs="Huawei Sans"/>
        </w:rPr>
        <w:lastRenderedPageBreak/>
        <w:t>附录二：</w:t>
      </w:r>
      <w:r w:rsidRPr="003B5A0E">
        <w:rPr>
          <w:rFonts w:ascii="Huawei Sans" w:hAnsi="Huawei Sans" w:cs="Huawei Sans"/>
        </w:rPr>
        <w:t>openGauss</w:t>
      </w:r>
      <w:r w:rsidRPr="003B5A0E">
        <w:rPr>
          <w:rFonts w:ascii="Huawei Sans" w:hAnsi="Huawei Sans" w:cs="Huawei Sans"/>
        </w:rPr>
        <w:t>数据库基本操作</w:t>
      </w:r>
      <w:bookmarkEnd w:id="117"/>
      <w:bookmarkEnd w:id="118"/>
    </w:p>
    <w:p w14:paraId="6DD18BEF" w14:textId="77777777" w:rsidR="001E5F70" w:rsidRPr="003B5A0E" w:rsidRDefault="001E5F70" w:rsidP="001E5F70">
      <w:pPr>
        <w:pStyle w:val="2"/>
        <w:numPr>
          <w:ilvl w:val="1"/>
          <w:numId w:val="4"/>
        </w:numPr>
        <w:rPr>
          <w:rFonts w:ascii="Huawei Sans" w:hAnsi="Huawei Sans" w:cs="Huawei Sans"/>
        </w:rPr>
      </w:pPr>
      <w:bookmarkStart w:id="119" w:name="_Toc51057498"/>
      <w:bookmarkStart w:id="120" w:name="_Toc51158864"/>
      <w:bookmarkStart w:id="121" w:name="_Toc51335109"/>
      <w:bookmarkStart w:id="122" w:name="_Toc53763788"/>
      <w:r w:rsidRPr="003B5A0E">
        <w:rPr>
          <w:rFonts w:ascii="Huawei Sans" w:hAnsi="Huawei Sans" w:cs="Huawei Sans"/>
        </w:rPr>
        <w:t>查看数据库对象</w:t>
      </w:r>
      <w:bookmarkEnd w:id="119"/>
      <w:bookmarkEnd w:id="120"/>
      <w:bookmarkEnd w:id="121"/>
      <w:bookmarkEnd w:id="122"/>
    </w:p>
    <w:p w14:paraId="1AF25101" w14:textId="77777777" w:rsidR="001E5F70" w:rsidRPr="003B5A0E" w:rsidRDefault="001E5F70" w:rsidP="00F53396">
      <w:pPr>
        <w:pStyle w:val="41"/>
        <w:rPr>
          <w:rFonts w:ascii="Huawei Sans" w:hAnsi="Huawei Sans" w:cs="Huawei Sans"/>
        </w:rPr>
      </w:pPr>
      <w:r w:rsidRPr="003B5A0E">
        <w:rPr>
          <w:rFonts w:ascii="Huawei Sans" w:hAnsi="Huawei Sans" w:cs="Huawei Sans"/>
        </w:rPr>
        <w:t>查看帮助信息：</w:t>
      </w:r>
    </w:p>
    <w:p w14:paraId="5D1A4C8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w:t>
      </w:r>
    </w:p>
    <w:p w14:paraId="54F6EDF3"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20135660"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20E56536"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列举数据库：</w:t>
      </w:r>
    </w:p>
    <w:p w14:paraId="1B689545" w14:textId="77777777" w:rsidR="001E5F70" w:rsidRPr="003B5A0E" w:rsidRDefault="001E5F70" w:rsidP="00933141">
      <w:pPr>
        <w:pStyle w:val="1e"/>
      </w:pPr>
      <w:r w:rsidRPr="003B5A0E">
        <w:t>使用</w:t>
      </w:r>
      <w:r w:rsidRPr="003B5A0E">
        <w:t>\l</w:t>
      </w:r>
      <w:proofErr w:type="gramStart"/>
      <w:r w:rsidRPr="003B5A0E">
        <w:t>元命令</w:t>
      </w:r>
      <w:proofErr w:type="gramEnd"/>
      <w:r w:rsidRPr="003B5A0E">
        <w:t>查看数据库系统的数据库列表。</w:t>
      </w:r>
    </w:p>
    <w:p w14:paraId="16334AF1"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\l</w:t>
      </w:r>
    </w:p>
    <w:p w14:paraId="48CEAEFB" w14:textId="77777777" w:rsidR="001E5F70" w:rsidRPr="003B5A0E" w:rsidRDefault="001E5F70" w:rsidP="00933141">
      <w:pPr>
        <w:pStyle w:val="1e"/>
      </w:pPr>
      <w:r w:rsidRPr="003B5A0E">
        <w:t>使用如下命令通过系统表</w:t>
      </w:r>
      <w:r w:rsidRPr="003B5A0E">
        <w:t>pg_database</w:t>
      </w:r>
      <w:r w:rsidRPr="003B5A0E">
        <w:t>查询数据库列表。</w:t>
      </w:r>
    </w:p>
    <w:p w14:paraId="3C1BAC33"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datname FROM pg_database;</w:t>
      </w:r>
    </w:p>
    <w:p w14:paraId="0CA9F247" w14:textId="77777777" w:rsidR="001E5F70" w:rsidRPr="003B5A0E" w:rsidRDefault="001E5F70" w:rsidP="00F53396">
      <w:pPr>
        <w:pStyle w:val="41"/>
        <w:rPr>
          <w:rFonts w:ascii="Huawei Sans" w:hAnsi="Huawei Sans" w:cs="Huawei Sans"/>
        </w:rPr>
      </w:pPr>
      <w:r w:rsidRPr="003B5A0E">
        <w:rPr>
          <w:rFonts w:ascii="Huawei Sans" w:hAnsi="Huawei Sans" w:cs="Huawei Sans"/>
        </w:rPr>
        <w:t>列举表：</w:t>
      </w:r>
    </w:p>
    <w:p w14:paraId="6EC047C9"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\dt</w:t>
      </w:r>
    </w:p>
    <w:p w14:paraId="618EDA7C" w14:textId="77777777" w:rsidR="001E5F70" w:rsidRPr="003B5A0E" w:rsidRDefault="001E5F70" w:rsidP="00F53396">
      <w:pPr>
        <w:pStyle w:val="41"/>
        <w:rPr>
          <w:rFonts w:ascii="Huawei Sans" w:hAnsi="Huawei Sans" w:cs="Huawei Sans"/>
        </w:rPr>
      </w:pPr>
      <w:r w:rsidRPr="003B5A0E">
        <w:rPr>
          <w:rFonts w:ascii="Huawei Sans" w:hAnsi="Huawei Sans" w:cs="Huawei Sans"/>
        </w:rPr>
        <w:t>列举所有表、视图和索引：</w:t>
      </w:r>
    </w:p>
    <w:p w14:paraId="4060B99D"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w:t>
      </w:r>
    </w:p>
    <w:p w14:paraId="59BD8B75" w14:textId="77777777" w:rsidR="001E5F70" w:rsidRPr="003B5A0E" w:rsidRDefault="001E5F70" w:rsidP="00933141">
      <w:pPr>
        <w:pStyle w:val="1e"/>
      </w:pPr>
      <w:r w:rsidRPr="003B5A0E">
        <w:t>使用</w:t>
      </w:r>
      <w:r w:rsidRPr="003B5A0E">
        <w:t>gsql</w:t>
      </w:r>
      <w:r w:rsidRPr="003B5A0E">
        <w:t>的</w:t>
      </w:r>
      <w:r w:rsidRPr="003B5A0E">
        <w:t>\d+</w:t>
      </w:r>
      <w:r w:rsidRPr="003B5A0E">
        <w:t>命令查询表的属性。</w:t>
      </w:r>
    </w:p>
    <w:p w14:paraId="579BF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153A1AF3" w14:textId="77777777" w:rsidR="001E5F70" w:rsidRPr="003B5A0E" w:rsidRDefault="001E5F70" w:rsidP="00F53396">
      <w:pPr>
        <w:pStyle w:val="41"/>
        <w:rPr>
          <w:rFonts w:ascii="Huawei Sans" w:hAnsi="Huawei Sans" w:cs="Huawei Sans"/>
        </w:rPr>
      </w:pPr>
      <w:r w:rsidRPr="003B5A0E">
        <w:rPr>
          <w:rFonts w:ascii="Huawei Sans" w:hAnsi="Huawei Sans" w:cs="Huawei Sans"/>
        </w:rPr>
        <w:t>查看表结构：</w:t>
      </w:r>
    </w:p>
    <w:p w14:paraId="71289CC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\d tablename</w:t>
      </w:r>
    </w:p>
    <w:p w14:paraId="3E13DA48" w14:textId="77777777" w:rsidR="001E5F70" w:rsidRPr="003B5A0E" w:rsidRDefault="001E5F70" w:rsidP="00F53396">
      <w:pPr>
        <w:pStyle w:val="41"/>
        <w:rPr>
          <w:rFonts w:ascii="Huawei Sans" w:hAnsi="Huawei Sans" w:cs="Huawei Sans"/>
        </w:rPr>
      </w:pPr>
      <w:r w:rsidRPr="003B5A0E">
        <w:rPr>
          <w:rFonts w:ascii="Huawei Sans" w:hAnsi="Huawei Sans" w:cs="Huawei Sans"/>
        </w:rPr>
        <w:t>列举</w:t>
      </w:r>
      <w:r w:rsidRPr="003B5A0E">
        <w:rPr>
          <w:rFonts w:ascii="Huawei Sans" w:hAnsi="Huawei Sans" w:cs="Huawei Sans"/>
        </w:rPr>
        <w:t>schema</w:t>
      </w:r>
      <w:r w:rsidRPr="003B5A0E">
        <w:rPr>
          <w:rFonts w:ascii="Huawei Sans" w:hAnsi="Huawei Sans" w:cs="Huawei Sans"/>
        </w:rPr>
        <w:t>：</w:t>
      </w:r>
    </w:p>
    <w:p w14:paraId="1AA9E163"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\dn</w:t>
      </w:r>
    </w:p>
    <w:p w14:paraId="023855A8" w14:textId="77777777" w:rsidR="001E5F70" w:rsidRPr="003B5A0E" w:rsidRDefault="001E5F70" w:rsidP="00F53396">
      <w:pPr>
        <w:pStyle w:val="41"/>
        <w:rPr>
          <w:rFonts w:ascii="Huawei Sans" w:hAnsi="Huawei Sans" w:cs="Huawei Sans"/>
        </w:rPr>
      </w:pPr>
      <w:r w:rsidRPr="003B5A0E">
        <w:rPr>
          <w:rFonts w:ascii="Huawei Sans" w:hAnsi="Huawei Sans" w:cs="Huawei Sans"/>
        </w:rPr>
        <w:t>查看索引：</w:t>
      </w:r>
    </w:p>
    <w:p w14:paraId="463AB478"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\di</w:t>
      </w:r>
    </w:p>
    <w:p w14:paraId="552A4067" w14:textId="77777777" w:rsidR="001E5F70" w:rsidRPr="003B5A0E" w:rsidRDefault="001E5F70" w:rsidP="00F53396">
      <w:pPr>
        <w:pStyle w:val="41"/>
        <w:rPr>
          <w:rFonts w:ascii="Huawei Sans" w:hAnsi="Huawei Sans" w:cs="Huawei Sans"/>
        </w:rPr>
      </w:pPr>
      <w:r w:rsidRPr="003B5A0E">
        <w:rPr>
          <w:rFonts w:ascii="Huawei Sans" w:hAnsi="Huawei Sans" w:cs="Huawei Sans"/>
        </w:rPr>
        <w:t>查询表空间：</w:t>
      </w:r>
    </w:p>
    <w:p w14:paraId="50F593F9" w14:textId="77777777" w:rsidR="001E5F70" w:rsidRPr="003B5A0E" w:rsidRDefault="001E5F70" w:rsidP="00933141">
      <w:pPr>
        <w:pStyle w:val="1e"/>
      </w:pPr>
      <w:r w:rsidRPr="003B5A0E">
        <w:t>使用</w:t>
      </w:r>
      <w:r w:rsidRPr="003B5A0E">
        <w:t>gsql</w:t>
      </w:r>
      <w:r w:rsidRPr="003B5A0E">
        <w:t>程序的</w:t>
      </w:r>
      <w:proofErr w:type="gramStart"/>
      <w:r w:rsidRPr="003B5A0E">
        <w:t>元命令</w:t>
      </w:r>
      <w:proofErr w:type="gramEnd"/>
      <w:r w:rsidRPr="003B5A0E">
        <w:t>查询表空间。</w:t>
      </w:r>
    </w:p>
    <w:p w14:paraId="783A8827"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\db</w:t>
      </w:r>
    </w:p>
    <w:p w14:paraId="7886320E" w14:textId="77777777" w:rsidR="001E5F70" w:rsidRPr="003B5A0E" w:rsidRDefault="001E5F70" w:rsidP="00933141">
      <w:pPr>
        <w:pStyle w:val="1e"/>
      </w:pPr>
      <w:r w:rsidRPr="003B5A0E">
        <w:t>检查</w:t>
      </w:r>
      <w:r w:rsidRPr="003B5A0E">
        <w:t>pg_tablespace</w:t>
      </w:r>
      <w:r w:rsidRPr="003B5A0E">
        <w:t>系统表。如下命令可查到系统和用户定义的全部表空间。</w:t>
      </w:r>
    </w:p>
    <w:p w14:paraId="4F3B46E2"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spcname FROM pg_tablespace;</w:t>
      </w:r>
    </w:p>
    <w:p w14:paraId="301B396C" w14:textId="77777777" w:rsidR="001E5F70" w:rsidRPr="003B5A0E" w:rsidRDefault="001E5F70" w:rsidP="00F53396">
      <w:pPr>
        <w:pStyle w:val="41"/>
        <w:rPr>
          <w:rFonts w:ascii="Huawei Sans" w:hAnsi="Huawei Sans" w:cs="Huawei Sans"/>
        </w:rPr>
      </w:pPr>
      <w:r w:rsidRPr="003B5A0E">
        <w:rPr>
          <w:rFonts w:ascii="Huawei Sans" w:hAnsi="Huawei Sans" w:cs="Huawei Sans"/>
        </w:rPr>
        <w:lastRenderedPageBreak/>
        <w:t>查看数据库用户列表：</w:t>
      </w:r>
    </w:p>
    <w:p w14:paraId="1F76BE9A"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pg_user;</w:t>
      </w:r>
    </w:p>
    <w:p w14:paraId="297ACFAC" w14:textId="77777777" w:rsidR="001E5F70" w:rsidRPr="003B5A0E" w:rsidRDefault="001E5F70" w:rsidP="00F53396">
      <w:pPr>
        <w:pStyle w:val="41"/>
        <w:rPr>
          <w:rFonts w:ascii="Huawei Sans" w:hAnsi="Huawei Sans" w:cs="Huawei Sans"/>
        </w:rPr>
      </w:pPr>
      <w:r w:rsidRPr="003B5A0E">
        <w:rPr>
          <w:rFonts w:ascii="Huawei Sans" w:hAnsi="Huawei Sans" w:cs="Huawei Sans"/>
        </w:rPr>
        <w:t>要查看用户属性：</w:t>
      </w:r>
    </w:p>
    <w:p w14:paraId="677DB60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pg_authid;</w:t>
      </w:r>
    </w:p>
    <w:p w14:paraId="5CBCFB64" w14:textId="77777777" w:rsidR="001E5F70" w:rsidRPr="003B5A0E" w:rsidRDefault="001E5F70" w:rsidP="00F53396">
      <w:pPr>
        <w:pStyle w:val="41"/>
        <w:rPr>
          <w:rFonts w:ascii="Huawei Sans" w:hAnsi="Huawei Sans" w:cs="Huawei Sans"/>
        </w:rPr>
      </w:pPr>
      <w:r w:rsidRPr="003B5A0E">
        <w:rPr>
          <w:rFonts w:ascii="Huawei Sans" w:hAnsi="Huawei Sans" w:cs="Huawei Sans"/>
        </w:rPr>
        <w:t>查看所有角色：</w:t>
      </w:r>
    </w:p>
    <w:p w14:paraId="590504CB"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SELECT * FROM PG_ROLES;</w:t>
      </w:r>
    </w:p>
    <w:p w14:paraId="3095B4F1" w14:textId="78520DEB" w:rsidR="001E5F70" w:rsidRPr="003B5A0E" w:rsidRDefault="001E5F70" w:rsidP="001E5F70">
      <w:pPr>
        <w:pStyle w:val="2"/>
        <w:numPr>
          <w:ilvl w:val="1"/>
          <w:numId w:val="4"/>
        </w:numPr>
        <w:rPr>
          <w:rFonts w:ascii="Huawei Sans" w:hAnsi="Huawei Sans" w:cs="Huawei Sans"/>
        </w:rPr>
      </w:pPr>
      <w:bookmarkStart w:id="123" w:name="_Toc51057499"/>
      <w:bookmarkStart w:id="124" w:name="_Toc51158865"/>
      <w:bookmarkStart w:id="125" w:name="_Toc51335110"/>
      <w:bookmarkStart w:id="126" w:name="_Toc53763789"/>
      <w:r w:rsidRPr="003B5A0E">
        <w:rPr>
          <w:rFonts w:ascii="Huawei Sans" w:hAnsi="Huawei Sans" w:cs="Huawei Sans"/>
        </w:rPr>
        <w:t>其他操作</w:t>
      </w:r>
      <w:bookmarkEnd w:id="123"/>
      <w:bookmarkEnd w:id="124"/>
      <w:bookmarkEnd w:id="125"/>
      <w:bookmarkEnd w:id="126"/>
    </w:p>
    <w:p w14:paraId="7A4B492E" w14:textId="77777777" w:rsidR="001E5F70" w:rsidRPr="003B5A0E" w:rsidRDefault="001E5F70" w:rsidP="00F53396">
      <w:pPr>
        <w:pStyle w:val="41"/>
        <w:rPr>
          <w:rFonts w:ascii="Huawei Sans" w:hAnsi="Huawei Sans" w:cs="Huawei Sans"/>
        </w:rPr>
      </w:pPr>
      <w:r w:rsidRPr="003B5A0E">
        <w:rPr>
          <w:rFonts w:ascii="Huawei Sans" w:hAnsi="Huawei Sans" w:cs="Huawei Sans"/>
        </w:rPr>
        <w:t>切换数据库：</w:t>
      </w:r>
    </w:p>
    <w:p w14:paraId="35435C6D"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\c dbname</w:t>
      </w:r>
    </w:p>
    <w:p w14:paraId="743D9F08" w14:textId="77777777" w:rsidR="001E5F70" w:rsidRPr="003B5A0E" w:rsidRDefault="001E5F70" w:rsidP="00F53396">
      <w:pPr>
        <w:pStyle w:val="41"/>
        <w:rPr>
          <w:rFonts w:ascii="Huawei Sans" w:hAnsi="Huawei Sans" w:cs="Huawei Sans"/>
        </w:rPr>
      </w:pPr>
      <w:r w:rsidRPr="003B5A0E">
        <w:rPr>
          <w:rFonts w:ascii="Huawei Sans" w:hAnsi="Huawei Sans" w:cs="Huawei Sans"/>
        </w:rPr>
        <w:t>切换用户：</w:t>
      </w:r>
    </w:p>
    <w:p w14:paraId="7B0AE326" w14:textId="77777777" w:rsidR="001E5F70" w:rsidRPr="003B5A0E" w:rsidRDefault="001E5F70" w:rsidP="00933141">
      <w:pPr>
        <w:pStyle w:val="affffc"/>
      </w:pPr>
      <w:proofErr w:type="gramStart"/>
      <w:r w:rsidRPr="003B5A0E">
        <w:rPr>
          <w:i/>
          <w:snapToGrid w:val="0"/>
        </w:rPr>
        <w:t>postgres</w:t>
      </w:r>
      <w:proofErr w:type="gramEnd"/>
      <w:r w:rsidRPr="003B5A0E">
        <w:rPr>
          <w:snapToGrid w:val="0"/>
        </w:rPr>
        <w:t xml:space="preserve">=# </w:t>
      </w:r>
      <w:r w:rsidRPr="003B5A0E">
        <w:t xml:space="preserve">\c </w:t>
      </w:r>
      <w:r w:rsidRPr="003B5A0E">
        <w:rPr>
          <w:rFonts w:eastAsia="宋体"/>
        </w:rPr>
        <w:t>–</w:t>
      </w:r>
      <w:r w:rsidRPr="003B5A0E">
        <w:t xml:space="preserve"> username</w:t>
      </w:r>
    </w:p>
    <w:p w14:paraId="6BB922B6" w14:textId="77777777" w:rsidR="001E5F70" w:rsidRPr="003B5A0E" w:rsidRDefault="001E5F70" w:rsidP="00F53396">
      <w:pPr>
        <w:pStyle w:val="41"/>
        <w:rPr>
          <w:rFonts w:ascii="Huawei Sans" w:hAnsi="Huawei Sans" w:cs="Huawei Sans"/>
        </w:rPr>
      </w:pPr>
      <w:r w:rsidRPr="003B5A0E">
        <w:rPr>
          <w:rFonts w:ascii="Huawei Sans" w:hAnsi="Huawei Sans" w:cs="Huawei Sans"/>
        </w:rPr>
        <w:t>退出数据库：</w:t>
      </w:r>
    </w:p>
    <w:p w14:paraId="38758E56" w14:textId="77777777" w:rsidR="001E5F70" w:rsidRPr="003B5A0E" w:rsidRDefault="001E5F70" w:rsidP="00933141">
      <w:pPr>
        <w:pStyle w:val="affffc"/>
      </w:pPr>
      <w:proofErr w:type="gramStart"/>
      <w:r w:rsidRPr="003B5A0E">
        <w:rPr>
          <w:snapToGrid w:val="0"/>
        </w:rPr>
        <w:t>postgres</w:t>
      </w:r>
      <w:proofErr w:type="gramEnd"/>
      <w:r w:rsidRPr="003B5A0E">
        <w:rPr>
          <w:snapToGrid w:val="0"/>
        </w:rPr>
        <w:t xml:space="preserve">=# </w:t>
      </w:r>
      <w:r w:rsidRPr="003B5A0E">
        <w:t>\q</w:t>
      </w:r>
    </w:p>
    <w:p w14:paraId="5F5667AC" w14:textId="77777777" w:rsidR="007C4494" w:rsidRPr="003B5A0E" w:rsidRDefault="007C4494" w:rsidP="00933141">
      <w:pPr>
        <w:pStyle w:val="1e"/>
      </w:pPr>
    </w:p>
    <w:sectPr w:rsidR="007C4494" w:rsidRPr="003B5A0E" w:rsidSect="00033B54">
      <w:headerReference w:type="default" r:id="rId62"/>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FB68A0" w14:textId="77777777" w:rsidR="00FC2EA6" w:rsidRDefault="00FC2EA6" w:rsidP="00940D2A">
      <w:pPr>
        <w:spacing w:before="0" w:after="0" w:line="240" w:lineRule="auto"/>
      </w:pPr>
      <w:r>
        <w:separator/>
      </w:r>
    </w:p>
  </w:endnote>
  <w:endnote w:type="continuationSeparator" w:id="0">
    <w:p w14:paraId="48C05101" w14:textId="77777777" w:rsidR="00FC2EA6" w:rsidRDefault="00FC2EA6"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209EFC" w14:textId="77777777" w:rsidR="00FC2EA6" w:rsidRDefault="00FC2EA6" w:rsidP="00940D2A">
      <w:pPr>
        <w:spacing w:before="0" w:after="0" w:line="240" w:lineRule="auto"/>
      </w:pPr>
      <w:r>
        <w:separator/>
      </w:r>
    </w:p>
  </w:footnote>
  <w:footnote w:type="continuationSeparator" w:id="0">
    <w:p w14:paraId="070E679F" w14:textId="77777777" w:rsidR="00FC2EA6" w:rsidRDefault="00FC2EA6"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16102" w:rsidRPr="00B3672F" w:rsidRDefault="00B16102" w:rsidP="00033B54">
    <w:pPr>
      <w:pStyle w:val="a6"/>
      <w:rPr>
        <w:rFonts w:ascii="HuaweiSans-Regular" w:eastAsia="方正兰亭黑简体" w:hAnsi="HuaweiSans-Regular" w:hint="eastAsia"/>
      </w:rPr>
    </w:pPr>
  </w:p>
  <w:p w14:paraId="6619D47F" w14:textId="77777777" w:rsidR="00B16102" w:rsidRPr="00B3672F" w:rsidRDefault="00B16102"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16102" w:rsidRPr="00B3672F" w14:paraId="2FAC5D03" w14:textId="77777777" w:rsidTr="00854769">
      <w:trPr>
        <w:cantSplit/>
        <w:trHeight w:hRule="exact" w:val="738"/>
      </w:trPr>
      <w:tc>
        <w:tcPr>
          <w:tcW w:w="1134" w:type="dxa"/>
        </w:tcPr>
        <w:p w14:paraId="07F9ECB9" w14:textId="0621B518" w:rsidR="00B16102" w:rsidRPr="00B3672F" w:rsidRDefault="00B16102"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B16102" w:rsidRPr="00B3672F" w:rsidRDefault="00B16102" w:rsidP="00033B54">
          <w:pPr>
            <w:spacing w:before="120"/>
            <w:rPr>
              <w:rFonts w:ascii="HuaweiSans-Regular" w:eastAsia="方正兰亭黑简体" w:hAnsi="HuaweiSans-Regular" w:hint="eastAsia"/>
            </w:rPr>
          </w:pPr>
        </w:p>
      </w:tc>
      <w:tc>
        <w:tcPr>
          <w:tcW w:w="7371" w:type="dxa"/>
          <w:vAlign w:val="bottom"/>
        </w:tcPr>
        <w:p w14:paraId="541AEA52" w14:textId="042E8EF3" w:rsidR="00B16102" w:rsidRPr="00332B2D" w:rsidRDefault="00B16102" w:rsidP="00A8191E">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9878ED">
            <w:rPr>
              <w:rFonts w:ascii="Huawei Sans" w:eastAsia="方正兰亭黑简体" w:hAnsi="Huawei Sans" w:cs="Huawei Sans"/>
              <w:noProof/>
            </w:rPr>
            <w:t>+CentOS</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B16102" w:rsidRPr="00B3672F" w:rsidRDefault="00B16102"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99490D">
            <w:rPr>
              <w:rFonts w:ascii="HuaweiSans-Regular" w:eastAsia="方正兰亭黑简体" w:hAnsi="HuaweiSans-Regular" w:hint="eastAsia"/>
              <w:noProof/>
            </w:rPr>
            <w:t>35</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B16102" w:rsidRPr="00B3672F" w:rsidRDefault="00B16102" w:rsidP="00033B54">
    <w:pPr>
      <w:pStyle w:val="a6"/>
      <w:rPr>
        <w:rFonts w:ascii="HuaweiSans-Regular" w:eastAsia="方正兰亭黑简体" w:hAnsi="HuaweiSans-Regular" w:hint="eastAsia"/>
      </w:rPr>
    </w:pPr>
  </w:p>
  <w:p w14:paraId="76432B8F" w14:textId="77777777" w:rsidR="00B16102" w:rsidRPr="00B3672F" w:rsidRDefault="00B16102" w:rsidP="00033B54">
    <w:pPr>
      <w:pStyle w:val="a6"/>
      <w:rPr>
        <w:rFonts w:ascii="HuaweiSans-Regular" w:eastAsia="方正兰亭黑简体" w:hAnsi="HuaweiSans-Regular" w:hint="eastAsia"/>
      </w:rPr>
    </w:pPr>
  </w:p>
  <w:p w14:paraId="2CCE42D9" w14:textId="77777777" w:rsidR="00B16102" w:rsidRPr="00B3672F" w:rsidRDefault="00B16102">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D9E9CFA"/>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05"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21CB"/>
    <w:rsid w:val="00033243"/>
    <w:rsid w:val="00033B54"/>
    <w:rsid w:val="00033F84"/>
    <w:rsid w:val="000375E9"/>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35E5"/>
    <w:rsid w:val="00054DE4"/>
    <w:rsid w:val="00055864"/>
    <w:rsid w:val="00062A99"/>
    <w:rsid w:val="00062BE6"/>
    <w:rsid w:val="000640F1"/>
    <w:rsid w:val="00064F80"/>
    <w:rsid w:val="0006678D"/>
    <w:rsid w:val="0006684D"/>
    <w:rsid w:val="00066A44"/>
    <w:rsid w:val="00066F4D"/>
    <w:rsid w:val="00070957"/>
    <w:rsid w:val="00071923"/>
    <w:rsid w:val="00072087"/>
    <w:rsid w:val="0007236C"/>
    <w:rsid w:val="0007286E"/>
    <w:rsid w:val="00072AAD"/>
    <w:rsid w:val="00074B6E"/>
    <w:rsid w:val="0007553D"/>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7B38"/>
    <w:rsid w:val="0009129A"/>
    <w:rsid w:val="00091A5B"/>
    <w:rsid w:val="00091B19"/>
    <w:rsid w:val="000934F1"/>
    <w:rsid w:val="00094572"/>
    <w:rsid w:val="0009536E"/>
    <w:rsid w:val="0009621C"/>
    <w:rsid w:val="00096488"/>
    <w:rsid w:val="00096848"/>
    <w:rsid w:val="00096A63"/>
    <w:rsid w:val="00097458"/>
    <w:rsid w:val="0009792A"/>
    <w:rsid w:val="00097A9D"/>
    <w:rsid w:val="00097DE7"/>
    <w:rsid w:val="000A0022"/>
    <w:rsid w:val="000A1AFA"/>
    <w:rsid w:val="000A258D"/>
    <w:rsid w:val="000A2674"/>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3F98"/>
    <w:rsid w:val="000C62CD"/>
    <w:rsid w:val="000C6A48"/>
    <w:rsid w:val="000C7A6F"/>
    <w:rsid w:val="000D0045"/>
    <w:rsid w:val="000D0502"/>
    <w:rsid w:val="000D2513"/>
    <w:rsid w:val="000D41DD"/>
    <w:rsid w:val="000D57E7"/>
    <w:rsid w:val="000D601E"/>
    <w:rsid w:val="000D79DE"/>
    <w:rsid w:val="000E12FE"/>
    <w:rsid w:val="000E16AA"/>
    <w:rsid w:val="000E19B0"/>
    <w:rsid w:val="000E3396"/>
    <w:rsid w:val="000E3FA8"/>
    <w:rsid w:val="000E48ED"/>
    <w:rsid w:val="000E5B3B"/>
    <w:rsid w:val="000F21A1"/>
    <w:rsid w:val="000F443B"/>
    <w:rsid w:val="000F4683"/>
    <w:rsid w:val="000F536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10C78"/>
    <w:rsid w:val="00110F4C"/>
    <w:rsid w:val="00111246"/>
    <w:rsid w:val="0011199D"/>
    <w:rsid w:val="00114A3D"/>
    <w:rsid w:val="00115990"/>
    <w:rsid w:val="0011636E"/>
    <w:rsid w:val="00116DBF"/>
    <w:rsid w:val="001178C7"/>
    <w:rsid w:val="00117C30"/>
    <w:rsid w:val="00120C0B"/>
    <w:rsid w:val="0012112D"/>
    <w:rsid w:val="00122A8A"/>
    <w:rsid w:val="00124327"/>
    <w:rsid w:val="00125657"/>
    <w:rsid w:val="00131CAC"/>
    <w:rsid w:val="00134805"/>
    <w:rsid w:val="00135B97"/>
    <w:rsid w:val="00135C53"/>
    <w:rsid w:val="00136327"/>
    <w:rsid w:val="00136A77"/>
    <w:rsid w:val="00140BD0"/>
    <w:rsid w:val="00141351"/>
    <w:rsid w:val="0014145E"/>
    <w:rsid w:val="0014154F"/>
    <w:rsid w:val="00142926"/>
    <w:rsid w:val="00142F34"/>
    <w:rsid w:val="0014332B"/>
    <w:rsid w:val="0014385B"/>
    <w:rsid w:val="0014498F"/>
    <w:rsid w:val="001453BD"/>
    <w:rsid w:val="001454CD"/>
    <w:rsid w:val="001454D1"/>
    <w:rsid w:val="00145A38"/>
    <w:rsid w:val="00147477"/>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26C"/>
    <w:rsid w:val="00183459"/>
    <w:rsid w:val="001841DC"/>
    <w:rsid w:val="00185231"/>
    <w:rsid w:val="00185AA1"/>
    <w:rsid w:val="00185EEE"/>
    <w:rsid w:val="001874B4"/>
    <w:rsid w:val="00187508"/>
    <w:rsid w:val="00187DEF"/>
    <w:rsid w:val="00190A41"/>
    <w:rsid w:val="00191323"/>
    <w:rsid w:val="00191D15"/>
    <w:rsid w:val="001921A9"/>
    <w:rsid w:val="00194211"/>
    <w:rsid w:val="001964B5"/>
    <w:rsid w:val="00196C9F"/>
    <w:rsid w:val="00197385"/>
    <w:rsid w:val="001A14C4"/>
    <w:rsid w:val="001A24AF"/>
    <w:rsid w:val="001A3936"/>
    <w:rsid w:val="001A42A4"/>
    <w:rsid w:val="001A4C74"/>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C1A"/>
    <w:rsid w:val="001D001D"/>
    <w:rsid w:val="001D0149"/>
    <w:rsid w:val="001D0278"/>
    <w:rsid w:val="001D1754"/>
    <w:rsid w:val="001D18DC"/>
    <w:rsid w:val="001D1AD8"/>
    <w:rsid w:val="001D1F63"/>
    <w:rsid w:val="001D5055"/>
    <w:rsid w:val="001D669F"/>
    <w:rsid w:val="001D6842"/>
    <w:rsid w:val="001D727C"/>
    <w:rsid w:val="001D7530"/>
    <w:rsid w:val="001D7DDA"/>
    <w:rsid w:val="001E262E"/>
    <w:rsid w:val="001E30B9"/>
    <w:rsid w:val="001E382D"/>
    <w:rsid w:val="001E5506"/>
    <w:rsid w:val="001E5B72"/>
    <w:rsid w:val="001E5F70"/>
    <w:rsid w:val="001E6211"/>
    <w:rsid w:val="001E6ABB"/>
    <w:rsid w:val="001E71BD"/>
    <w:rsid w:val="001F1D00"/>
    <w:rsid w:val="001F246A"/>
    <w:rsid w:val="001F2549"/>
    <w:rsid w:val="001F27FF"/>
    <w:rsid w:val="001F328D"/>
    <w:rsid w:val="001F3661"/>
    <w:rsid w:val="001F3F35"/>
    <w:rsid w:val="001F54BE"/>
    <w:rsid w:val="002004D8"/>
    <w:rsid w:val="00200836"/>
    <w:rsid w:val="0020153C"/>
    <w:rsid w:val="00202045"/>
    <w:rsid w:val="00202518"/>
    <w:rsid w:val="00203E5B"/>
    <w:rsid w:val="002044DD"/>
    <w:rsid w:val="002104BA"/>
    <w:rsid w:val="00210AA0"/>
    <w:rsid w:val="002116A0"/>
    <w:rsid w:val="00211B75"/>
    <w:rsid w:val="0021235C"/>
    <w:rsid w:val="002134C0"/>
    <w:rsid w:val="0021362D"/>
    <w:rsid w:val="00213669"/>
    <w:rsid w:val="00213E96"/>
    <w:rsid w:val="00214461"/>
    <w:rsid w:val="002148FC"/>
    <w:rsid w:val="00215F25"/>
    <w:rsid w:val="00215F94"/>
    <w:rsid w:val="002163F0"/>
    <w:rsid w:val="00216D88"/>
    <w:rsid w:val="0021727E"/>
    <w:rsid w:val="00217D84"/>
    <w:rsid w:val="00217F33"/>
    <w:rsid w:val="00220C70"/>
    <w:rsid w:val="002213B8"/>
    <w:rsid w:val="002226E2"/>
    <w:rsid w:val="002245F2"/>
    <w:rsid w:val="002247BC"/>
    <w:rsid w:val="00225DA0"/>
    <w:rsid w:val="0022609F"/>
    <w:rsid w:val="002302C0"/>
    <w:rsid w:val="00230F73"/>
    <w:rsid w:val="002315E3"/>
    <w:rsid w:val="0023220D"/>
    <w:rsid w:val="00232D1D"/>
    <w:rsid w:val="00232F39"/>
    <w:rsid w:val="00234CC4"/>
    <w:rsid w:val="00234DAA"/>
    <w:rsid w:val="00234E61"/>
    <w:rsid w:val="002352DE"/>
    <w:rsid w:val="00235798"/>
    <w:rsid w:val="00236A73"/>
    <w:rsid w:val="002375BA"/>
    <w:rsid w:val="002376A5"/>
    <w:rsid w:val="00242469"/>
    <w:rsid w:val="00242D9E"/>
    <w:rsid w:val="00244EA6"/>
    <w:rsid w:val="002452EF"/>
    <w:rsid w:val="002457D8"/>
    <w:rsid w:val="002461C9"/>
    <w:rsid w:val="00246D81"/>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52D5"/>
    <w:rsid w:val="002666AA"/>
    <w:rsid w:val="002711F9"/>
    <w:rsid w:val="00271653"/>
    <w:rsid w:val="00273DF1"/>
    <w:rsid w:val="00274DC5"/>
    <w:rsid w:val="002750F2"/>
    <w:rsid w:val="0027689A"/>
    <w:rsid w:val="00276B83"/>
    <w:rsid w:val="00276BD2"/>
    <w:rsid w:val="002819BC"/>
    <w:rsid w:val="00282C8C"/>
    <w:rsid w:val="00284CBB"/>
    <w:rsid w:val="002867B5"/>
    <w:rsid w:val="002867C1"/>
    <w:rsid w:val="00287854"/>
    <w:rsid w:val="00287B6B"/>
    <w:rsid w:val="00287E2E"/>
    <w:rsid w:val="0029076F"/>
    <w:rsid w:val="002907EC"/>
    <w:rsid w:val="00291BDA"/>
    <w:rsid w:val="00292365"/>
    <w:rsid w:val="00292AB0"/>
    <w:rsid w:val="002935E0"/>
    <w:rsid w:val="00294C23"/>
    <w:rsid w:val="00295903"/>
    <w:rsid w:val="002959EA"/>
    <w:rsid w:val="00296E4D"/>
    <w:rsid w:val="002978F8"/>
    <w:rsid w:val="00297AEF"/>
    <w:rsid w:val="002A09D3"/>
    <w:rsid w:val="002A1B3F"/>
    <w:rsid w:val="002A2995"/>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4C2"/>
    <w:rsid w:val="002C48D7"/>
    <w:rsid w:val="002C5BEE"/>
    <w:rsid w:val="002C5EE9"/>
    <w:rsid w:val="002C6505"/>
    <w:rsid w:val="002C6E8A"/>
    <w:rsid w:val="002D10F5"/>
    <w:rsid w:val="002D1728"/>
    <w:rsid w:val="002D45EC"/>
    <w:rsid w:val="002D489E"/>
    <w:rsid w:val="002D5BF8"/>
    <w:rsid w:val="002D6C54"/>
    <w:rsid w:val="002E0191"/>
    <w:rsid w:val="002E038D"/>
    <w:rsid w:val="002E48D0"/>
    <w:rsid w:val="002E5399"/>
    <w:rsid w:val="002E7DEC"/>
    <w:rsid w:val="002F014B"/>
    <w:rsid w:val="002F16D9"/>
    <w:rsid w:val="002F41B8"/>
    <w:rsid w:val="002F4605"/>
    <w:rsid w:val="002F496F"/>
    <w:rsid w:val="002F6142"/>
    <w:rsid w:val="002F64F1"/>
    <w:rsid w:val="002F692D"/>
    <w:rsid w:val="002F6A34"/>
    <w:rsid w:val="002F723A"/>
    <w:rsid w:val="002F7B08"/>
    <w:rsid w:val="00300311"/>
    <w:rsid w:val="00300685"/>
    <w:rsid w:val="00302245"/>
    <w:rsid w:val="00303D9D"/>
    <w:rsid w:val="003041A0"/>
    <w:rsid w:val="00305BEB"/>
    <w:rsid w:val="00305FB3"/>
    <w:rsid w:val="00306280"/>
    <w:rsid w:val="0030665F"/>
    <w:rsid w:val="00307DBA"/>
    <w:rsid w:val="00311171"/>
    <w:rsid w:val="00312DF1"/>
    <w:rsid w:val="003130C9"/>
    <w:rsid w:val="003141CC"/>
    <w:rsid w:val="00314574"/>
    <w:rsid w:val="00315E7B"/>
    <w:rsid w:val="003162AE"/>
    <w:rsid w:val="0031692E"/>
    <w:rsid w:val="00316C8E"/>
    <w:rsid w:val="00320117"/>
    <w:rsid w:val="00321154"/>
    <w:rsid w:val="00322063"/>
    <w:rsid w:val="0032328D"/>
    <w:rsid w:val="00324803"/>
    <w:rsid w:val="00325029"/>
    <w:rsid w:val="003267BB"/>
    <w:rsid w:val="00327963"/>
    <w:rsid w:val="00327A89"/>
    <w:rsid w:val="00331A1D"/>
    <w:rsid w:val="00332B2D"/>
    <w:rsid w:val="003344D9"/>
    <w:rsid w:val="003372EA"/>
    <w:rsid w:val="00337A16"/>
    <w:rsid w:val="00337B1D"/>
    <w:rsid w:val="00340C4B"/>
    <w:rsid w:val="00342110"/>
    <w:rsid w:val="00343B56"/>
    <w:rsid w:val="003449B6"/>
    <w:rsid w:val="00345758"/>
    <w:rsid w:val="00345CA8"/>
    <w:rsid w:val="003460BF"/>
    <w:rsid w:val="003461B0"/>
    <w:rsid w:val="0034727D"/>
    <w:rsid w:val="003472AF"/>
    <w:rsid w:val="0034741F"/>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631D"/>
    <w:rsid w:val="00366E4B"/>
    <w:rsid w:val="00367611"/>
    <w:rsid w:val="00370DC3"/>
    <w:rsid w:val="003711C4"/>
    <w:rsid w:val="00373060"/>
    <w:rsid w:val="00373B2C"/>
    <w:rsid w:val="00375EAD"/>
    <w:rsid w:val="003776E3"/>
    <w:rsid w:val="00381194"/>
    <w:rsid w:val="00382427"/>
    <w:rsid w:val="00382460"/>
    <w:rsid w:val="00382C74"/>
    <w:rsid w:val="00383C67"/>
    <w:rsid w:val="00384593"/>
    <w:rsid w:val="00384F48"/>
    <w:rsid w:val="003860AA"/>
    <w:rsid w:val="0038612C"/>
    <w:rsid w:val="00386230"/>
    <w:rsid w:val="0038624B"/>
    <w:rsid w:val="003873A8"/>
    <w:rsid w:val="00387AFE"/>
    <w:rsid w:val="00390D3B"/>
    <w:rsid w:val="00391A56"/>
    <w:rsid w:val="003923BB"/>
    <w:rsid w:val="003925C2"/>
    <w:rsid w:val="0039354E"/>
    <w:rsid w:val="003938C4"/>
    <w:rsid w:val="003944FC"/>
    <w:rsid w:val="00394D54"/>
    <w:rsid w:val="003955D6"/>
    <w:rsid w:val="003959B9"/>
    <w:rsid w:val="00395E30"/>
    <w:rsid w:val="0039711D"/>
    <w:rsid w:val="003A104F"/>
    <w:rsid w:val="003A1F58"/>
    <w:rsid w:val="003A27F5"/>
    <w:rsid w:val="003A3E26"/>
    <w:rsid w:val="003A3E7D"/>
    <w:rsid w:val="003A49B8"/>
    <w:rsid w:val="003A4A03"/>
    <w:rsid w:val="003A4C98"/>
    <w:rsid w:val="003A539B"/>
    <w:rsid w:val="003A5BE8"/>
    <w:rsid w:val="003A5FE1"/>
    <w:rsid w:val="003A7260"/>
    <w:rsid w:val="003A7C9C"/>
    <w:rsid w:val="003B0C21"/>
    <w:rsid w:val="003B1CDC"/>
    <w:rsid w:val="003B22E9"/>
    <w:rsid w:val="003B2CEF"/>
    <w:rsid w:val="003B4289"/>
    <w:rsid w:val="003B49A7"/>
    <w:rsid w:val="003B5A0E"/>
    <w:rsid w:val="003B6F29"/>
    <w:rsid w:val="003B7F92"/>
    <w:rsid w:val="003C08CB"/>
    <w:rsid w:val="003C0AE4"/>
    <w:rsid w:val="003C1978"/>
    <w:rsid w:val="003C1D47"/>
    <w:rsid w:val="003C1E9E"/>
    <w:rsid w:val="003C2E2D"/>
    <w:rsid w:val="003C30C3"/>
    <w:rsid w:val="003C39E6"/>
    <w:rsid w:val="003C5BE1"/>
    <w:rsid w:val="003D2573"/>
    <w:rsid w:val="003D2786"/>
    <w:rsid w:val="003D70A6"/>
    <w:rsid w:val="003D72AE"/>
    <w:rsid w:val="003E06CC"/>
    <w:rsid w:val="003E115D"/>
    <w:rsid w:val="003E14FD"/>
    <w:rsid w:val="003E1504"/>
    <w:rsid w:val="003E1CCE"/>
    <w:rsid w:val="003E1F44"/>
    <w:rsid w:val="003E20B8"/>
    <w:rsid w:val="003E211E"/>
    <w:rsid w:val="003E3A83"/>
    <w:rsid w:val="003E5019"/>
    <w:rsid w:val="003E5313"/>
    <w:rsid w:val="003E63EC"/>
    <w:rsid w:val="003E71D6"/>
    <w:rsid w:val="003E7FEC"/>
    <w:rsid w:val="003F0B45"/>
    <w:rsid w:val="003F0F18"/>
    <w:rsid w:val="003F26A9"/>
    <w:rsid w:val="003F3096"/>
    <w:rsid w:val="003F3A47"/>
    <w:rsid w:val="003F3D2A"/>
    <w:rsid w:val="003F4170"/>
    <w:rsid w:val="003F43CE"/>
    <w:rsid w:val="003F4FCF"/>
    <w:rsid w:val="003F7555"/>
    <w:rsid w:val="00400F61"/>
    <w:rsid w:val="00403032"/>
    <w:rsid w:val="0040332D"/>
    <w:rsid w:val="00403CC7"/>
    <w:rsid w:val="004040EF"/>
    <w:rsid w:val="004053CB"/>
    <w:rsid w:val="0041039A"/>
    <w:rsid w:val="00411791"/>
    <w:rsid w:val="00413400"/>
    <w:rsid w:val="004136A5"/>
    <w:rsid w:val="0041409F"/>
    <w:rsid w:val="004148EF"/>
    <w:rsid w:val="00416E2E"/>
    <w:rsid w:val="00417BE4"/>
    <w:rsid w:val="00420B72"/>
    <w:rsid w:val="004218A4"/>
    <w:rsid w:val="00422748"/>
    <w:rsid w:val="00424CEF"/>
    <w:rsid w:val="00425B58"/>
    <w:rsid w:val="00425C8D"/>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5039"/>
    <w:rsid w:val="00445563"/>
    <w:rsid w:val="00447103"/>
    <w:rsid w:val="0044762D"/>
    <w:rsid w:val="00450E12"/>
    <w:rsid w:val="00451CF6"/>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1051"/>
    <w:rsid w:val="004A2642"/>
    <w:rsid w:val="004A2673"/>
    <w:rsid w:val="004A31D9"/>
    <w:rsid w:val="004A3992"/>
    <w:rsid w:val="004A4005"/>
    <w:rsid w:val="004B0D41"/>
    <w:rsid w:val="004B29CD"/>
    <w:rsid w:val="004B3531"/>
    <w:rsid w:val="004B38F1"/>
    <w:rsid w:val="004B3D5C"/>
    <w:rsid w:val="004B4C7A"/>
    <w:rsid w:val="004B6114"/>
    <w:rsid w:val="004B6AA4"/>
    <w:rsid w:val="004B7127"/>
    <w:rsid w:val="004B7291"/>
    <w:rsid w:val="004B7A61"/>
    <w:rsid w:val="004C0466"/>
    <w:rsid w:val="004C187C"/>
    <w:rsid w:val="004C28C6"/>
    <w:rsid w:val="004C41B3"/>
    <w:rsid w:val="004C7563"/>
    <w:rsid w:val="004D0F49"/>
    <w:rsid w:val="004D1A41"/>
    <w:rsid w:val="004D2AC9"/>
    <w:rsid w:val="004D2AE8"/>
    <w:rsid w:val="004D2C13"/>
    <w:rsid w:val="004D391E"/>
    <w:rsid w:val="004D5CF1"/>
    <w:rsid w:val="004D5DC8"/>
    <w:rsid w:val="004D643F"/>
    <w:rsid w:val="004D69D2"/>
    <w:rsid w:val="004D72F3"/>
    <w:rsid w:val="004D7C73"/>
    <w:rsid w:val="004D7CD6"/>
    <w:rsid w:val="004E058B"/>
    <w:rsid w:val="004E0672"/>
    <w:rsid w:val="004E1362"/>
    <w:rsid w:val="004E2448"/>
    <w:rsid w:val="004E268D"/>
    <w:rsid w:val="004E2A9A"/>
    <w:rsid w:val="004E2DD3"/>
    <w:rsid w:val="004E2FEA"/>
    <w:rsid w:val="004E305E"/>
    <w:rsid w:val="004E42D2"/>
    <w:rsid w:val="004E6EC6"/>
    <w:rsid w:val="004F06FA"/>
    <w:rsid w:val="004F07B3"/>
    <w:rsid w:val="004F1A3D"/>
    <w:rsid w:val="004F38AE"/>
    <w:rsid w:val="004F3C7C"/>
    <w:rsid w:val="004F3E1C"/>
    <w:rsid w:val="004F482C"/>
    <w:rsid w:val="004F6280"/>
    <w:rsid w:val="004F697C"/>
    <w:rsid w:val="004F6CED"/>
    <w:rsid w:val="005016A8"/>
    <w:rsid w:val="00501B07"/>
    <w:rsid w:val="00501EA8"/>
    <w:rsid w:val="00503848"/>
    <w:rsid w:val="00503D14"/>
    <w:rsid w:val="00504B55"/>
    <w:rsid w:val="0050614A"/>
    <w:rsid w:val="00507E2A"/>
    <w:rsid w:val="005135D9"/>
    <w:rsid w:val="00515EF2"/>
    <w:rsid w:val="00516B81"/>
    <w:rsid w:val="005177E6"/>
    <w:rsid w:val="0052084F"/>
    <w:rsid w:val="005214A7"/>
    <w:rsid w:val="00522580"/>
    <w:rsid w:val="00523C28"/>
    <w:rsid w:val="0052474E"/>
    <w:rsid w:val="00524E53"/>
    <w:rsid w:val="00525C24"/>
    <w:rsid w:val="00526952"/>
    <w:rsid w:val="00526BBC"/>
    <w:rsid w:val="00530302"/>
    <w:rsid w:val="00530D24"/>
    <w:rsid w:val="0053194D"/>
    <w:rsid w:val="00533708"/>
    <w:rsid w:val="00533916"/>
    <w:rsid w:val="00533BD3"/>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FBA"/>
    <w:rsid w:val="005476F7"/>
    <w:rsid w:val="00547873"/>
    <w:rsid w:val="00551D8B"/>
    <w:rsid w:val="0055520C"/>
    <w:rsid w:val="0055595D"/>
    <w:rsid w:val="00555FB5"/>
    <w:rsid w:val="00556DB2"/>
    <w:rsid w:val="005578B6"/>
    <w:rsid w:val="005607FC"/>
    <w:rsid w:val="00562E3E"/>
    <w:rsid w:val="00562F96"/>
    <w:rsid w:val="00563999"/>
    <w:rsid w:val="005706B5"/>
    <w:rsid w:val="00571B40"/>
    <w:rsid w:val="00573C39"/>
    <w:rsid w:val="0057410D"/>
    <w:rsid w:val="0057476C"/>
    <w:rsid w:val="0057502B"/>
    <w:rsid w:val="005750C8"/>
    <w:rsid w:val="00576EC4"/>
    <w:rsid w:val="005772B4"/>
    <w:rsid w:val="00577A5F"/>
    <w:rsid w:val="00577A8B"/>
    <w:rsid w:val="00577CDF"/>
    <w:rsid w:val="0058140B"/>
    <w:rsid w:val="00581446"/>
    <w:rsid w:val="00581962"/>
    <w:rsid w:val="00584133"/>
    <w:rsid w:val="00585E01"/>
    <w:rsid w:val="00586D12"/>
    <w:rsid w:val="00592EA9"/>
    <w:rsid w:val="00594091"/>
    <w:rsid w:val="00596A92"/>
    <w:rsid w:val="0059796D"/>
    <w:rsid w:val="005A0AAD"/>
    <w:rsid w:val="005A0AD7"/>
    <w:rsid w:val="005A1058"/>
    <w:rsid w:val="005A1A80"/>
    <w:rsid w:val="005A1E6F"/>
    <w:rsid w:val="005A26CE"/>
    <w:rsid w:val="005A2AAF"/>
    <w:rsid w:val="005A348F"/>
    <w:rsid w:val="005A43FB"/>
    <w:rsid w:val="005A53D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7F8"/>
    <w:rsid w:val="005B6D8C"/>
    <w:rsid w:val="005B755C"/>
    <w:rsid w:val="005B7AAA"/>
    <w:rsid w:val="005B7DC2"/>
    <w:rsid w:val="005B7E6C"/>
    <w:rsid w:val="005C39E8"/>
    <w:rsid w:val="005C4B55"/>
    <w:rsid w:val="005C4E64"/>
    <w:rsid w:val="005C5EB5"/>
    <w:rsid w:val="005C646E"/>
    <w:rsid w:val="005C7FAB"/>
    <w:rsid w:val="005D203C"/>
    <w:rsid w:val="005D2A15"/>
    <w:rsid w:val="005D2DB6"/>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C25"/>
    <w:rsid w:val="005E4B56"/>
    <w:rsid w:val="005E5310"/>
    <w:rsid w:val="005F10B1"/>
    <w:rsid w:val="005F10BD"/>
    <w:rsid w:val="005F26D0"/>
    <w:rsid w:val="005F2A85"/>
    <w:rsid w:val="005F2E32"/>
    <w:rsid w:val="005F5536"/>
    <w:rsid w:val="00600FA3"/>
    <w:rsid w:val="0060106F"/>
    <w:rsid w:val="006014A4"/>
    <w:rsid w:val="00602B73"/>
    <w:rsid w:val="00606350"/>
    <w:rsid w:val="00606353"/>
    <w:rsid w:val="006072A9"/>
    <w:rsid w:val="00607A81"/>
    <w:rsid w:val="00610C3F"/>
    <w:rsid w:val="00611C2B"/>
    <w:rsid w:val="006120E1"/>
    <w:rsid w:val="00612524"/>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A37"/>
    <w:rsid w:val="0064022C"/>
    <w:rsid w:val="00640FAB"/>
    <w:rsid w:val="0064109A"/>
    <w:rsid w:val="006413D0"/>
    <w:rsid w:val="00641667"/>
    <w:rsid w:val="00641679"/>
    <w:rsid w:val="00641F46"/>
    <w:rsid w:val="00641FC7"/>
    <w:rsid w:val="006420EA"/>
    <w:rsid w:val="0064339C"/>
    <w:rsid w:val="006450A8"/>
    <w:rsid w:val="006468D2"/>
    <w:rsid w:val="006521BE"/>
    <w:rsid w:val="00652A23"/>
    <w:rsid w:val="00652FDB"/>
    <w:rsid w:val="00655365"/>
    <w:rsid w:val="00655840"/>
    <w:rsid w:val="00656D35"/>
    <w:rsid w:val="00656DFB"/>
    <w:rsid w:val="006611CD"/>
    <w:rsid w:val="00661235"/>
    <w:rsid w:val="00661C9F"/>
    <w:rsid w:val="00662E2B"/>
    <w:rsid w:val="00663ABF"/>
    <w:rsid w:val="006646A8"/>
    <w:rsid w:val="006651F6"/>
    <w:rsid w:val="00665B0E"/>
    <w:rsid w:val="00667384"/>
    <w:rsid w:val="00670E15"/>
    <w:rsid w:val="006719C0"/>
    <w:rsid w:val="00672951"/>
    <w:rsid w:val="00674A4C"/>
    <w:rsid w:val="006765F5"/>
    <w:rsid w:val="00676C2A"/>
    <w:rsid w:val="00680302"/>
    <w:rsid w:val="00680585"/>
    <w:rsid w:val="00680B76"/>
    <w:rsid w:val="00681061"/>
    <w:rsid w:val="00683953"/>
    <w:rsid w:val="0068422F"/>
    <w:rsid w:val="00686697"/>
    <w:rsid w:val="00690D69"/>
    <w:rsid w:val="00691C48"/>
    <w:rsid w:val="00691CA6"/>
    <w:rsid w:val="006921A1"/>
    <w:rsid w:val="006931E4"/>
    <w:rsid w:val="0069554C"/>
    <w:rsid w:val="00695D19"/>
    <w:rsid w:val="00697588"/>
    <w:rsid w:val="00697D2C"/>
    <w:rsid w:val="006A144A"/>
    <w:rsid w:val="006A22A1"/>
    <w:rsid w:val="006A25D7"/>
    <w:rsid w:val="006A39FD"/>
    <w:rsid w:val="006A3D7A"/>
    <w:rsid w:val="006A458E"/>
    <w:rsid w:val="006A7AB4"/>
    <w:rsid w:val="006B1CA8"/>
    <w:rsid w:val="006B3459"/>
    <w:rsid w:val="006B58EE"/>
    <w:rsid w:val="006B5E98"/>
    <w:rsid w:val="006B6A79"/>
    <w:rsid w:val="006B7D31"/>
    <w:rsid w:val="006C0FB4"/>
    <w:rsid w:val="006C1552"/>
    <w:rsid w:val="006C1E0B"/>
    <w:rsid w:val="006C425F"/>
    <w:rsid w:val="006C4329"/>
    <w:rsid w:val="006C459F"/>
    <w:rsid w:val="006C4E43"/>
    <w:rsid w:val="006C559F"/>
    <w:rsid w:val="006C65AA"/>
    <w:rsid w:val="006C756C"/>
    <w:rsid w:val="006D0A30"/>
    <w:rsid w:val="006D0AB8"/>
    <w:rsid w:val="006D0B05"/>
    <w:rsid w:val="006D46A5"/>
    <w:rsid w:val="006D622A"/>
    <w:rsid w:val="006D74A7"/>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3456"/>
    <w:rsid w:val="006F4046"/>
    <w:rsid w:val="006F5409"/>
    <w:rsid w:val="006F58F0"/>
    <w:rsid w:val="006F6B63"/>
    <w:rsid w:val="006F7B06"/>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0AE"/>
    <w:rsid w:val="00725D4E"/>
    <w:rsid w:val="00725F76"/>
    <w:rsid w:val="0072774E"/>
    <w:rsid w:val="00727A1A"/>
    <w:rsid w:val="0073084B"/>
    <w:rsid w:val="007308D9"/>
    <w:rsid w:val="007317BB"/>
    <w:rsid w:val="00731863"/>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A2C"/>
    <w:rsid w:val="00742A75"/>
    <w:rsid w:val="00742D5E"/>
    <w:rsid w:val="0074365E"/>
    <w:rsid w:val="007448B4"/>
    <w:rsid w:val="007455B8"/>
    <w:rsid w:val="0074627D"/>
    <w:rsid w:val="0074648A"/>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50B2"/>
    <w:rsid w:val="00775422"/>
    <w:rsid w:val="00776335"/>
    <w:rsid w:val="00776533"/>
    <w:rsid w:val="00777DFD"/>
    <w:rsid w:val="00777EBC"/>
    <w:rsid w:val="00780864"/>
    <w:rsid w:val="00781214"/>
    <w:rsid w:val="00781B39"/>
    <w:rsid w:val="0078266A"/>
    <w:rsid w:val="00782E03"/>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830"/>
    <w:rsid w:val="007A0C9B"/>
    <w:rsid w:val="007A1649"/>
    <w:rsid w:val="007A27F0"/>
    <w:rsid w:val="007A2E34"/>
    <w:rsid w:val="007A343C"/>
    <w:rsid w:val="007A40F2"/>
    <w:rsid w:val="007A4B89"/>
    <w:rsid w:val="007A57CB"/>
    <w:rsid w:val="007A7D56"/>
    <w:rsid w:val="007B1662"/>
    <w:rsid w:val="007B1E9D"/>
    <w:rsid w:val="007B2401"/>
    <w:rsid w:val="007B2E50"/>
    <w:rsid w:val="007B43DA"/>
    <w:rsid w:val="007B570C"/>
    <w:rsid w:val="007B5F15"/>
    <w:rsid w:val="007B656E"/>
    <w:rsid w:val="007C0A00"/>
    <w:rsid w:val="007C0C8B"/>
    <w:rsid w:val="007C157B"/>
    <w:rsid w:val="007C16D6"/>
    <w:rsid w:val="007C4494"/>
    <w:rsid w:val="007C58EA"/>
    <w:rsid w:val="007C61B7"/>
    <w:rsid w:val="007C7AEE"/>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896"/>
    <w:rsid w:val="007E7F8A"/>
    <w:rsid w:val="007F1CDC"/>
    <w:rsid w:val="007F2ED8"/>
    <w:rsid w:val="007F349E"/>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3835"/>
    <w:rsid w:val="008251CB"/>
    <w:rsid w:val="00825757"/>
    <w:rsid w:val="00826AC1"/>
    <w:rsid w:val="00832E0A"/>
    <w:rsid w:val="00832F4E"/>
    <w:rsid w:val="008330FA"/>
    <w:rsid w:val="00833CD7"/>
    <w:rsid w:val="008354A3"/>
    <w:rsid w:val="008368DE"/>
    <w:rsid w:val="00837359"/>
    <w:rsid w:val="00837959"/>
    <w:rsid w:val="0084058A"/>
    <w:rsid w:val="00841556"/>
    <w:rsid w:val="00842A43"/>
    <w:rsid w:val="00843274"/>
    <w:rsid w:val="0084363F"/>
    <w:rsid w:val="00843817"/>
    <w:rsid w:val="0084475E"/>
    <w:rsid w:val="00844E30"/>
    <w:rsid w:val="0084655B"/>
    <w:rsid w:val="00846BB0"/>
    <w:rsid w:val="00850B14"/>
    <w:rsid w:val="00851383"/>
    <w:rsid w:val="00851563"/>
    <w:rsid w:val="00851688"/>
    <w:rsid w:val="00851C1C"/>
    <w:rsid w:val="00851DB9"/>
    <w:rsid w:val="00851F82"/>
    <w:rsid w:val="008522C4"/>
    <w:rsid w:val="00852C97"/>
    <w:rsid w:val="00852EDF"/>
    <w:rsid w:val="00853922"/>
    <w:rsid w:val="00854769"/>
    <w:rsid w:val="008551DD"/>
    <w:rsid w:val="008558AA"/>
    <w:rsid w:val="00855E87"/>
    <w:rsid w:val="00856EDA"/>
    <w:rsid w:val="0085731F"/>
    <w:rsid w:val="0086134D"/>
    <w:rsid w:val="008619CD"/>
    <w:rsid w:val="00861AD4"/>
    <w:rsid w:val="00863875"/>
    <w:rsid w:val="00864F67"/>
    <w:rsid w:val="00865C51"/>
    <w:rsid w:val="00866CFB"/>
    <w:rsid w:val="00866EC5"/>
    <w:rsid w:val="008678BE"/>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196B"/>
    <w:rsid w:val="00892ED7"/>
    <w:rsid w:val="008938AC"/>
    <w:rsid w:val="00894139"/>
    <w:rsid w:val="00894601"/>
    <w:rsid w:val="00894B1A"/>
    <w:rsid w:val="00895E4C"/>
    <w:rsid w:val="00896E58"/>
    <w:rsid w:val="00896E8D"/>
    <w:rsid w:val="008975D3"/>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2F9"/>
    <w:rsid w:val="008B5835"/>
    <w:rsid w:val="008B6D57"/>
    <w:rsid w:val="008B7B9B"/>
    <w:rsid w:val="008C0438"/>
    <w:rsid w:val="008C09F3"/>
    <w:rsid w:val="008C2E4D"/>
    <w:rsid w:val="008C30F4"/>
    <w:rsid w:val="008C4DE2"/>
    <w:rsid w:val="008C5037"/>
    <w:rsid w:val="008C7F85"/>
    <w:rsid w:val="008D2C22"/>
    <w:rsid w:val="008D5BA5"/>
    <w:rsid w:val="008D76B5"/>
    <w:rsid w:val="008D7E9D"/>
    <w:rsid w:val="008E0285"/>
    <w:rsid w:val="008E0E60"/>
    <w:rsid w:val="008E322E"/>
    <w:rsid w:val="008E6235"/>
    <w:rsid w:val="008E68BA"/>
    <w:rsid w:val="008E72B4"/>
    <w:rsid w:val="008F16B8"/>
    <w:rsid w:val="008F2081"/>
    <w:rsid w:val="008F2A15"/>
    <w:rsid w:val="008F31C0"/>
    <w:rsid w:val="008F704A"/>
    <w:rsid w:val="008F7FF9"/>
    <w:rsid w:val="009006A9"/>
    <w:rsid w:val="00900AEF"/>
    <w:rsid w:val="00902B2B"/>
    <w:rsid w:val="00902CCE"/>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141"/>
    <w:rsid w:val="00934483"/>
    <w:rsid w:val="00937764"/>
    <w:rsid w:val="009379C2"/>
    <w:rsid w:val="00940D2A"/>
    <w:rsid w:val="0094105A"/>
    <w:rsid w:val="00941295"/>
    <w:rsid w:val="00941CE0"/>
    <w:rsid w:val="00943F7A"/>
    <w:rsid w:val="00947A35"/>
    <w:rsid w:val="0095046D"/>
    <w:rsid w:val="00950A31"/>
    <w:rsid w:val="00950B10"/>
    <w:rsid w:val="00951F14"/>
    <w:rsid w:val="009532E3"/>
    <w:rsid w:val="009540D2"/>
    <w:rsid w:val="009574FE"/>
    <w:rsid w:val="00962B85"/>
    <w:rsid w:val="00963A21"/>
    <w:rsid w:val="00963BC9"/>
    <w:rsid w:val="009642C5"/>
    <w:rsid w:val="00964E90"/>
    <w:rsid w:val="009651E3"/>
    <w:rsid w:val="00965B42"/>
    <w:rsid w:val="00967337"/>
    <w:rsid w:val="00967407"/>
    <w:rsid w:val="00967511"/>
    <w:rsid w:val="0096779F"/>
    <w:rsid w:val="00970D02"/>
    <w:rsid w:val="00971093"/>
    <w:rsid w:val="0097211B"/>
    <w:rsid w:val="00972BB4"/>
    <w:rsid w:val="009761C5"/>
    <w:rsid w:val="0097664E"/>
    <w:rsid w:val="00976DAD"/>
    <w:rsid w:val="00977113"/>
    <w:rsid w:val="00977DD6"/>
    <w:rsid w:val="009806BE"/>
    <w:rsid w:val="00980F37"/>
    <w:rsid w:val="00981216"/>
    <w:rsid w:val="00982BE1"/>
    <w:rsid w:val="00983660"/>
    <w:rsid w:val="00984F4D"/>
    <w:rsid w:val="00986B3A"/>
    <w:rsid w:val="0098700B"/>
    <w:rsid w:val="009878ED"/>
    <w:rsid w:val="00987F76"/>
    <w:rsid w:val="00990EBF"/>
    <w:rsid w:val="0099118D"/>
    <w:rsid w:val="00991782"/>
    <w:rsid w:val="00993624"/>
    <w:rsid w:val="0099490D"/>
    <w:rsid w:val="009951C6"/>
    <w:rsid w:val="0099538F"/>
    <w:rsid w:val="0099614E"/>
    <w:rsid w:val="00997EF2"/>
    <w:rsid w:val="009A00CC"/>
    <w:rsid w:val="009A0D55"/>
    <w:rsid w:val="009A2185"/>
    <w:rsid w:val="009A4058"/>
    <w:rsid w:val="009A65E8"/>
    <w:rsid w:val="009A6947"/>
    <w:rsid w:val="009A6B73"/>
    <w:rsid w:val="009A72CE"/>
    <w:rsid w:val="009A7644"/>
    <w:rsid w:val="009B014A"/>
    <w:rsid w:val="009B029A"/>
    <w:rsid w:val="009B0FF3"/>
    <w:rsid w:val="009B2AEB"/>
    <w:rsid w:val="009B2E12"/>
    <w:rsid w:val="009B42B5"/>
    <w:rsid w:val="009B499C"/>
    <w:rsid w:val="009B49CE"/>
    <w:rsid w:val="009B6474"/>
    <w:rsid w:val="009B7234"/>
    <w:rsid w:val="009B7760"/>
    <w:rsid w:val="009C1BE8"/>
    <w:rsid w:val="009C3747"/>
    <w:rsid w:val="009C3A7F"/>
    <w:rsid w:val="009C3DB8"/>
    <w:rsid w:val="009C4F82"/>
    <w:rsid w:val="009C53E9"/>
    <w:rsid w:val="009C6EF4"/>
    <w:rsid w:val="009C730E"/>
    <w:rsid w:val="009D0212"/>
    <w:rsid w:val="009D0D2A"/>
    <w:rsid w:val="009D19D5"/>
    <w:rsid w:val="009D2781"/>
    <w:rsid w:val="009D2C7C"/>
    <w:rsid w:val="009D371E"/>
    <w:rsid w:val="009D4CE8"/>
    <w:rsid w:val="009D5423"/>
    <w:rsid w:val="009D586E"/>
    <w:rsid w:val="009D744F"/>
    <w:rsid w:val="009D7B26"/>
    <w:rsid w:val="009E1B18"/>
    <w:rsid w:val="009E1F10"/>
    <w:rsid w:val="009E2157"/>
    <w:rsid w:val="009E2C46"/>
    <w:rsid w:val="009E58E3"/>
    <w:rsid w:val="009E6D66"/>
    <w:rsid w:val="009E7B91"/>
    <w:rsid w:val="009F0322"/>
    <w:rsid w:val="009F3595"/>
    <w:rsid w:val="009F4AF8"/>
    <w:rsid w:val="009F5451"/>
    <w:rsid w:val="009F5D6B"/>
    <w:rsid w:val="009F675F"/>
    <w:rsid w:val="009F72A5"/>
    <w:rsid w:val="009F7D54"/>
    <w:rsid w:val="00A002BA"/>
    <w:rsid w:val="00A00541"/>
    <w:rsid w:val="00A00CD1"/>
    <w:rsid w:val="00A01367"/>
    <w:rsid w:val="00A01EBD"/>
    <w:rsid w:val="00A02096"/>
    <w:rsid w:val="00A0237C"/>
    <w:rsid w:val="00A02EF3"/>
    <w:rsid w:val="00A03430"/>
    <w:rsid w:val="00A03BF9"/>
    <w:rsid w:val="00A03FF7"/>
    <w:rsid w:val="00A05465"/>
    <w:rsid w:val="00A06748"/>
    <w:rsid w:val="00A07CC4"/>
    <w:rsid w:val="00A07EFA"/>
    <w:rsid w:val="00A07FFB"/>
    <w:rsid w:val="00A103A7"/>
    <w:rsid w:val="00A12301"/>
    <w:rsid w:val="00A13D67"/>
    <w:rsid w:val="00A142D6"/>
    <w:rsid w:val="00A160DA"/>
    <w:rsid w:val="00A163FE"/>
    <w:rsid w:val="00A20093"/>
    <w:rsid w:val="00A207D3"/>
    <w:rsid w:val="00A20DAD"/>
    <w:rsid w:val="00A22743"/>
    <w:rsid w:val="00A22BAD"/>
    <w:rsid w:val="00A24A27"/>
    <w:rsid w:val="00A25571"/>
    <w:rsid w:val="00A27105"/>
    <w:rsid w:val="00A30296"/>
    <w:rsid w:val="00A30735"/>
    <w:rsid w:val="00A32195"/>
    <w:rsid w:val="00A32693"/>
    <w:rsid w:val="00A3398E"/>
    <w:rsid w:val="00A3432F"/>
    <w:rsid w:val="00A3773D"/>
    <w:rsid w:val="00A37BAA"/>
    <w:rsid w:val="00A40542"/>
    <w:rsid w:val="00A40B3C"/>
    <w:rsid w:val="00A42333"/>
    <w:rsid w:val="00A47302"/>
    <w:rsid w:val="00A47728"/>
    <w:rsid w:val="00A477AC"/>
    <w:rsid w:val="00A51A89"/>
    <w:rsid w:val="00A5245A"/>
    <w:rsid w:val="00A531D2"/>
    <w:rsid w:val="00A53288"/>
    <w:rsid w:val="00A539FD"/>
    <w:rsid w:val="00A53F69"/>
    <w:rsid w:val="00A5523D"/>
    <w:rsid w:val="00A55F0C"/>
    <w:rsid w:val="00A56D91"/>
    <w:rsid w:val="00A57961"/>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191E"/>
    <w:rsid w:val="00A81AA1"/>
    <w:rsid w:val="00A81AF3"/>
    <w:rsid w:val="00A81EF8"/>
    <w:rsid w:val="00A82A9E"/>
    <w:rsid w:val="00A82F82"/>
    <w:rsid w:val="00A83E06"/>
    <w:rsid w:val="00A86CB6"/>
    <w:rsid w:val="00A87702"/>
    <w:rsid w:val="00A91900"/>
    <w:rsid w:val="00A91BF8"/>
    <w:rsid w:val="00A92AB8"/>
    <w:rsid w:val="00A93FAC"/>
    <w:rsid w:val="00A9525D"/>
    <w:rsid w:val="00A965B7"/>
    <w:rsid w:val="00A97820"/>
    <w:rsid w:val="00A97E4A"/>
    <w:rsid w:val="00AA0054"/>
    <w:rsid w:val="00AA16B2"/>
    <w:rsid w:val="00AA1C68"/>
    <w:rsid w:val="00AA2952"/>
    <w:rsid w:val="00AA31C3"/>
    <w:rsid w:val="00AA35BF"/>
    <w:rsid w:val="00AA3B07"/>
    <w:rsid w:val="00AA4D82"/>
    <w:rsid w:val="00AA5866"/>
    <w:rsid w:val="00AA5CD8"/>
    <w:rsid w:val="00AA66AA"/>
    <w:rsid w:val="00AA695C"/>
    <w:rsid w:val="00AA76F9"/>
    <w:rsid w:val="00AB0B93"/>
    <w:rsid w:val="00AB3B4E"/>
    <w:rsid w:val="00AB3DED"/>
    <w:rsid w:val="00AB4692"/>
    <w:rsid w:val="00AB4E49"/>
    <w:rsid w:val="00AB57AD"/>
    <w:rsid w:val="00AB5985"/>
    <w:rsid w:val="00AB74F0"/>
    <w:rsid w:val="00AC0204"/>
    <w:rsid w:val="00AC0FE4"/>
    <w:rsid w:val="00AC188D"/>
    <w:rsid w:val="00AC248F"/>
    <w:rsid w:val="00AC263C"/>
    <w:rsid w:val="00AC2F29"/>
    <w:rsid w:val="00AC33AE"/>
    <w:rsid w:val="00AC3B01"/>
    <w:rsid w:val="00AC3F87"/>
    <w:rsid w:val="00AC40C5"/>
    <w:rsid w:val="00AC4746"/>
    <w:rsid w:val="00AC655D"/>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263D"/>
    <w:rsid w:val="00AE38D9"/>
    <w:rsid w:val="00AE468B"/>
    <w:rsid w:val="00AE48EC"/>
    <w:rsid w:val="00AE5AB6"/>
    <w:rsid w:val="00AE6172"/>
    <w:rsid w:val="00AE6B0F"/>
    <w:rsid w:val="00AF18DD"/>
    <w:rsid w:val="00AF2A8B"/>
    <w:rsid w:val="00AF2E9B"/>
    <w:rsid w:val="00AF63C5"/>
    <w:rsid w:val="00AF79D0"/>
    <w:rsid w:val="00B0131B"/>
    <w:rsid w:val="00B019CA"/>
    <w:rsid w:val="00B02B1A"/>
    <w:rsid w:val="00B0343B"/>
    <w:rsid w:val="00B039AF"/>
    <w:rsid w:val="00B03E5E"/>
    <w:rsid w:val="00B03F48"/>
    <w:rsid w:val="00B04A7C"/>
    <w:rsid w:val="00B0531F"/>
    <w:rsid w:val="00B05E0B"/>
    <w:rsid w:val="00B06029"/>
    <w:rsid w:val="00B0626D"/>
    <w:rsid w:val="00B062AB"/>
    <w:rsid w:val="00B10FF9"/>
    <w:rsid w:val="00B121F3"/>
    <w:rsid w:val="00B122B9"/>
    <w:rsid w:val="00B12767"/>
    <w:rsid w:val="00B1346D"/>
    <w:rsid w:val="00B1383B"/>
    <w:rsid w:val="00B13EB0"/>
    <w:rsid w:val="00B16102"/>
    <w:rsid w:val="00B16376"/>
    <w:rsid w:val="00B201C9"/>
    <w:rsid w:val="00B2047C"/>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45D"/>
    <w:rsid w:val="00B34BCA"/>
    <w:rsid w:val="00B3672F"/>
    <w:rsid w:val="00B37A3E"/>
    <w:rsid w:val="00B402BC"/>
    <w:rsid w:val="00B40687"/>
    <w:rsid w:val="00B40D7A"/>
    <w:rsid w:val="00B4225D"/>
    <w:rsid w:val="00B42611"/>
    <w:rsid w:val="00B42F5D"/>
    <w:rsid w:val="00B434B0"/>
    <w:rsid w:val="00B43AC9"/>
    <w:rsid w:val="00B476CD"/>
    <w:rsid w:val="00B51FE4"/>
    <w:rsid w:val="00B52687"/>
    <w:rsid w:val="00B52D2F"/>
    <w:rsid w:val="00B52D8B"/>
    <w:rsid w:val="00B53096"/>
    <w:rsid w:val="00B53282"/>
    <w:rsid w:val="00B5379A"/>
    <w:rsid w:val="00B546C4"/>
    <w:rsid w:val="00B54C38"/>
    <w:rsid w:val="00B5500C"/>
    <w:rsid w:val="00B55F9B"/>
    <w:rsid w:val="00B55FB3"/>
    <w:rsid w:val="00B56EBF"/>
    <w:rsid w:val="00B6013C"/>
    <w:rsid w:val="00B602CD"/>
    <w:rsid w:val="00B60EC4"/>
    <w:rsid w:val="00B617D6"/>
    <w:rsid w:val="00B62F16"/>
    <w:rsid w:val="00B6476C"/>
    <w:rsid w:val="00B66DA1"/>
    <w:rsid w:val="00B6735C"/>
    <w:rsid w:val="00B72ACC"/>
    <w:rsid w:val="00B736C2"/>
    <w:rsid w:val="00B75A84"/>
    <w:rsid w:val="00B760EE"/>
    <w:rsid w:val="00B77F3B"/>
    <w:rsid w:val="00B81DEF"/>
    <w:rsid w:val="00B82A69"/>
    <w:rsid w:val="00B82F1B"/>
    <w:rsid w:val="00B83916"/>
    <w:rsid w:val="00B83DFF"/>
    <w:rsid w:val="00B8503A"/>
    <w:rsid w:val="00B86BD3"/>
    <w:rsid w:val="00B90C54"/>
    <w:rsid w:val="00B90E9B"/>
    <w:rsid w:val="00B919A9"/>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D26"/>
    <w:rsid w:val="00BB1121"/>
    <w:rsid w:val="00BB13B1"/>
    <w:rsid w:val="00BB1407"/>
    <w:rsid w:val="00BB18B3"/>
    <w:rsid w:val="00BB1B45"/>
    <w:rsid w:val="00BB3A14"/>
    <w:rsid w:val="00BB5084"/>
    <w:rsid w:val="00BB7A7C"/>
    <w:rsid w:val="00BC0B94"/>
    <w:rsid w:val="00BC128B"/>
    <w:rsid w:val="00BC19DC"/>
    <w:rsid w:val="00BC239D"/>
    <w:rsid w:val="00BC365E"/>
    <w:rsid w:val="00BC50B6"/>
    <w:rsid w:val="00BC5C02"/>
    <w:rsid w:val="00BC6765"/>
    <w:rsid w:val="00BC7AAB"/>
    <w:rsid w:val="00BC7C8F"/>
    <w:rsid w:val="00BD0135"/>
    <w:rsid w:val="00BD0B27"/>
    <w:rsid w:val="00BD2C0D"/>
    <w:rsid w:val="00BD38BD"/>
    <w:rsid w:val="00BD42B2"/>
    <w:rsid w:val="00BE01C3"/>
    <w:rsid w:val="00BE05AF"/>
    <w:rsid w:val="00BE174A"/>
    <w:rsid w:val="00BE194F"/>
    <w:rsid w:val="00BE1DA9"/>
    <w:rsid w:val="00BE1F68"/>
    <w:rsid w:val="00BE2747"/>
    <w:rsid w:val="00BE29A9"/>
    <w:rsid w:val="00BE3B30"/>
    <w:rsid w:val="00BE4DC6"/>
    <w:rsid w:val="00BE5A13"/>
    <w:rsid w:val="00BE5B22"/>
    <w:rsid w:val="00BE6A13"/>
    <w:rsid w:val="00BE7AA6"/>
    <w:rsid w:val="00BE7F0D"/>
    <w:rsid w:val="00BF046A"/>
    <w:rsid w:val="00BF17B9"/>
    <w:rsid w:val="00BF1B54"/>
    <w:rsid w:val="00BF1C93"/>
    <w:rsid w:val="00BF2CEA"/>
    <w:rsid w:val="00BF4D36"/>
    <w:rsid w:val="00BF6169"/>
    <w:rsid w:val="00BF64F4"/>
    <w:rsid w:val="00BF6D0B"/>
    <w:rsid w:val="00BF734E"/>
    <w:rsid w:val="00BF73B0"/>
    <w:rsid w:val="00C010B6"/>
    <w:rsid w:val="00C01CD5"/>
    <w:rsid w:val="00C03A93"/>
    <w:rsid w:val="00C05792"/>
    <w:rsid w:val="00C060BC"/>
    <w:rsid w:val="00C066BC"/>
    <w:rsid w:val="00C06E2B"/>
    <w:rsid w:val="00C06F68"/>
    <w:rsid w:val="00C07C21"/>
    <w:rsid w:val="00C07E78"/>
    <w:rsid w:val="00C11E5E"/>
    <w:rsid w:val="00C1219C"/>
    <w:rsid w:val="00C12837"/>
    <w:rsid w:val="00C14A3F"/>
    <w:rsid w:val="00C14F84"/>
    <w:rsid w:val="00C1569C"/>
    <w:rsid w:val="00C159AF"/>
    <w:rsid w:val="00C165A1"/>
    <w:rsid w:val="00C1668F"/>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13BF"/>
    <w:rsid w:val="00C315D5"/>
    <w:rsid w:val="00C3175D"/>
    <w:rsid w:val="00C32D4A"/>
    <w:rsid w:val="00C32D87"/>
    <w:rsid w:val="00C330D6"/>
    <w:rsid w:val="00C33E86"/>
    <w:rsid w:val="00C342A1"/>
    <w:rsid w:val="00C35AAF"/>
    <w:rsid w:val="00C36EDB"/>
    <w:rsid w:val="00C4034C"/>
    <w:rsid w:val="00C40614"/>
    <w:rsid w:val="00C40A04"/>
    <w:rsid w:val="00C40DD7"/>
    <w:rsid w:val="00C41742"/>
    <w:rsid w:val="00C41B58"/>
    <w:rsid w:val="00C4417B"/>
    <w:rsid w:val="00C445BE"/>
    <w:rsid w:val="00C44E38"/>
    <w:rsid w:val="00C460DE"/>
    <w:rsid w:val="00C46510"/>
    <w:rsid w:val="00C50344"/>
    <w:rsid w:val="00C5274C"/>
    <w:rsid w:val="00C5363D"/>
    <w:rsid w:val="00C54293"/>
    <w:rsid w:val="00C54BA9"/>
    <w:rsid w:val="00C56057"/>
    <w:rsid w:val="00C57360"/>
    <w:rsid w:val="00C57AA7"/>
    <w:rsid w:val="00C57E7D"/>
    <w:rsid w:val="00C602AF"/>
    <w:rsid w:val="00C63397"/>
    <w:rsid w:val="00C65424"/>
    <w:rsid w:val="00C65470"/>
    <w:rsid w:val="00C658EE"/>
    <w:rsid w:val="00C66A61"/>
    <w:rsid w:val="00C67061"/>
    <w:rsid w:val="00C672C6"/>
    <w:rsid w:val="00C709DC"/>
    <w:rsid w:val="00C70ED9"/>
    <w:rsid w:val="00C71844"/>
    <w:rsid w:val="00C72048"/>
    <w:rsid w:val="00C72410"/>
    <w:rsid w:val="00C72E0B"/>
    <w:rsid w:val="00C7376F"/>
    <w:rsid w:val="00C74A13"/>
    <w:rsid w:val="00C75C41"/>
    <w:rsid w:val="00C766DE"/>
    <w:rsid w:val="00C82BCB"/>
    <w:rsid w:val="00C82FB3"/>
    <w:rsid w:val="00C84622"/>
    <w:rsid w:val="00C84841"/>
    <w:rsid w:val="00C85E9D"/>
    <w:rsid w:val="00C873DE"/>
    <w:rsid w:val="00C87587"/>
    <w:rsid w:val="00C9043E"/>
    <w:rsid w:val="00C9060C"/>
    <w:rsid w:val="00C919E6"/>
    <w:rsid w:val="00C91D8E"/>
    <w:rsid w:val="00C92BC4"/>
    <w:rsid w:val="00C95961"/>
    <w:rsid w:val="00C95B17"/>
    <w:rsid w:val="00C97FD3"/>
    <w:rsid w:val="00CA29F8"/>
    <w:rsid w:val="00CA2CD6"/>
    <w:rsid w:val="00CA332F"/>
    <w:rsid w:val="00CA474F"/>
    <w:rsid w:val="00CA563B"/>
    <w:rsid w:val="00CA5672"/>
    <w:rsid w:val="00CA5B38"/>
    <w:rsid w:val="00CA5D88"/>
    <w:rsid w:val="00CA64E4"/>
    <w:rsid w:val="00CA778D"/>
    <w:rsid w:val="00CB00A4"/>
    <w:rsid w:val="00CB043F"/>
    <w:rsid w:val="00CB12B5"/>
    <w:rsid w:val="00CB32ED"/>
    <w:rsid w:val="00CB472C"/>
    <w:rsid w:val="00CB5D9D"/>
    <w:rsid w:val="00CB76A4"/>
    <w:rsid w:val="00CC0FB5"/>
    <w:rsid w:val="00CC12B6"/>
    <w:rsid w:val="00CC297C"/>
    <w:rsid w:val="00CC3311"/>
    <w:rsid w:val="00CC5335"/>
    <w:rsid w:val="00CC57E8"/>
    <w:rsid w:val="00CC7597"/>
    <w:rsid w:val="00CC7F17"/>
    <w:rsid w:val="00CD1F3E"/>
    <w:rsid w:val="00CD510E"/>
    <w:rsid w:val="00CD5554"/>
    <w:rsid w:val="00CD5637"/>
    <w:rsid w:val="00CD59B4"/>
    <w:rsid w:val="00CD5FCA"/>
    <w:rsid w:val="00CD7055"/>
    <w:rsid w:val="00CD745B"/>
    <w:rsid w:val="00CE31C9"/>
    <w:rsid w:val="00CE4471"/>
    <w:rsid w:val="00CE4AF3"/>
    <w:rsid w:val="00CE4D13"/>
    <w:rsid w:val="00CE5DF7"/>
    <w:rsid w:val="00CE7CCC"/>
    <w:rsid w:val="00CF0A83"/>
    <w:rsid w:val="00CF12BE"/>
    <w:rsid w:val="00CF1D76"/>
    <w:rsid w:val="00CF1DA2"/>
    <w:rsid w:val="00CF29BC"/>
    <w:rsid w:val="00CF2BE3"/>
    <w:rsid w:val="00CF437F"/>
    <w:rsid w:val="00CF60E2"/>
    <w:rsid w:val="00D00B2D"/>
    <w:rsid w:val="00D0104C"/>
    <w:rsid w:val="00D01DCF"/>
    <w:rsid w:val="00D01EA7"/>
    <w:rsid w:val="00D0245E"/>
    <w:rsid w:val="00D02918"/>
    <w:rsid w:val="00D02D23"/>
    <w:rsid w:val="00D03557"/>
    <w:rsid w:val="00D04C9F"/>
    <w:rsid w:val="00D055C0"/>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22AF"/>
    <w:rsid w:val="00D22B29"/>
    <w:rsid w:val="00D23189"/>
    <w:rsid w:val="00D256C4"/>
    <w:rsid w:val="00D267A6"/>
    <w:rsid w:val="00D267B4"/>
    <w:rsid w:val="00D26DAA"/>
    <w:rsid w:val="00D26F70"/>
    <w:rsid w:val="00D27659"/>
    <w:rsid w:val="00D277C9"/>
    <w:rsid w:val="00D31358"/>
    <w:rsid w:val="00D32D89"/>
    <w:rsid w:val="00D334D3"/>
    <w:rsid w:val="00D34627"/>
    <w:rsid w:val="00D3574A"/>
    <w:rsid w:val="00D36AE0"/>
    <w:rsid w:val="00D36B99"/>
    <w:rsid w:val="00D372D9"/>
    <w:rsid w:val="00D40CEF"/>
    <w:rsid w:val="00D41398"/>
    <w:rsid w:val="00D41603"/>
    <w:rsid w:val="00D416D7"/>
    <w:rsid w:val="00D43650"/>
    <w:rsid w:val="00D44FDB"/>
    <w:rsid w:val="00D46064"/>
    <w:rsid w:val="00D46C50"/>
    <w:rsid w:val="00D507E6"/>
    <w:rsid w:val="00D546F0"/>
    <w:rsid w:val="00D54DA0"/>
    <w:rsid w:val="00D5597A"/>
    <w:rsid w:val="00D55A0F"/>
    <w:rsid w:val="00D56881"/>
    <w:rsid w:val="00D56A0D"/>
    <w:rsid w:val="00D56ABF"/>
    <w:rsid w:val="00D570F3"/>
    <w:rsid w:val="00D57460"/>
    <w:rsid w:val="00D576E4"/>
    <w:rsid w:val="00D60062"/>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0F8D"/>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0E3"/>
    <w:rsid w:val="00D924C0"/>
    <w:rsid w:val="00D93007"/>
    <w:rsid w:val="00D9337A"/>
    <w:rsid w:val="00D9376B"/>
    <w:rsid w:val="00D94261"/>
    <w:rsid w:val="00D94299"/>
    <w:rsid w:val="00D94588"/>
    <w:rsid w:val="00D9650C"/>
    <w:rsid w:val="00D970AB"/>
    <w:rsid w:val="00DA0446"/>
    <w:rsid w:val="00DA23CF"/>
    <w:rsid w:val="00DA37A8"/>
    <w:rsid w:val="00DA3CE9"/>
    <w:rsid w:val="00DA58B2"/>
    <w:rsid w:val="00DA58E1"/>
    <w:rsid w:val="00DA649B"/>
    <w:rsid w:val="00DA7246"/>
    <w:rsid w:val="00DA7B74"/>
    <w:rsid w:val="00DB2748"/>
    <w:rsid w:val="00DB53C2"/>
    <w:rsid w:val="00DB702A"/>
    <w:rsid w:val="00DB7765"/>
    <w:rsid w:val="00DC1690"/>
    <w:rsid w:val="00DC1FBE"/>
    <w:rsid w:val="00DC2761"/>
    <w:rsid w:val="00DC2C39"/>
    <w:rsid w:val="00DC2C3A"/>
    <w:rsid w:val="00DC300C"/>
    <w:rsid w:val="00DC33B4"/>
    <w:rsid w:val="00DC35B3"/>
    <w:rsid w:val="00DC5960"/>
    <w:rsid w:val="00DC6966"/>
    <w:rsid w:val="00DC6DD9"/>
    <w:rsid w:val="00DC7A65"/>
    <w:rsid w:val="00DC7C6B"/>
    <w:rsid w:val="00DD0015"/>
    <w:rsid w:val="00DD02D4"/>
    <w:rsid w:val="00DD12E4"/>
    <w:rsid w:val="00DD2D28"/>
    <w:rsid w:val="00DD370A"/>
    <w:rsid w:val="00DD3ABB"/>
    <w:rsid w:val="00DD5B11"/>
    <w:rsid w:val="00DD5BC3"/>
    <w:rsid w:val="00DD7BE0"/>
    <w:rsid w:val="00DD7EA6"/>
    <w:rsid w:val="00DE26CF"/>
    <w:rsid w:val="00DE2D12"/>
    <w:rsid w:val="00DE2F58"/>
    <w:rsid w:val="00DE3E92"/>
    <w:rsid w:val="00DE428D"/>
    <w:rsid w:val="00DE48FA"/>
    <w:rsid w:val="00DE58FA"/>
    <w:rsid w:val="00DE61F2"/>
    <w:rsid w:val="00DE6573"/>
    <w:rsid w:val="00DE6816"/>
    <w:rsid w:val="00DF0619"/>
    <w:rsid w:val="00DF46B6"/>
    <w:rsid w:val="00DF588F"/>
    <w:rsid w:val="00DF6479"/>
    <w:rsid w:val="00DF7819"/>
    <w:rsid w:val="00E00406"/>
    <w:rsid w:val="00E00C8A"/>
    <w:rsid w:val="00E00FE7"/>
    <w:rsid w:val="00E01D44"/>
    <w:rsid w:val="00E01F77"/>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659F"/>
    <w:rsid w:val="00E165B0"/>
    <w:rsid w:val="00E16AB9"/>
    <w:rsid w:val="00E16F03"/>
    <w:rsid w:val="00E17315"/>
    <w:rsid w:val="00E219D5"/>
    <w:rsid w:val="00E2309E"/>
    <w:rsid w:val="00E23B9E"/>
    <w:rsid w:val="00E23EC5"/>
    <w:rsid w:val="00E25D67"/>
    <w:rsid w:val="00E260FB"/>
    <w:rsid w:val="00E263D0"/>
    <w:rsid w:val="00E2759B"/>
    <w:rsid w:val="00E3083B"/>
    <w:rsid w:val="00E31ED1"/>
    <w:rsid w:val="00E31F8F"/>
    <w:rsid w:val="00E32B18"/>
    <w:rsid w:val="00E330A8"/>
    <w:rsid w:val="00E3459F"/>
    <w:rsid w:val="00E36635"/>
    <w:rsid w:val="00E37736"/>
    <w:rsid w:val="00E40671"/>
    <w:rsid w:val="00E418C3"/>
    <w:rsid w:val="00E41BFD"/>
    <w:rsid w:val="00E41BFF"/>
    <w:rsid w:val="00E43ED6"/>
    <w:rsid w:val="00E442B8"/>
    <w:rsid w:val="00E445BF"/>
    <w:rsid w:val="00E44B38"/>
    <w:rsid w:val="00E46EC7"/>
    <w:rsid w:val="00E47910"/>
    <w:rsid w:val="00E47CF2"/>
    <w:rsid w:val="00E5027C"/>
    <w:rsid w:val="00E509FF"/>
    <w:rsid w:val="00E51625"/>
    <w:rsid w:val="00E51DEA"/>
    <w:rsid w:val="00E51F41"/>
    <w:rsid w:val="00E5304E"/>
    <w:rsid w:val="00E53059"/>
    <w:rsid w:val="00E53D67"/>
    <w:rsid w:val="00E53FDB"/>
    <w:rsid w:val="00E54273"/>
    <w:rsid w:val="00E54FB1"/>
    <w:rsid w:val="00E56D91"/>
    <w:rsid w:val="00E609C5"/>
    <w:rsid w:val="00E63113"/>
    <w:rsid w:val="00E6555F"/>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585B"/>
    <w:rsid w:val="00EA6654"/>
    <w:rsid w:val="00EA73FF"/>
    <w:rsid w:val="00EB12DC"/>
    <w:rsid w:val="00EB1D56"/>
    <w:rsid w:val="00EB1ECE"/>
    <w:rsid w:val="00EB270D"/>
    <w:rsid w:val="00EB35E7"/>
    <w:rsid w:val="00EB4AF4"/>
    <w:rsid w:val="00EB74F9"/>
    <w:rsid w:val="00EC077F"/>
    <w:rsid w:val="00EC1AA0"/>
    <w:rsid w:val="00EC2199"/>
    <w:rsid w:val="00EC2807"/>
    <w:rsid w:val="00EC2C02"/>
    <w:rsid w:val="00EC3C72"/>
    <w:rsid w:val="00EC4EA2"/>
    <w:rsid w:val="00EC70CC"/>
    <w:rsid w:val="00ED23AD"/>
    <w:rsid w:val="00ED2E70"/>
    <w:rsid w:val="00ED330C"/>
    <w:rsid w:val="00ED43E7"/>
    <w:rsid w:val="00ED5A32"/>
    <w:rsid w:val="00ED6254"/>
    <w:rsid w:val="00ED68EE"/>
    <w:rsid w:val="00ED6C19"/>
    <w:rsid w:val="00EE2196"/>
    <w:rsid w:val="00EE2404"/>
    <w:rsid w:val="00EE2DF2"/>
    <w:rsid w:val="00EE3EC8"/>
    <w:rsid w:val="00EE51F2"/>
    <w:rsid w:val="00EE5669"/>
    <w:rsid w:val="00EE73CE"/>
    <w:rsid w:val="00EE7C55"/>
    <w:rsid w:val="00EE7DA2"/>
    <w:rsid w:val="00EF0B3B"/>
    <w:rsid w:val="00EF6554"/>
    <w:rsid w:val="00EF67DA"/>
    <w:rsid w:val="00F02BCE"/>
    <w:rsid w:val="00F03FF8"/>
    <w:rsid w:val="00F04521"/>
    <w:rsid w:val="00F04810"/>
    <w:rsid w:val="00F04A3F"/>
    <w:rsid w:val="00F05C2A"/>
    <w:rsid w:val="00F064EA"/>
    <w:rsid w:val="00F06E9C"/>
    <w:rsid w:val="00F073BE"/>
    <w:rsid w:val="00F1087F"/>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950"/>
    <w:rsid w:val="00F41C79"/>
    <w:rsid w:val="00F42053"/>
    <w:rsid w:val="00F43635"/>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CD2"/>
    <w:rsid w:val="00F55AEC"/>
    <w:rsid w:val="00F55CCB"/>
    <w:rsid w:val="00F56732"/>
    <w:rsid w:val="00F60D1E"/>
    <w:rsid w:val="00F60D3E"/>
    <w:rsid w:val="00F61E41"/>
    <w:rsid w:val="00F62169"/>
    <w:rsid w:val="00F64E13"/>
    <w:rsid w:val="00F65914"/>
    <w:rsid w:val="00F66D97"/>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AF1"/>
    <w:rsid w:val="00F8672D"/>
    <w:rsid w:val="00F90BA4"/>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1848"/>
    <w:rsid w:val="00FB3A49"/>
    <w:rsid w:val="00FB4062"/>
    <w:rsid w:val="00FB494A"/>
    <w:rsid w:val="00FB5073"/>
    <w:rsid w:val="00FB60A3"/>
    <w:rsid w:val="00FC14CB"/>
    <w:rsid w:val="00FC188E"/>
    <w:rsid w:val="00FC2E70"/>
    <w:rsid w:val="00FC2EA6"/>
    <w:rsid w:val="00FC3250"/>
    <w:rsid w:val="00FC3AAC"/>
    <w:rsid w:val="00FC41CD"/>
    <w:rsid w:val="00FC41DA"/>
    <w:rsid w:val="00FC5E37"/>
    <w:rsid w:val="00FC7574"/>
    <w:rsid w:val="00FC77D7"/>
    <w:rsid w:val="00FC7B31"/>
    <w:rsid w:val="00FC7B61"/>
    <w:rsid w:val="00FD0ED5"/>
    <w:rsid w:val="00FD15DD"/>
    <w:rsid w:val="00FD3373"/>
    <w:rsid w:val="00FD3DD3"/>
    <w:rsid w:val="00FD450C"/>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numPr>
        <w:numId w:val="13"/>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425B58"/>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D1A41"/>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D1A41"/>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0">
    <w:name w:val="3.步骤"/>
    <w:basedOn w:val="a2"/>
    <w:link w:val="3f1"/>
    <w:autoRedefine/>
    <w:qFormat/>
    <w:rsid w:val="003D70A6"/>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3D70A6"/>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D70A6"/>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D70A6"/>
    <w:rPr>
      <w:rFonts w:ascii="HuaweiSans-Regular" w:eastAsia="方正兰亭黑简体" w:hAnsi="HuaweiSans-Regular"/>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mirrors.huaweicloud.com/repository/conf/CentOS-7-anon.repo" TargetMode="External"/><Relationship Id="rId5" Type="http://schemas.openxmlformats.org/officeDocument/2006/relationships/customXml" Target="../customXml/item4.xml"/><Relationship Id="rId61" Type="http://schemas.openxmlformats.org/officeDocument/2006/relationships/hyperlink" Target="https://opengauss.obs.cn-south-1.myhuaweicloud.com/1.1.0/x86/openGauss-1.1.0-CentOS-64bit.tar.gz"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mirrors.huaweicloud.com/repository/conf/CentOS-7-anon.repo"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mirrors.huaweicloud.com/repository/conf/CentOS-7-anon.repo)&#30340;&#20869;&#23481;&#20445;&#23384;&#21040;/etc/yum.repos.d/CentOS-Base.repo"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opengauss.obs.cn-south-1.myhuaweicloud.com/1.1.0/x86/openGauss-1.1.0-CentOS-64bit.tar.gz" TargetMode="External"/><Relationship Id="rId4" Type="http://schemas.openxmlformats.org/officeDocument/2006/relationships/customXml" Target="../customXml/item3.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CD12160-23F9-4760-8D4F-EB16BF7C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2823</TotalTime>
  <Pages>49</Pages>
  <Words>4221</Words>
  <Characters>24060</Characters>
  <Application>Microsoft Office Word</Application>
  <DocSecurity>0</DocSecurity>
  <Lines>200</Lines>
  <Paragraphs>56</Paragraphs>
  <ScaleCrop>false</ScaleCrop>
  <Company>Huawei Technologies Co.,Ltd.</Company>
  <LinksUpToDate>false</LinksUpToDate>
  <CharactersWithSpaces>28225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sundan</cp:lastModifiedBy>
  <cp:revision>909</cp:revision>
  <cp:lastPrinted>2016-11-21T02:33:00Z</cp:lastPrinted>
  <dcterms:created xsi:type="dcterms:W3CDTF">2020-08-12T10:28:00Z</dcterms:created>
  <dcterms:modified xsi:type="dcterms:W3CDTF">2021-02-07T06:30:00Z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(3)OoAkdp6WbaiAGZ5VMT7DkKaGM9OLxfe8lUOjwH3gsjOjgBbQpABI5dATjmYWjOiCKQViU8/l
jY5PQza733q3Weau4fTKktVRsLWu4yKp/j38yo244uguVD7IDizCgPA+KwuvM1r0lghFHViA
S+zOUM1Qo1Gc2io0/zI5aFU6LSB9+HXIWqWHZM688apZIg0B498/y6jt8HZQIRW9U6uN+ysr
aQ9aOPqCWCDb8eytnd</vt:lpwstr>
  </property>
  <property fmtid="{D5CDD505-2E9C-101B-9397-08002B2CF9AE}" pid="15" name="_2015_ms_pID_7253431">
    <vt:lpwstr>4r7/w2gavxPS76m45iSuJOezCnRYtYTL95w177VL7b9/zBQ+fDeefo
4S7sV51ymuti/7p2yimhLgVsXU4dpRfp5egfLdZP/ioXAoXGI3+zPlHdtYEMFG+8ogWCmIO4
qATyoF4OnfmnBGmsWgCVNV2j587w82T/fBWWCEHpGBWkRgDxHA4OaWbrxGPVwRdZhHP+h2JV
SzDGjqD285d/KaJIpjbsh4m16CVuvcxRlkd6</vt:lpwstr>
  </property>
  <property fmtid="{D5CDD505-2E9C-101B-9397-08002B2CF9AE}" pid="16" name="ContentTypeId">
    <vt:lpwstr>0x010100CC226774B8D87F4D92D9D1F6859ED44E</vt:lpwstr>
  </property>
  <property fmtid="{D5CDD505-2E9C-101B-9397-08002B2CF9AE}" pid="17" name="_2015_ms_pID_7253432">
    <vt:lpwstr>AVUBN6VRFvtVRne8pE2F/n8=</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1610336526</vt:lpwstr>
  </property>
</Properties>
</file>